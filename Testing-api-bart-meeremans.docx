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03FD15" w14:textId="77777777" w:rsidR="00E82F86" w:rsidRPr="00E82F86" w:rsidRDefault="00604782" w:rsidP="00604782">
      <w:pPr>
        <w:jc w:val="right"/>
        <w:rPr>
          <w:sz w:val="24"/>
          <w:szCs w:val="24"/>
        </w:rPr>
      </w:pPr>
      <w:r w:rsidRPr="00E82F86">
        <w:rPr>
          <w:noProof/>
        </w:rPr>
        <w:drawing>
          <wp:inline distT="0" distB="0" distL="0" distR="0" wp14:anchorId="6B07A8A8" wp14:editId="1FDE2FD8">
            <wp:extent cx="4324350" cy="1271359"/>
            <wp:effectExtent l="0" t="0" r="0" b="0"/>
            <wp:docPr id="1" name="Afbeelding 1" descr="Afbeeldingsresultaat voor odis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odisee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4350" cy="1271359"/>
                    </a:xfrm>
                    <a:prstGeom prst="rect">
                      <a:avLst/>
                    </a:prstGeom>
                    <a:noFill/>
                    <a:ln>
                      <a:noFill/>
                    </a:ln>
                  </pic:spPr>
                </pic:pic>
              </a:graphicData>
            </a:graphic>
          </wp:inline>
        </w:drawing>
      </w:r>
    </w:p>
    <w:p w14:paraId="2610C195" w14:textId="77777777" w:rsidR="00604782" w:rsidRPr="00E82F86" w:rsidRDefault="00604782" w:rsidP="00604782">
      <w:pPr>
        <w:jc w:val="right"/>
        <w:rPr>
          <w:sz w:val="28"/>
          <w:szCs w:val="24"/>
        </w:rPr>
      </w:pPr>
    </w:p>
    <w:p w14:paraId="6BDF3862" w14:textId="77777777" w:rsidR="00604782" w:rsidRPr="00E82F86" w:rsidRDefault="00604782" w:rsidP="00604782">
      <w:pPr>
        <w:jc w:val="right"/>
        <w:rPr>
          <w:sz w:val="24"/>
          <w:szCs w:val="24"/>
        </w:rPr>
      </w:pPr>
    </w:p>
    <w:p w14:paraId="6D82FDD6" w14:textId="77777777" w:rsidR="00604782" w:rsidRPr="00E82F86" w:rsidRDefault="00604782" w:rsidP="00604782">
      <w:pPr>
        <w:jc w:val="right"/>
        <w:rPr>
          <w:sz w:val="24"/>
          <w:szCs w:val="24"/>
        </w:rPr>
      </w:pPr>
    </w:p>
    <w:p w14:paraId="5550ECDB" w14:textId="77777777" w:rsidR="00604782" w:rsidRPr="00E82F86" w:rsidRDefault="00604782" w:rsidP="00604782">
      <w:pPr>
        <w:jc w:val="right"/>
        <w:rPr>
          <w:sz w:val="24"/>
          <w:szCs w:val="24"/>
        </w:rPr>
      </w:pPr>
    </w:p>
    <w:p w14:paraId="1C9B7FFA" w14:textId="77777777" w:rsidR="00604782" w:rsidRPr="00E82F86" w:rsidRDefault="00604782" w:rsidP="00604782">
      <w:pPr>
        <w:jc w:val="right"/>
        <w:rPr>
          <w:sz w:val="24"/>
          <w:szCs w:val="24"/>
        </w:rPr>
      </w:pPr>
    </w:p>
    <w:p w14:paraId="14895B50" w14:textId="378199BC" w:rsidR="00604782" w:rsidRPr="00E82F86" w:rsidRDefault="00B0632D" w:rsidP="00604782">
      <w:pPr>
        <w:rPr>
          <w:b/>
          <w:sz w:val="40"/>
          <w:szCs w:val="32"/>
        </w:rPr>
      </w:pPr>
      <w:r w:rsidRPr="00E82F86">
        <w:rPr>
          <w:b/>
          <w:sz w:val="40"/>
          <w:szCs w:val="32"/>
        </w:rPr>
        <w:t xml:space="preserve">Software </w:t>
      </w:r>
      <w:proofErr w:type="spellStart"/>
      <w:r w:rsidRPr="00E82F86">
        <w:rPr>
          <w:b/>
          <w:sz w:val="40"/>
          <w:szCs w:val="32"/>
        </w:rPr>
        <w:t>testing</w:t>
      </w:r>
      <w:proofErr w:type="spellEnd"/>
    </w:p>
    <w:p w14:paraId="7480B618" w14:textId="3CE0A2F8" w:rsidR="00604782" w:rsidRPr="00E82F86" w:rsidRDefault="00B0632D" w:rsidP="00604782">
      <w:pPr>
        <w:rPr>
          <w:sz w:val="32"/>
          <w:szCs w:val="32"/>
        </w:rPr>
      </w:pPr>
      <w:r w:rsidRPr="00E82F86">
        <w:rPr>
          <w:sz w:val="32"/>
          <w:szCs w:val="32"/>
        </w:rPr>
        <w:t>API</w:t>
      </w:r>
    </w:p>
    <w:p w14:paraId="08D6B31A" w14:textId="77777777" w:rsidR="00604782" w:rsidRPr="00E82F86" w:rsidRDefault="00604782" w:rsidP="00604782">
      <w:pPr>
        <w:rPr>
          <w:sz w:val="32"/>
          <w:szCs w:val="32"/>
        </w:rPr>
      </w:pPr>
    </w:p>
    <w:p w14:paraId="2FA1B401" w14:textId="77777777" w:rsidR="00604782" w:rsidRPr="00E82F86" w:rsidRDefault="00604782" w:rsidP="00604782">
      <w:pPr>
        <w:rPr>
          <w:sz w:val="32"/>
          <w:szCs w:val="32"/>
        </w:rPr>
      </w:pPr>
    </w:p>
    <w:p w14:paraId="69834FBF" w14:textId="77777777" w:rsidR="00604782" w:rsidRPr="00E82F86" w:rsidRDefault="00604782" w:rsidP="00604782">
      <w:pPr>
        <w:rPr>
          <w:sz w:val="32"/>
          <w:szCs w:val="32"/>
        </w:rPr>
      </w:pPr>
    </w:p>
    <w:p w14:paraId="6D9733DE" w14:textId="77777777" w:rsidR="00604782" w:rsidRPr="00E82F86" w:rsidRDefault="00604782" w:rsidP="00604782">
      <w:pPr>
        <w:rPr>
          <w:sz w:val="32"/>
          <w:szCs w:val="32"/>
        </w:rPr>
      </w:pPr>
    </w:p>
    <w:p w14:paraId="5CADB18D" w14:textId="77777777" w:rsidR="00604782" w:rsidRPr="00E82F86" w:rsidRDefault="00604782" w:rsidP="00604782">
      <w:pPr>
        <w:rPr>
          <w:sz w:val="32"/>
          <w:szCs w:val="32"/>
        </w:rPr>
      </w:pPr>
    </w:p>
    <w:p w14:paraId="0E814944" w14:textId="77777777" w:rsidR="00604782" w:rsidRPr="00E82F86" w:rsidRDefault="00604782" w:rsidP="00604782">
      <w:pPr>
        <w:rPr>
          <w:sz w:val="32"/>
          <w:szCs w:val="32"/>
        </w:rPr>
      </w:pPr>
    </w:p>
    <w:p w14:paraId="10E45D6B" w14:textId="77777777" w:rsidR="00604782" w:rsidRPr="00E82F86" w:rsidRDefault="00604782" w:rsidP="00604782">
      <w:pPr>
        <w:rPr>
          <w:sz w:val="32"/>
          <w:szCs w:val="32"/>
        </w:rPr>
      </w:pPr>
    </w:p>
    <w:p w14:paraId="23E08FB0" w14:textId="77777777" w:rsidR="00604782" w:rsidRPr="00E82F86" w:rsidRDefault="00604782" w:rsidP="00604782">
      <w:pPr>
        <w:rPr>
          <w:sz w:val="32"/>
          <w:szCs w:val="32"/>
        </w:rPr>
      </w:pPr>
    </w:p>
    <w:p w14:paraId="78F52727" w14:textId="77777777" w:rsidR="00604782" w:rsidRPr="00E82F86" w:rsidRDefault="00604782" w:rsidP="00604782">
      <w:pPr>
        <w:rPr>
          <w:sz w:val="32"/>
          <w:szCs w:val="32"/>
        </w:rPr>
      </w:pPr>
    </w:p>
    <w:p w14:paraId="6FEC09A9" w14:textId="77777777" w:rsidR="00604782" w:rsidRPr="00E82F86" w:rsidRDefault="00604782" w:rsidP="00604782">
      <w:pPr>
        <w:rPr>
          <w:sz w:val="32"/>
          <w:szCs w:val="32"/>
        </w:rPr>
      </w:pPr>
    </w:p>
    <w:p w14:paraId="4D3B9A65" w14:textId="77777777" w:rsidR="00604782" w:rsidRPr="00E82F86" w:rsidRDefault="00604782" w:rsidP="00604782">
      <w:pPr>
        <w:rPr>
          <w:b/>
          <w:sz w:val="24"/>
          <w:szCs w:val="32"/>
        </w:rPr>
      </w:pPr>
      <w:r w:rsidRPr="00E82F86">
        <w:rPr>
          <w:b/>
          <w:sz w:val="24"/>
          <w:szCs w:val="32"/>
        </w:rPr>
        <w:t>Bart Meeremans</w:t>
      </w:r>
    </w:p>
    <w:p w14:paraId="029EF43B" w14:textId="77777777" w:rsidR="00604782" w:rsidRPr="00E82F86" w:rsidRDefault="00604782" w:rsidP="00604782">
      <w:pPr>
        <w:rPr>
          <w:sz w:val="24"/>
          <w:szCs w:val="32"/>
        </w:rPr>
      </w:pPr>
      <w:r w:rsidRPr="00E82F86">
        <w:rPr>
          <w:sz w:val="24"/>
          <w:szCs w:val="32"/>
        </w:rPr>
        <w:t>bachelor – Toegepaste informatica</w:t>
      </w:r>
    </w:p>
    <w:p w14:paraId="1717AD5A" w14:textId="1E074EB1" w:rsidR="00604782" w:rsidRPr="00E82F86" w:rsidRDefault="00865B19" w:rsidP="00865B19">
      <w:pPr>
        <w:rPr>
          <w:sz w:val="24"/>
          <w:szCs w:val="32"/>
        </w:rPr>
      </w:pPr>
      <w:r w:rsidRPr="00E82F86">
        <w:rPr>
          <w:b/>
          <w:sz w:val="24"/>
          <w:szCs w:val="32"/>
        </w:rPr>
        <w:t xml:space="preserve">Software </w:t>
      </w:r>
      <w:proofErr w:type="spellStart"/>
      <w:r w:rsidRPr="00E82F86">
        <w:rPr>
          <w:b/>
          <w:sz w:val="24"/>
          <w:szCs w:val="32"/>
        </w:rPr>
        <w:t>testing</w:t>
      </w:r>
      <w:proofErr w:type="spellEnd"/>
    </w:p>
    <w:p w14:paraId="02620AAC" w14:textId="77777777" w:rsidR="00604782" w:rsidRPr="00E82F86" w:rsidRDefault="00604782" w:rsidP="00604782">
      <w:pPr>
        <w:rPr>
          <w:szCs w:val="32"/>
        </w:rPr>
      </w:pPr>
    </w:p>
    <w:sdt>
      <w:sdtPr>
        <w:rPr>
          <w:rFonts w:ascii="Arial" w:eastAsiaTheme="minorHAnsi" w:hAnsi="Arial" w:cs="Arial"/>
          <w:color w:val="auto"/>
          <w:sz w:val="22"/>
          <w:szCs w:val="22"/>
          <w:lang w:val="nl-BE" w:eastAsia="en-US"/>
        </w:rPr>
        <w:id w:val="445664599"/>
        <w:docPartObj>
          <w:docPartGallery w:val="Table of Contents"/>
          <w:docPartUnique/>
        </w:docPartObj>
      </w:sdtPr>
      <w:sdtEndPr>
        <w:rPr>
          <w:b/>
          <w:bCs/>
        </w:rPr>
      </w:sdtEndPr>
      <w:sdtContent>
        <w:p w14:paraId="6F8DBD18" w14:textId="77777777" w:rsidR="00D36984" w:rsidRPr="00E82F86" w:rsidRDefault="00D36984" w:rsidP="00D36984">
          <w:pPr>
            <w:pStyle w:val="Kopvaninhoudsopgave"/>
            <w:rPr>
              <w:rFonts w:ascii="Arial" w:hAnsi="Arial" w:cs="Arial"/>
              <w:lang w:val="nl-BE"/>
            </w:rPr>
          </w:pPr>
          <w:r w:rsidRPr="00E82F86">
            <w:rPr>
              <w:rFonts w:ascii="Arial" w:hAnsi="Arial" w:cs="Arial"/>
              <w:lang w:val="nl-BE"/>
            </w:rPr>
            <w:t>Inhoudsopgave</w:t>
          </w:r>
        </w:p>
        <w:p w14:paraId="26BF0B92" w14:textId="42F0EF73" w:rsidR="0074750C" w:rsidRPr="00E82F86" w:rsidRDefault="00D36984">
          <w:pPr>
            <w:pStyle w:val="Inhopg1"/>
            <w:tabs>
              <w:tab w:val="right" w:leader="dot" w:pos="9062"/>
            </w:tabs>
            <w:rPr>
              <w:rFonts w:asciiTheme="minorHAnsi" w:eastAsiaTheme="minorEastAsia" w:hAnsiTheme="minorHAnsi" w:cstheme="minorBidi"/>
              <w:noProof/>
              <w:lang w:val="nl-BE" w:eastAsia="en-GB"/>
            </w:rPr>
          </w:pPr>
          <w:r w:rsidRPr="00E82F86">
            <w:rPr>
              <w:lang w:val="nl-BE"/>
            </w:rPr>
            <w:fldChar w:fldCharType="begin"/>
          </w:r>
          <w:r w:rsidRPr="00E82F86">
            <w:rPr>
              <w:lang w:val="nl-BE"/>
            </w:rPr>
            <w:instrText xml:space="preserve"> TOC \o "1-3" \h \z \u </w:instrText>
          </w:r>
          <w:r w:rsidRPr="00E82F86">
            <w:rPr>
              <w:lang w:val="nl-BE"/>
            </w:rPr>
            <w:fldChar w:fldCharType="separate"/>
          </w:r>
          <w:hyperlink w:anchor="_Toc87181445" w:history="1">
            <w:r w:rsidR="0074750C" w:rsidRPr="00E82F86">
              <w:rPr>
                <w:rStyle w:val="Hyperlink"/>
                <w:noProof/>
                <w:lang w:val="nl-BE"/>
              </w:rPr>
              <w:t>Intro</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_Toc87181445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4</w:t>
            </w:r>
            <w:r w:rsidR="0074750C" w:rsidRPr="00E82F86">
              <w:rPr>
                <w:noProof/>
                <w:webHidden/>
                <w:lang w:val="nl-BE"/>
              </w:rPr>
              <w:fldChar w:fldCharType="end"/>
            </w:r>
          </w:hyperlink>
        </w:p>
        <w:p w14:paraId="0A2BB649" w14:textId="484CFDCB" w:rsidR="0074750C" w:rsidRPr="00E82F86" w:rsidRDefault="00E82F86">
          <w:pPr>
            <w:pStyle w:val="Inhopg1"/>
            <w:tabs>
              <w:tab w:val="right" w:leader="dot" w:pos="9062"/>
            </w:tabs>
            <w:rPr>
              <w:rFonts w:asciiTheme="minorHAnsi" w:eastAsiaTheme="minorEastAsia" w:hAnsiTheme="minorHAnsi" w:cstheme="minorBidi"/>
              <w:noProof/>
              <w:lang w:val="nl-BE" w:eastAsia="en-GB"/>
            </w:rPr>
          </w:pPr>
          <w:hyperlink w:anchor="_Toc87181446" w:history="1">
            <w:r w:rsidR="0074750C" w:rsidRPr="00E82F86">
              <w:rPr>
                <w:rStyle w:val="Hyperlink"/>
                <w:noProof/>
                <w:lang w:val="nl-BE"/>
              </w:rPr>
              <w:t>Wat is mijn api?</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_Toc87181446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5</w:t>
            </w:r>
            <w:r w:rsidR="0074750C" w:rsidRPr="00E82F86">
              <w:rPr>
                <w:noProof/>
                <w:webHidden/>
                <w:lang w:val="nl-BE"/>
              </w:rPr>
              <w:fldChar w:fldCharType="end"/>
            </w:r>
          </w:hyperlink>
        </w:p>
        <w:p w14:paraId="49FCC49E" w14:textId="64A2C26C" w:rsidR="0074750C" w:rsidRPr="00E82F86" w:rsidRDefault="00E82F86">
          <w:pPr>
            <w:pStyle w:val="Inhopg1"/>
            <w:tabs>
              <w:tab w:val="right" w:leader="dot" w:pos="9062"/>
            </w:tabs>
            <w:rPr>
              <w:rFonts w:asciiTheme="minorHAnsi" w:eastAsiaTheme="minorEastAsia" w:hAnsiTheme="minorHAnsi" w:cstheme="minorBidi"/>
              <w:noProof/>
              <w:lang w:val="nl-BE" w:eastAsia="en-GB"/>
            </w:rPr>
          </w:pPr>
          <w:hyperlink w:anchor="_Toc87181447" w:history="1">
            <w:r w:rsidR="0074750C" w:rsidRPr="00E82F86">
              <w:rPr>
                <w:rStyle w:val="Hyperlink"/>
                <w:noProof/>
                <w:lang w:val="nl-BE"/>
              </w:rPr>
              <w:t>API gebruiken</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_Toc87181447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6</w:t>
            </w:r>
            <w:r w:rsidR="0074750C" w:rsidRPr="00E82F86">
              <w:rPr>
                <w:noProof/>
                <w:webHidden/>
                <w:lang w:val="nl-BE"/>
              </w:rPr>
              <w:fldChar w:fldCharType="end"/>
            </w:r>
          </w:hyperlink>
        </w:p>
        <w:p w14:paraId="010FC0C9" w14:textId="6DD74C72" w:rsidR="0074750C" w:rsidRPr="00E82F86" w:rsidRDefault="00E82F86">
          <w:pPr>
            <w:pStyle w:val="Inhopg2"/>
            <w:tabs>
              <w:tab w:val="right" w:leader="dot" w:pos="9062"/>
            </w:tabs>
            <w:rPr>
              <w:rFonts w:asciiTheme="minorHAnsi" w:eastAsiaTheme="minorEastAsia" w:hAnsiTheme="minorHAnsi" w:cstheme="minorBidi"/>
              <w:noProof/>
              <w:lang w:val="nl-BE" w:eastAsia="en-GB"/>
            </w:rPr>
          </w:pPr>
          <w:hyperlink w:anchor="_Toc87181448" w:history="1">
            <w:r w:rsidR="0074750C" w:rsidRPr="00E82F86">
              <w:rPr>
                <w:rStyle w:val="Hyperlink"/>
                <w:noProof/>
                <w:lang w:val="nl-BE"/>
              </w:rPr>
              <w:t>Get request</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_Toc87181448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6</w:t>
            </w:r>
            <w:r w:rsidR="0074750C" w:rsidRPr="00E82F86">
              <w:rPr>
                <w:noProof/>
                <w:webHidden/>
                <w:lang w:val="nl-BE"/>
              </w:rPr>
              <w:fldChar w:fldCharType="end"/>
            </w:r>
          </w:hyperlink>
        </w:p>
        <w:p w14:paraId="54639B43" w14:textId="578FD8DE" w:rsidR="0074750C" w:rsidRPr="00E82F86" w:rsidRDefault="00E82F86">
          <w:pPr>
            <w:pStyle w:val="Inhopg3"/>
            <w:tabs>
              <w:tab w:val="right" w:leader="dot" w:pos="9062"/>
            </w:tabs>
            <w:rPr>
              <w:rFonts w:asciiTheme="minorHAnsi" w:eastAsiaTheme="minorEastAsia" w:hAnsiTheme="minorHAnsi" w:cstheme="minorBidi"/>
              <w:noProof/>
              <w:lang w:val="nl-BE" w:eastAsia="en-GB"/>
            </w:rPr>
          </w:pPr>
          <w:hyperlink w:anchor="_Toc87181449" w:history="1">
            <w:r w:rsidR="0074750C" w:rsidRPr="00E82F86">
              <w:rPr>
                <w:rStyle w:val="Hyperlink"/>
                <w:noProof/>
                <w:lang w:val="nl-BE"/>
              </w:rPr>
              <w:t>Recipe</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_Toc87181449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6</w:t>
            </w:r>
            <w:r w:rsidR="0074750C" w:rsidRPr="00E82F86">
              <w:rPr>
                <w:noProof/>
                <w:webHidden/>
                <w:lang w:val="nl-BE"/>
              </w:rPr>
              <w:fldChar w:fldCharType="end"/>
            </w:r>
          </w:hyperlink>
        </w:p>
        <w:p w14:paraId="0C4834AF" w14:textId="76D5D73E" w:rsidR="0074750C" w:rsidRPr="00E82F86" w:rsidRDefault="00E82F86">
          <w:pPr>
            <w:pStyle w:val="Inhopg3"/>
            <w:tabs>
              <w:tab w:val="right" w:leader="dot" w:pos="9062"/>
            </w:tabs>
            <w:rPr>
              <w:rFonts w:asciiTheme="minorHAnsi" w:eastAsiaTheme="minorEastAsia" w:hAnsiTheme="minorHAnsi" w:cstheme="minorBidi"/>
              <w:noProof/>
              <w:lang w:val="nl-BE" w:eastAsia="en-GB"/>
            </w:rPr>
          </w:pPr>
          <w:hyperlink w:anchor="_Toc87181450" w:history="1">
            <w:r w:rsidR="0074750C" w:rsidRPr="00E82F86">
              <w:rPr>
                <w:rStyle w:val="Hyperlink"/>
                <w:noProof/>
                <w:lang w:val="nl-BE"/>
              </w:rPr>
              <w:t>Category</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_Toc87181450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7</w:t>
            </w:r>
            <w:r w:rsidR="0074750C" w:rsidRPr="00E82F86">
              <w:rPr>
                <w:noProof/>
                <w:webHidden/>
                <w:lang w:val="nl-BE"/>
              </w:rPr>
              <w:fldChar w:fldCharType="end"/>
            </w:r>
          </w:hyperlink>
        </w:p>
        <w:p w14:paraId="4919C643" w14:textId="78FA069F" w:rsidR="0074750C" w:rsidRPr="00E82F86" w:rsidRDefault="00E82F86">
          <w:pPr>
            <w:pStyle w:val="Inhopg2"/>
            <w:tabs>
              <w:tab w:val="right" w:leader="dot" w:pos="9062"/>
            </w:tabs>
            <w:rPr>
              <w:rFonts w:asciiTheme="minorHAnsi" w:eastAsiaTheme="minorEastAsia" w:hAnsiTheme="minorHAnsi" w:cstheme="minorBidi"/>
              <w:noProof/>
              <w:lang w:val="nl-BE" w:eastAsia="en-GB"/>
            </w:rPr>
          </w:pPr>
          <w:hyperlink w:anchor="_Toc87181451" w:history="1">
            <w:r w:rsidR="0074750C" w:rsidRPr="00E82F86">
              <w:rPr>
                <w:rStyle w:val="Hyperlink"/>
                <w:noProof/>
                <w:lang w:val="nl-BE"/>
              </w:rPr>
              <w:t>Get request with ID</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_Toc87181451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7</w:t>
            </w:r>
            <w:r w:rsidR="0074750C" w:rsidRPr="00E82F86">
              <w:rPr>
                <w:noProof/>
                <w:webHidden/>
                <w:lang w:val="nl-BE"/>
              </w:rPr>
              <w:fldChar w:fldCharType="end"/>
            </w:r>
          </w:hyperlink>
        </w:p>
        <w:p w14:paraId="7CD7C404" w14:textId="187531EA" w:rsidR="0074750C" w:rsidRPr="00E82F86" w:rsidRDefault="00E82F86">
          <w:pPr>
            <w:pStyle w:val="Inhopg3"/>
            <w:tabs>
              <w:tab w:val="right" w:leader="dot" w:pos="9062"/>
            </w:tabs>
            <w:rPr>
              <w:rFonts w:asciiTheme="minorHAnsi" w:eastAsiaTheme="minorEastAsia" w:hAnsiTheme="minorHAnsi" w:cstheme="minorBidi"/>
              <w:noProof/>
              <w:lang w:val="nl-BE" w:eastAsia="en-GB"/>
            </w:rPr>
          </w:pPr>
          <w:hyperlink w:anchor="_Toc87181452" w:history="1">
            <w:r w:rsidR="0074750C" w:rsidRPr="00E82F86">
              <w:rPr>
                <w:rStyle w:val="Hyperlink"/>
                <w:noProof/>
                <w:lang w:val="nl-BE"/>
              </w:rPr>
              <w:t>Recipe</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_Toc87181452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7</w:t>
            </w:r>
            <w:r w:rsidR="0074750C" w:rsidRPr="00E82F86">
              <w:rPr>
                <w:noProof/>
                <w:webHidden/>
                <w:lang w:val="nl-BE"/>
              </w:rPr>
              <w:fldChar w:fldCharType="end"/>
            </w:r>
          </w:hyperlink>
        </w:p>
        <w:p w14:paraId="7C87B8D2" w14:textId="688976D0" w:rsidR="0074750C" w:rsidRPr="00E82F86" w:rsidRDefault="00E82F86">
          <w:pPr>
            <w:pStyle w:val="Inhopg3"/>
            <w:tabs>
              <w:tab w:val="right" w:leader="dot" w:pos="9062"/>
            </w:tabs>
            <w:rPr>
              <w:rFonts w:asciiTheme="minorHAnsi" w:eastAsiaTheme="minorEastAsia" w:hAnsiTheme="minorHAnsi" w:cstheme="minorBidi"/>
              <w:noProof/>
              <w:lang w:val="nl-BE" w:eastAsia="en-GB"/>
            </w:rPr>
          </w:pPr>
          <w:hyperlink w:anchor="_Toc87181453" w:history="1">
            <w:r w:rsidR="0074750C" w:rsidRPr="00E82F86">
              <w:rPr>
                <w:rStyle w:val="Hyperlink"/>
                <w:noProof/>
                <w:lang w:val="nl-BE"/>
              </w:rPr>
              <w:t>Category</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_Toc87181453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7</w:t>
            </w:r>
            <w:r w:rsidR="0074750C" w:rsidRPr="00E82F86">
              <w:rPr>
                <w:noProof/>
                <w:webHidden/>
                <w:lang w:val="nl-BE"/>
              </w:rPr>
              <w:fldChar w:fldCharType="end"/>
            </w:r>
          </w:hyperlink>
        </w:p>
        <w:p w14:paraId="7DCA5BBA" w14:textId="7265D5A7" w:rsidR="0074750C" w:rsidRPr="00E82F86" w:rsidRDefault="00E82F86">
          <w:pPr>
            <w:pStyle w:val="Inhopg2"/>
            <w:tabs>
              <w:tab w:val="right" w:leader="dot" w:pos="9062"/>
            </w:tabs>
            <w:rPr>
              <w:rFonts w:asciiTheme="minorHAnsi" w:eastAsiaTheme="minorEastAsia" w:hAnsiTheme="minorHAnsi" w:cstheme="minorBidi"/>
              <w:noProof/>
              <w:lang w:val="nl-BE" w:eastAsia="en-GB"/>
            </w:rPr>
          </w:pPr>
          <w:hyperlink w:anchor="_Toc87181454" w:history="1">
            <w:r w:rsidR="0074750C" w:rsidRPr="00E82F86">
              <w:rPr>
                <w:rStyle w:val="Hyperlink"/>
                <w:noProof/>
                <w:lang w:val="nl-BE"/>
              </w:rPr>
              <w:t>Post request</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_Toc87181454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8</w:t>
            </w:r>
            <w:r w:rsidR="0074750C" w:rsidRPr="00E82F86">
              <w:rPr>
                <w:noProof/>
                <w:webHidden/>
                <w:lang w:val="nl-BE"/>
              </w:rPr>
              <w:fldChar w:fldCharType="end"/>
            </w:r>
          </w:hyperlink>
        </w:p>
        <w:p w14:paraId="572DF01F" w14:textId="30EC753C" w:rsidR="0074750C" w:rsidRPr="00E82F86" w:rsidRDefault="00E82F86">
          <w:pPr>
            <w:pStyle w:val="Inhopg3"/>
            <w:tabs>
              <w:tab w:val="right" w:leader="dot" w:pos="9062"/>
            </w:tabs>
            <w:rPr>
              <w:rFonts w:asciiTheme="minorHAnsi" w:eastAsiaTheme="minorEastAsia" w:hAnsiTheme="minorHAnsi" w:cstheme="minorBidi"/>
              <w:noProof/>
              <w:lang w:val="nl-BE" w:eastAsia="en-GB"/>
            </w:rPr>
          </w:pPr>
          <w:hyperlink w:anchor="_Toc87181455" w:history="1">
            <w:r w:rsidR="0074750C" w:rsidRPr="00E82F86">
              <w:rPr>
                <w:rStyle w:val="Hyperlink"/>
                <w:noProof/>
                <w:lang w:val="nl-BE"/>
              </w:rPr>
              <w:t>Recipe</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_Toc87181455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8</w:t>
            </w:r>
            <w:r w:rsidR="0074750C" w:rsidRPr="00E82F86">
              <w:rPr>
                <w:noProof/>
                <w:webHidden/>
                <w:lang w:val="nl-BE"/>
              </w:rPr>
              <w:fldChar w:fldCharType="end"/>
            </w:r>
          </w:hyperlink>
        </w:p>
        <w:p w14:paraId="1861B15A" w14:textId="2ED7597A" w:rsidR="0074750C" w:rsidRPr="00E82F86" w:rsidRDefault="00E82F86">
          <w:pPr>
            <w:pStyle w:val="Inhopg3"/>
            <w:tabs>
              <w:tab w:val="right" w:leader="dot" w:pos="9062"/>
            </w:tabs>
            <w:rPr>
              <w:rFonts w:asciiTheme="minorHAnsi" w:eastAsiaTheme="minorEastAsia" w:hAnsiTheme="minorHAnsi" w:cstheme="minorBidi"/>
              <w:noProof/>
              <w:lang w:val="nl-BE" w:eastAsia="en-GB"/>
            </w:rPr>
          </w:pPr>
          <w:hyperlink w:anchor="_Toc87181456" w:history="1">
            <w:r w:rsidR="0074750C" w:rsidRPr="00E82F86">
              <w:rPr>
                <w:rStyle w:val="Hyperlink"/>
                <w:noProof/>
                <w:lang w:val="nl-BE"/>
              </w:rPr>
              <w:t>Category</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_Toc87181456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8</w:t>
            </w:r>
            <w:r w:rsidR="0074750C" w:rsidRPr="00E82F86">
              <w:rPr>
                <w:noProof/>
                <w:webHidden/>
                <w:lang w:val="nl-BE"/>
              </w:rPr>
              <w:fldChar w:fldCharType="end"/>
            </w:r>
          </w:hyperlink>
        </w:p>
        <w:p w14:paraId="76DD863C" w14:textId="2A2CF5C4" w:rsidR="0074750C" w:rsidRPr="00E82F86" w:rsidRDefault="00E82F86">
          <w:pPr>
            <w:pStyle w:val="Inhopg2"/>
            <w:tabs>
              <w:tab w:val="right" w:leader="dot" w:pos="9062"/>
            </w:tabs>
            <w:rPr>
              <w:rFonts w:asciiTheme="minorHAnsi" w:eastAsiaTheme="minorEastAsia" w:hAnsiTheme="minorHAnsi" w:cstheme="minorBidi"/>
              <w:noProof/>
              <w:lang w:val="nl-BE" w:eastAsia="en-GB"/>
            </w:rPr>
          </w:pPr>
          <w:hyperlink w:anchor="_Toc87181457" w:history="1">
            <w:r w:rsidR="0074750C" w:rsidRPr="00E82F86">
              <w:rPr>
                <w:rStyle w:val="Hyperlink"/>
                <w:noProof/>
                <w:lang w:val="nl-BE"/>
              </w:rPr>
              <w:t>Put request</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_Toc87181457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9</w:t>
            </w:r>
            <w:r w:rsidR="0074750C" w:rsidRPr="00E82F86">
              <w:rPr>
                <w:noProof/>
                <w:webHidden/>
                <w:lang w:val="nl-BE"/>
              </w:rPr>
              <w:fldChar w:fldCharType="end"/>
            </w:r>
          </w:hyperlink>
        </w:p>
        <w:p w14:paraId="2B73A302" w14:textId="3C3EA00E" w:rsidR="0074750C" w:rsidRPr="00E82F86" w:rsidRDefault="00E82F86">
          <w:pPr>
            <w:pStyle w:val="Inhopg3"/>
            <w:tabs>
              <w:tab w:val="right" w:leader="dot" w:pos="9062"/>
            </w:tabs>
            <w:rPr>
              <w:rFonts w:asciiTheme="minorHAnsi" w:eastAsiaTheme="minorEastAsia" w:hAnsiTheme="minorHAnsi" w:cstheme="minorBidi"/>
              <w:noProof/>
              <w:lang w:val="nl-BE" w:eastAsia="en-GB"/>
            </w:rPr>
          </w:pPr>
          <w:hyperlink w:anchor="_Toc87181458" w:history="1">
            <w:r w:rsidR="0074750C" w:rsidRPr="00E82F86">
              <w:rPr>
                <w:rStyle w:val="Hyperlink"/>
                <w:noProof/>
                <w:lang w:val="nl-BE"/>
              </w:rPr>
              <w:t>Recipe</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_Toc87181458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9</w:t>
            </w:r>
            <w:r w:rsidR="0074750C" w:rsidRPr="00E82F86">
              <w:rPr>
                <w:noProof/>
                <w:webHidden/>
                <w:lang w:val="nl-BE"/>
              </w:rPr>
              <w:fldChar w:fldCharType="end"/>
            </w:r>
          </w:hyperlink>
        </w:p>
        <w:p w14:paraId="0E415D45" w14:textId="3EF0D0A7" w:rsidR="0074750C" w:rsidRPr="00E82F86" w:rsidRDefault="00E82F86">
          <w:pPr>
            <w:pStyle w:val="Inhopg3"/>
            <w:tabs>
              <w:tab w:val="right" w:leader="dot" w:pos="9062"/>
            </w:tabs>
            <w:rPr>
              <w:rFonts w:asciiTheme="minorHAnsi" w:eastAsiaTheme="minorEastAsia" w:hAnsiTheme="minorHAnsi" w:cstheme="minorBidi"/>
              <w:noProof/>
              <w:lang w:val="nl-BE" w:eastAsia="en-GB"/>
            </w:rPr>
          </w:pPr>
          <w:hyperlink w:anchor="_Toc87181459" w:history="1">
            <w:r w:rsidR="0074750C" w:rsidRPr="00E82F86">
              <w:rPr>
                <w:rStyle w:val="Hyperlink"/>
                <w:noProof/>
                <w:lang w:val="nl-BE"/>
              </w:rPr>
              <w:t>Category</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_Toc87181459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9</w:t>
            </w:r>
            <w:r w:rsidR="0074750C" w:rsidRPr="00E82F86">
              <w:rPr>
                <w:noProof/>
                <w:webHidden/>
                <w:lang w:val="nl-BE"/>
              </w:rPr>
              <w:fldChar w:fldCharType="end"/>
            </w:r>
          </w:hyperlink>
        </w:p>
        <w:p w14:paraId="7CA3D5DD" w14:textId="71776368" w:rsidR="0074750C" w:rsidRPr="00E82F86" w:rsidRDefault="00E82F86">
          <w:pPr>
            <w:pStyle w:val="Inhopg2"/>
            <w:tabs>
              <w:tab w:val="right" w:leader="dot" w:pos="9062"/>
            </w:tabs>
            <w:rPr>
              <w:rFonts w:asciiTheme="minorHAnsi" w:eastAsiaTheme="minorEastAsia" w:hAnsiTheme="minorHAnsi" w:cstheme="minorBidi"/>
              <w:noProof/>
              <w:lang w:val="nl-BE" w:eastAsia="en-GB"/>
            </w:rPr>
          </w:pPr>
          <w:hyperlink w:anchor="_Toc87181460" w:history="1">
            <w:r w:rsidR="0074750C" w:rsidRPr="00E82F86">
              <w:rPr>
                <w:rStyle w:val="Hyperlink"/>
                <w:noProof/>
                <w:lang w:val="nl-BE"/>
              </w:rPr>
              <w:t>Delete</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_Toc87181460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10</w:t>
            </w:r>
            <w:r w:rsidR="0074750C" w:rsidRPr="00E82F86">
              <w:rPr>
                <w:noProof/>
                <w:webHidden/>
                <w:lang w:val="nl-BE"/>
              </w:rPr>
              <w:fldChar w:fldCharType="end"/>
            </w:r>
          </w:hyperlink>
        </w:p>
        <w:p w14:paraId="34506929" w14:textId="47EBF343" w:rsidR="0074750C" w:rsidRPr="00E82F86" w:rsidRDefault="00E82F86">
          <w:pPr>
            <w:pStyle w:val="Inhopg3"/>
            <w:tabs>
              <w:tab w:val="right" w:leader="dot" w:pos="9062"/>
            </w:tabs>
            <w:rPr>
              <w:rFonts w:asciiTheme="minorHAnsi" w:eastAsiaTheme="minorEastAsia" w:hAnsiTheme="minorHAnsi" w:cstheme="minorBidi"/>
              <w:noProof/>
              <w:lang w:val="nl-BE" w:eastAsia="en-GB"/>
            </w:rPr>
          </w:pPr>
          <w:hyperlink w:anchor="_Toc87181461" w:history="1">
            <w:r w:rsidR="0074750C" w:rsidRPr="00E82F86">
              <w:rPr>
                <w:rStyle w:val="Hyperlink"/>
                <w:noProof/>
                <w:lang w:val="nl-BE"/>
              </w:rPr>
              <w:t>Recipe</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_Toc87181461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10</w:t>
            </w:r>
            <w:r w:rsidR="0074750C" w:rsidRPr="00E82F86">
              <w:rPr>
                <w:noProof/>
                <w:webHidden/>
                <w:lang w:val="nl-BE"/>
              </w:rPr>
              <w:fldChar w:fldCharType="end"/>
            </w:r>
          </w:hyperlink>
        </w:p>
        <w:p w14:paraId="0BDF16B3" w14:textId="56D88824" w:rsidR="0074750C" w:rsidRPr="00E82F86" w:rsidRDefault="00E82F86">
          <w:pPr>
            <w:pStyle w:val="Inhopg3"/>
            <w:tabs>
              <w:tab w:val="right" w:leader="dot" w:pos="9062"/>
            </w:tabs>
            <w:rPr>
              <w:rFonts w:asciiTheme="minorHAnsi" w:eastAsiaTheme="minorEastAsia" w:hAnsiTheme="minorHAnsi" w:cstheme="minorBidi"/>
              <w:noProof/>
              <w:lang w:val="nl-BE" w:eastAsia="en-GB"/>
            </w:rPr>
          </w:pPr>
          <w:hyperlink w:anchor="_Toc87181462" w:history="1">
            <w:r w:rsidR="0074750C" w:rsidRPr="00E82F86">
              <w:rPr>
                <w:rStyle w:val="Hyperlink"/>
                <w:noProof/>
                <w:lang w:val="nl-BE"/>
              </w:rPr>
              <w:t>Category</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_Toc87181462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10</w:t>
            </w:r>
            <w:r w:rsidR="0074750C" w:rsidRPr="00E82F86">
              <w:rPr>
                <w:noProof/>
                <w:webHidden/>
                <w:lang w:val="nl-BE"/>
              </w:rPr>
              <w:fldChar w:fldCharType="end"/>
            </w:r>
          </w:hyperlink>
        </w:p>
        <w:p w14:paraId="08768B7A" w14:textId="7E6BA0EA" w:rsidR="0074750C" w:rsidRPr="00E82F86" w:rsidRDefault="00E82F86">
          <w:pPr>
            <w:pStyle w:val="Inhopg1"/>
            <w:tabs>
              <w:tab w:val="right" w:leader="dot" w:pos="9062"/>
            </w:tabs>
            <w:rPr>
              <w:rFonts w:asciiTheme="minorHAnsi" w:eastAsiaTheme="minorEastAsia" w:hAnsiTheme="minorHAnsi" w:cstheme="minorBidi"/>
              <w:noProof/>
              <w:lang w:val="nl-BE" w:eastAsia="en-GB"/>
            </w:rPr>
          </w:pPr>
          <w:hyperlink w:anchor="_Toc87181463" w:history="1">
            <w:r w:rsidR="0074750C" w:rsidRPr="00E82F86">
              <w:rPr>
                <w:rStyle w:val="Hyperlink"/>
                <w:noProof/>
                <w:lang w:val="nl-BE"/>
              </w:rPr>
              <w:t>Tests recipe</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_Toc87181463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11</w:t>
            </w:r>
            <w:r w:rsidR="0074750C" w:rsidRPr="00E82F86">
              <w:rPr>
                <w:noProof/>
                <w:webHidden/>
                <w:lang w:val="nl-BE"/>
              </w:rPr>
              <w:fldChar w:fldCharType="end"/>
            </w:r>
          </w:hyperlink>
        </w:p>
        <w:p w14:paraId="46D16E82" w14:textId="4256CF5F" w:rsidR="0074750C" w:rsidRPr="00E82F86" w:rsidRDefault="00E82F86">
          <w:pPr>
            <w:pStyle w:val="Inhopg2"/>
            <w:tabs>
              <w:tab w:val="right" w:leader="dot" w:pos="9062"/>
            </w:tabs>
            <w:rPr>
              <w:rFonts w:asciiTheme="minorHAnsi" w:eastAsiaTheme="minorEastAsia" w:hAnsiTheme="minorHAnsi" w:cstheme="minorBidi"/>
              <w:noProof/>
              <w:lang w:val="nl-BE" w:eastAsia="en-GB"/>
            </w:rPr>
          </w:pPr>
          <w:hyperlink w:anchor="_Toc87181464" w:history="1">
            <w:r w:rsidR="0074750C" w:rsidRPr="00E82F86">
              <w:rPr>
                <w:rStyle w:val="Hyperlink"/>
                <w:noProof/>
                <w:lang w:val="nl-BE"/>
              </w:rPr>
              <w:t>Simpele get test</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_Toc87181464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11</w:t>
            </w:r>
            <w:r w:rsidR="0074750C" w:rsidRPr="00E82F86">
              <w:rPr>
                <w:noProof/>
                <w:webHidden/>
                <w:lang w:val="nl-BE"/>
              </w:rPr>
              <w:fldChar w:fldCharType="end"/>
            </w:r>
          </w:hyperlink>
        </w:p>
        <w:p w14:paraId="6B894AFD" w14:textId="6DB09FC2" w:rsidR="0074750C" w:rsidRPr="00E82F86" w:rsidRDefault="00E82F86">
          <w:pPr>
            <w:pStyle w:val="Inhopg3"/>
            <w:tabs>
              <w:tab w:val="right" w:leader="dot" w:pos="9062"/>
            </w:tabs>
            <w:rPr>
              <w:rFonts w:asciiTheme="minorHAnsi" w:eastAsiaTheme="minorEastAsia" w:hAnsiTheme="minorHAnsi" w:cstheme="minorBidi"/>
              <w:noProof/>
              <w:lang w:val="nl-BE" w:eastAsia="en-GB"/>
            </w:rPr>
          </w:pPr>
          <w:hyperlink w:anchor="_Toc87181465" w:history="1">
            <w:r w:rsidR="0074750C" w:rsidRPr="00E82F86">
              <w:rPr>
                <w:rStyle w:val="Hyperlink"/>
                <w:noProof/>
                <w:lang w:val="nl-BE"/>
              </w:rPr>
              <w:t>(cursus voorbeeld)</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_Toc87181465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11</w:t>
            </w:r>
            <w:r w:rsidR="0074750C" w:rsidRPr="00E82F86">
              <w:rPr>
                <w:noProof/>
                <w:webHidden/>
                <w:lang w:val="nl-BE"/>
              </w:rPr>
              <w:fldChar w:fldCharType="end"/>
            </w:r>
          </w:hyperlink>
        </w:p>
        <w:p w14:paraId="0D0EBCFB" w14:textId="01436539" w:rsidR="0074750C" w:rsidRPr="00E82F86" w:rsidRDefault="00E82F86">
          <w:pPr>
            <w:pStyle w:val="Inhopg3"/>
            <w:tabs>
              <w:tab w:val="right" w:leader="dot" w:pos="9062"/>
            </w:tabs>
            <w:rPr>
              <w:rFonts w:asciiTheme="minorHAnsi" w:eastAsiaTheme="minorEastAsia" w:hAnsiTheme="minorHAnsi" w:cstheme="minorBidi"/>
              <w:noProof/>
              <w:lang w:val="nl-BE" w:eastAsia="en-GB"/>
            </w:rPr>
          </w:pPr>
          <w:hyperlink w:anchor="_Toc87181466" w:history="1">
            <w:r w:rsidR="0074750C" w:rsidRPr="00E82F86">
              <w:rPr>
                <w:rStyle w:val="Hyperlink"/>
                <w:noProof/>
                <w:lang w:val="nl-BE"/>
              </w:rPr>
              <w:t>(eigen api)</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_Toc87181466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12</w:t>
            </w:r>
            <w:r w:rsidR="0074750C" w:rsidRPr="00E82F86">
              <w:rPr>
                <w:noProof/>
                <w:webHidden/>
                <w:lang w:val="nl-BE"/>
              </w:rPr>
              <w:fldChar w:fldCharType="end"/>
            </w:r>
          </w:hyperlink>
        </w:p>
        <w:p w14:paraId="0974A069" w14:textId="76F6C5BC" w:rsidR="0074750C" w:rsidRPr="00E82F86" w:rsidRDefault="00E82F86">
          <w:pPr>
            <w:pStyle w:val="Inhopg2"/>
            <w:tabs>
              <w:tab w:val="right" w:leader="dot" w:pos="9062"/>
            </w:tabs>
            <w:rPr>
              <w:rFonts w:asciiTheme="minorHAnsi" w:eastAsiaTheme="minorEastAsia" w:hAnsiTheme="minorHAnsi" w:cstheme="minorBidi"/>
              <w:noProof/>
              <w:lang w:val="nl-BE" w:eastAsia="en-GB"/>
            </w:rPr>
          </w:pPr>
          <w:hyperlink w:anchor="_Toc87181467" w:history="1">
            <w:r w:rsidR="0074750C" w:rsidRPr="00E82F86">
              <w:rPr>
                <w:rStyle w:val="Hyperlink"/>
                <w:noProof/>
                <w:lang w:val="nl-BE"/>
              </w:rPr>
              <w:t>Get test aan de hand van ID</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_Toc87181467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14</w:t>
            </w:r>
            <w:r w:rsidR="0074750C" w:rsidRPr="00E82F86">
              <w:rPr>
                <w:noProof/>
                <w:webHidden/>
                <w:lang w:val="nl-BE"/>
              </w:rPr>
              <w:fldChar w:fldCharType="end"/>
            </w:r>
          </w:hyperlink>
        </w:p>
        <w:p w14:paraId="5A3A8A99" w14:textId="6E996DD7" w:rsidR="0074750C" w:rsidRPr="00E82F86" w:rsidRDefault="00E82F86">
          <w:pPr>
            <w:pStyle w:val="Inhopg2"/>
            <w:tabs>
              <w:tab w:val="right" w:leader="dot" w:pos="9062"/>
            </w:tabs>
            <w:rPr>
              <w:rFonts w:asciiTheme="minorHAnsi" w:eastAsiaTheme="minorEastAsia" w:hAnsiTheme="minorHAnsi" w:cstheme="minorBidi"/>
              <w:noProof/>
              <w:lang w:val="nl-BE" w:eastAsia="en-GB"/>
            </w:rPr>
          </w:pPr>
          <w:hyperlink w:anchor="_Toc87181468" w:history="1">
            <w:r w:rsidR="0074750C" w:rsidRPr="00E82F86">
              <w:rPr>
                <w:rStyle w:val="Hyperlink"/>
                <w:noProof/>
                <w:lang w:val="nl-BE"/>
              </w:rPr>
              <w:t>Post test</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_Toc87181468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19</w:t>
            </w:r>
            <w:r w:rsidR="0074750C" w:rsidRPr="00E82F86">
              <w:rPr>
                <w:noProof/>
                <w:webHidden/>
                <w:lang w:val="nl-BE"/>
              </w:rPr>
              <w:fldChar w:fldCharType="end"/>
            </w:r>
          </w:hyperlink>
        </w:p>
        <w:p w14:paraId="12E4011A" w14:textId="7A5FC72D" w:rsidR="0074750C" w:rsidRPr="00E82F86" w:rsidRDefault="00E82F86">
          <w:pPr>
            <w:pStyle w:val="Inhopg2"/>
            <w:tabs>
              <w:tab w:val="right" w:leader="dot" w:pos="9062"/>
            </w:tabs>
            <w:rPr>
              <w:rFonts w:asciiTheme="minorHAnsi" w:eastAsiaTheme="minorEastAsia" w:hAnsiTheme="minorHAnsi" w:cstheme="minorBidi"/>
              <w:noProof/>
              <w:lang w:val="nl-BE" w:eastAsia="en-GB"/>
            </w:rPr>
          </w:pPr>
          <w:hyperlink w:anchor="_Toc87181469" w:history="1">
            <w:r w:rsidR="0074750C" w:rsidRPr="00E82F86">
              <w:rPr>
                <w:rStyle w:val="Hyperlink"/>
                <w:noProof/>
                <w:lang w:val="nl-BE"/>
              </w:rPr>
              <w:t>Collection level tests</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_Toc87181469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22</w:t>
            </w:r>
            <w:r w:rsidR="0074750C" w:rsidRPr="00E82F86">
              <w:rPr>
                <w:noProof/>
                <w:webHidden/>
                <w:lang w:val="nl-BE"/>
              </w:rPr>
              <w:fldChar w:fldCharType="end"/>
            </w:r>
          </w:hyperlink>
        </w:p>
        <w:p w14:paraId="500AFD0A" w14:textId="0E01EDFF" w:rsidR="0074750C" w:rsidRPr="00E82F86" w:rsidRDefault="00E82F86">
          <w:pPr>
            <w:pStyle w:val="Inhopg2"/>
            <w:tabs>
              <w:tab w:val="right" w:leader="dot" w:pos="9062"/>
            </w:tabs>
            <w:rPr>
              <w:rFonts w:asciiTheme="minorHAnsi" w:eastAsiaTheme="minorEastAsia" w:hAnsiTheme="minorHAnsi" w:cstheme="minorBidi"/>
              <w:noProof/>
              <w:lang w:val="nl-BE" w:eastAsia="en-GB"/>
            </w:rPr>
          </w:pPr>
          <w:hyperlink w:anchor="_Toc87181470" w:history="1">
            <w:r w:rsidR="0074750C" w:rsidRPr="00E82F86">
              <w:rPr>
                <w:rStyle w:val="Hyperlink"/>
                <w:noProof/>
                <w:lang w:val="nl-BE"/>
              </w:rPr>
              <w:t>Put test</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_Toc87181470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23</w:t>
            </w:r>
            <w:r w:rsidR="0074750C" w:rsidRPr="00E82F86">
              <w:rPr>
                <w:noProof/>
                <w:webHidden/>
                <w:lang w:val="nl-BE"/>
              </w:rPr>
              <w:fldChar w:fldCharType="end"/>
            </w:r>
          </w:hyperlink>
        </w:p>
        <w:p w14:paraId="509A441F" w14:textId="19A5CE10" w:rsidR="0074750C" w:rsidRPr="00E82F86" w:rsidRDefault="00E82F86">
          <w:pPr>
            <w:pStyle w:val="Inhopg2"/>
            <w:tabs>
              <w:tab w:val="right" w:leader="dot" w:pos="9062"/>
            </w:tabs>
            <w:rPr>
              <w:rFonts w:asciiTheme="minorHAnsi" w:eastAsiaTheme="minorEastAsia" w:hAnsiTheme="minorHAnsi" w:cstheme="minorBidi"/>
              <w:noProof/>
              <w:lang w:val="nl-BE" w:eastAsia="en-GB"/>
            </w:rPr>
          </w:pPr>
          <w:hyperlink w:anchor="_Toc87181471" w:history="1">
            <w:r w:rsidR="0074750C" w:rsidRPr="00E82F86">
              <w:rPr>
                <w:rStyle w:val="Hyperlink"/>
                <w:noProof/>
                <w:lang w:val="nl-BE"/>
              </w:rPr>
              <w:t>Delete test</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_Toc87181471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24</w:t>
            </w:r>
            <w:r w:rsidR="0074750C" w:rsidRPr="00E82F86">
              <w:rPr>
                <w:noProof/>
                <w:webHidden/>
                <w:lang w:val="nl-BE"/>
              </w:rPr>
              <w:fldChar w:fldCharType="end"/>
            </w:r>
          </w:hyperlink>
        </w:p>
        <w:p w14:paraId="49342AC9" w14:textId="5E1F4168" w:rsidR="0074750C" w:rsidRPr="00E82F86" w:rsidRDefault="00E82F86">
          <w:pPr>
            <w:pStyle w:val="Inhopg2"/>
            <w:tabs>
              <w:tab w:val="right" w:leader="dot" w:pos="9062"/>
            </w:tabs>
            <w:rPr>
              <w:rFonts w:asciiTheme="minorHAnsi" w:eastAsiaTheme="minorEastAsia" w:hAnsiTheme="minorHAnsi" w:cstheme="minorBidi"/>
              <w:noProof/>
              <w:lang w:val="nl-BE" w:eastAsia="en-GB"/>
            </w:rPr>
          </w:pPr>
          <w:hyperlink w:anchor="_Toc87181472" w:history="1">
            <w:r w:rsidR="0074750C" w:rsidRPr="00E82F86">
              <w:rPr>
                <w:rStyle w:val="Hyperlink"/>
                <w:noProof/>
                <w:lang w:val="nl-BE"/>
              </w:rPr>
              <w:t>Collection runner</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_Toc87181472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25</w:t>
            </w:r>
            <w:r w:rsidR="0074750C" w:rsidRPr="00E82F86">
              <w:rPr>
                <w:noProof/>
                <w:webHidden/>
                <w:lang w:val="nl-BE"/>
              </w:rPr>
              <w:fldChar w:fldCharType="end"/>
            </w:r>
          </w:hyperlink>
        </w:p>
        <w:p w14:paraId="715A2C78" w14:textId="49199F5E" w:rsidR="0074750C" w:rsidRPr="00E82F86" w:rsidRDefault="00E82F86">
          <w:pPr>
            <w:pStyle w:val="Inhopg3"/>
            <w:tabs>
              <w:tab w:val="right" w:leader="dot" w:pos="9062"/>
            </w:tabs>
            <w:rPr>
              <w:rFonts w:asciiTheme="minorHAnsi" w:eastAsiaTheme="minorEastAsia" w:hAnsiTheme="minorHAnsi" w:cstheme="minorBidi"/>
              <w:noProof/>
              <w:lang w:val="nl-BE" w:eastAsia="en-GB"/>
            </w:rPr>
          </w:pPr>
          <w:hyperlink w:anchor="_Toc87181473" w:history="1">
            <w:r w:rsidR="0074750C" w:rsidRPr="00E82F86">
              <w:rPr>
                <w:rStyle w:val="Hyperlink"/>
                <w:noProof/>
                <w:lang w:val="nl-BE"/>
              </w:rPr>
              <w:t>Environments</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_Toc87181473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25</w:t>
            </w:r>
            <w:r w:rsidR="0074750C" w:rsidRPr="00E82F86">
              <w:rPr>
                <w:noProof/>
                <w:webHidden/>
                <w:lang w:val="nl-BE"/>
              </w:rPr>
              <w:fldChar w:fldCharType="end"/>
            </w:r>
          </w:hyperlink>
        </w:p>
        <w:p w14:paraId="2B68F46D" w14:textId="6C06422E" w:rsidR="0074750C" w:rsidRPr="00E82F86" w:rsidRDefault="00E82F86">
          <w:pPr>
            <w:pStyle w:val="Inhopg3"/>
            <w:tabs>
              <w:tab w:val="right" w:leader="dot" w:pos="9062"/>
            </w:tabs>
            <w:rPr>
              <w:rFonts w:asciiTheme="minorHAnsi" w:eastAsiaTheme="minorEastAsia" w:hAnsiTheme="minorHAnsi" w:cstheme="minorBidi"/>
              <w:noProof/>
              <w:lang w:val="nl-BE" w:eastAsia="en-GB"/>
            </w:rPr>
          </w:pPr>
          <w:hyperlink w:anchor="_Toc87181474" w:history="1">
            <w:r w:rsidR="0074750C" w:rsidRPr="00E82F86">
              <w:rPr>
                <w:rStyle w:val="Hyperlink"/>
                <w:noProof/>
                <w:lang w:val="nl-BE"/>
              </w:rPr>
              <w:t>Post request</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_Toc87181474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26</w:t>
            </w:r>
            <w:r w:rsidR="0074750C" w:rsidRPr="00E82F86">
              <w:rPr>
                <w:noProof/>
                <w:webHidden/>
                <w:lang w:val="nl-BE"/>
              </w:rPr>
              <w:fldChar w:fldCharType="end"/>
            </w:r>
          </w:hyperlink>
        </w:p>
        <w:p w14:paraId="7475C4BF" w14:textId="7B7C3597" w:rsidR="0074750C" w:rsidRPr="00E82F86" w:rsidRDefault="00E82F86">
          <w:pPr>
            <w:pStyle w:val="Inhopg3"/>
            <w:tabs>
              <w:tab w:val="right" w:leader="dot" w:pos="9062"/>
            </w:tabs>
            <w:rPr>
              <w:rFonts w:asciiTheme="minorHAnsi" w:eastAsiaTheme="minorEastAsia" w:hAnsiTheme="minorHAnsi" w:cstheme="minorBidi"/>
              <w:noProof/>
              <w:lang w:val="nl-BE" w:eastAsia="en-GB"/>
            </w:rPr>
          </w:pPr>
          <w:hyperlink w:anchor="_Toc87181475" w:history="1">
            <w:r w:rsidR="0074750C" w:rsidRPr="00E82F86">
              <w:rPr>
                <w:rStyle w:val="Hyperlink"/>
                <w:noProof/>
                <w:lang w:val="nl-BE"/>
              </w:rPr>
              <w:t>Get request</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_Toc87181475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26</w:t>
            </w:r>
            <w:r w:rsidR="0074750C" w:rsidRPr="00E82F86">
              <w:rPr>
                <w:noProof/>
                <w:webHidden/>
                <w:lang w:val="nl-BE"/>
              </w:rPr>
              <w:fldChar w:fldCharType="end"/>
            </w:r>
          </w:hyperlink>
        </w:p>
        <w:p w14:paraId="6509DAB5" w14:textId="0DD90137" w:rsidR="0074750C" w:rsidRPr="00E82F86" w:rsidRDefault="00E82F86">
          <w:pPr>
            <w:pStyle w:val="Inhopg3"/>
            <w:tabs>
              <w:tab w:val="right" w:leader="dot" w:pos="9062"/>
            </w:tabs>
            <w:rPr>
              <w:rFonts w:asciiTheme="minorHAnsi" w:eastAsiaTheme="minorEastAsia" w:hAnsiTheme="minorHAnsi" w:cstheme="minorBidi"/>
              <w:noProof/>
              <w:lang w:val="nl-BE" w:eastAsia="en-GB"/>
            </w:rPr>
          </w:pPr>
          <w:hyperlink w:anchor="_Toc87181476" w:history="1">
            <w:r w:rsidR="0074750C" w:rsidRPr="00E82F86">
              <w:rPr>
                <w:rStyle w:val="Hyperlink"/>
                <w:noProof/>
                <w:lang w:val="nl-BE"/>
              </w:rPr>
              <w:t>Put request</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_Toc87181476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26</w:t>
            </w:r>
            <w:r w:rsidR="0074750C" w:rsidRPr="00E82F86">
              <w:rPr>
                <w:noProof/>
                <w:webHidden/>
                <w:lang w:val="nl-BE"/>
              </w:rPr>
              <w:fldChar w:fldCharType="end"/>
            </w:r>
          </w:hyperlink>
        </w:p>
        <w:p w14:paraId="46182D64" w14:textId="6253D06F" w:rsidR="0074750C" w:rsidRPr="00E82F86" w:rsidRDefault="00E82F86">
          <w:pPr>
            <w:pStyle w:val="Inhopg3"/>
            <w:tabs>
              <w:tab w:val="right" w:leader="dot" w:pos="9062"/>
            </w:tabs>
            <w:rPr>
              <w:rFonts w:asciiTheme="minorHAnsi" w:eastAsiaTheme="minorEastAsia" w:hAnsiTheme="minorHAnsi" w:cstheme="minorBidi"/>
              <w:noProof/>
              <w:lang w:val="nl-BE" w:eastAsia="en-GB"/>
            </w:rPr>
          </w:pPr>
          <w:hyperlink w:anchor="_Toc87181477" w:history="1">
            <w:r w:rsidR="0074750C" w:rsidRPr="00E82F86">
              <w:rPr>
                <w:rStyle w:val="Hyperlink"/>
                <w:noProof/>
                <w:lang w:val="nl-BE"/>
              </w:rPr>
              <w:t>Delete request</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_Toc87181477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27</w:t>
            </w:r>
            <w:r w:rsidR="0074750C" w:rsidRPr="00E82F86">
              <w:rPr>
                <w:noProof/>
                <w:webHidden/>
                <w:lang w:val="nl-BE"/>
              </w:rPr>
              <w:fldChar w:fldCharType="end"/>
            </w:r>
          </w:hyperlink>
        </w:p>
        <w:p w14:paraId="289234CA" w14:textId="3719A618" w:rsidR="0074750C" w:rsidRPr="00E82F86" w:rsidRDefault="00E82F86">
          <w:pPr>
            <w:pStyle w:val="Inhopg3"/>
            <w:tabs>
              <w:tab w:val="right" w:leader="dot" w:pos="9062"/>
            </w:tabs>
            <w:rPr>
              <w:rFonts w:asciiTheme="minorHAnsi" w:eastAsiaTheme="minorEastAsia" w:hAnsiTheme="minorHAnsi" w:cstheme="minorBidi"/>
              <w:noProof/>
              <w:lang w:val="nl-BE" w:eastAsia="en-GB"/>
            </w:rPr>
          </w:pPr>
          <w:hyperlink w:anchor="_Toc87181478" w:history="1">
            <w:r w:rsidR="0074750C" w:rsidRPr="00E82F86">
              <w:rPr>
                <w:rStyle w:val="Hyperlink"/>
                <w:noProof/>
                <w:lang w:val="nl-BE"/>
              </w:rPr>
              <w:t>Alle requests runnen</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_Toc87181478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28</w:t>
            </w:r>
            <w:r w:rsidR="0074750C" w:rsidRPr="00E82F86">
              <w:rPr>
                <w:noProof/>
                <w:webHidden/>
                <w:lang w:val="nl-BE"/>
              </w:rPr>
              <w:fldChar w:fldCharType="end"/>
            </w:r>
          </w:hyperlink>
        </w:p>
        <w:p w14:paraId="0BFFEC99" w14:textId="6EE27956" w:rsidR="0074750C" w:rsidRPr="00E82F86" w:rsidRDefault="00E82F86">
          <w:pPr>
            <w:pStyle w:val="Inhopg1"/>
            <w:tabs>
              <w:tab w:val="right" w:leader="dot" w:pos="9062"/>
            </w:tabs>
            <w:rPr>
              <w:rFonts w:asciiTheme="minorHAnsi" w:eastAsiaTheme="minorEastAsia" w:hAnsiTheme="minorHAnsi" w:cstheme="minorBidi"/>
              <w:noProof/>
              <w:lang w:val="nl-BE" w:eastAsia="en-GB"/>
            </w:rPr>
          </w:pPr>
          <w:hyperlink w:anchor="_Toc87181479" w:history="1">
            <w:r w:rsidR="0074750C" w:rsidRPr="00E82F86">
              <w:rPr>
                <w:rStyle w:val="Hyperlink"/>
                <w:noProof/>
                <w:lang w:val="nl-BE"/>
              </w:rPr>
              <w:t>Tests category</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_Toc87181479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29</w:t>
            </w:r>
            <w:r w:rsidR="0074750C" w:rsidRPr="00E82F86">
              <w:rPr>
                <w:noProof/>
                <w:webHidden/>
                <w:lang w:val="nl-BE"/>
              </w:rPr>
              <w:fldChar w:fldCharType="end"/>
            </w:r>
          </w:hyperlink>
        </w:p>
        <w:p w14:paraId="74245A6F" w14:textId="30C146CD" w:rsidR="0074750C" w:rsidRPr="00E82F86" w:rsidRDefault="00E82F86">
          <w:pPr>
            <w:pStyle w:val="Inhopg2"/>
            <w:tabs>
              <w:tab w:val="right" w:leader="dot" w:pos="9062"/>
            </w:tabs>
            <w:rPr>
              <w:rFonts w:asciiTheme="minorHAnsi" w:eastAsiaTheme="minorEastAsia" w:hAnsiTheme="minorHAnsi" w:cstheme="minorBidi"/>
              <w:noProof/>
              <w:lang w:val="nl-BE" w:eastAsia="en-GB"/>
            </w:rPr>
          </w:pPr>
          <w:hyperlink w:anchor="_Toc87181480" w:history="1">
            <w:r w:rsidR="0074750C" w:rsidRPr="00E82F86">
              <w:rPr>
                <w:rStyle w:val="Hyperlink"/>
                <w:noProof/>
                <w:lang w:val="nl-BE"/>
              </w:rPr>
              <w:t>Collection level tests</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_Toc87181480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29</w:t>
            </w:r>
            <w:r w:rsidR="0074750C" w:rsidRPr="00E82F86">
              <w:rPr>
                <w:noProof/>
                <w:webHidden/>
                <w:lang w:val="nl-BE"/>
              </w:rPr>
              <w:fldChar w:fldCharType="end"/>
            </w:r>
          </w:hyperlink>
        </w:p>
        <w:p w14:paraId="31AE3EA6" w14:textId="68FAC638" w:rsidR="0074750C" w:rsidRPr="00E82F86" w:rsidRDefault="00E82F86">
          <w:pPr>
            <w:pStyle w:val="Inhopg2"/>
            <w:tabs>
              <w:tab w:val="right" w:leader="dot" w:pos="9062"/>
            </w:tabs>
            <w:rPr>
              <w:rFonts w:asciiTheme="minorHAnsi" w:eastAsiaTheme="minorEastAsia" w:hAnsiTheme="minorHAnsi" w:cstheme="minorBidi"/>
              <w:noProof/>
              <w:lang w:val="nl-BE" w:eastAsia="en-GB"/>
            </w:rPr>
          </w:pPr>
          <w:hyperlink w:anchor="_Toc87181481" w:history="1">
            <w:r w:rsidR="0074750C" w:rsidRPr="00E82F86">
              <w:rPr>
                <w:rStyle w:val="Hyperlink"/>
                <w:noProof/>
                <w:lang w:val="nl-BE"/>
              </w:rPr>
              <w:t>Get test</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_Toc87181481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29</w:t>
            </w:r>
            <w:r w:rsidR="0074750C" w:rsidRPr="00E82F86">
              <w:rPr>
                <w:noProof/>
                <w:webHidden/>
                <w:lang w:val="nl-BE"/>
              </w:rPr>
              <w:fldChar w:fldCharType="end"/>
            </w:r>
          </w:hyperlink>
        </w:p>
        <w:p w14:paraId="04A6368F" w14:textId="41D6D15D" w:rsidR="0074750C" w:rsidRPr="00E82F86" w:rsidRDefault="00E82F86">
          <w:pPr>
            <w:pStyle w:val="Inhopg2"/>
            <w:tabs>
              <w:tab w:val="right" w:leader="dot" w:pos="9062"/>
            </w:tabs>
            <w:rPr>
              <w:rFonts w:asciiTheme="minorHAnsi" w:eastAsiaTheme="minorEastAsia" w:hAnsiTheme="minorHAnsi" w:cstheme="minorBidi"/>
              <w:noProof/>
              <w:lang w:val="nl-BE" w:eastAsia="en-GB"/>
            </w:rPr>
          </w:pPr>
          <w:hyperlink w:anchor="_Toc87181482" w:history="1">
            <w:r w:rsidR="0074750C" w:rsidRPr="00E82F86">
              <w:rPr>
                <w:rStyle w:val="Hyperlink"/>
                <w:noProof/>
                <w:lang w:val="nl-BE"/>
              </w:rPr>
              <w:t>Post test</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_Toc87181482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29</w:t>
            </w:r>
            <w:r w:rsidR="0074750C" w:rsidRPr="00E82F86">
              <w:rPr>
                <w:noProof/>
                <w:webHidden/>
                <w:lang w:val="nl-BE"/>
              </w:rPr>
              <w:fldChar w:fldCharType="end"/>
            </w:r>
          </w:hyperlink>
        </w:p>
        <w:p w14:paraId="7787ADAA" w14:textId="16870465" w:rsidR="0074750C" w:rsidRPr="00E82F86" w:rsidRDefault="00E82F86">
          <w:pPr>
            <w:pStyle w:val="Inhopg2"/>
            <w:tabs>
              <w:tab w:val="right" w:leader="dot" w:pos="9062"/>
            </w:tabs>
            <w:rPr>
              <w:rFonts w:asciiTheme="minorHAnsi" w:eastAsiaTheme="minorEastAsia" w:hAnsiTheme="minorHAnsi" w:cstheme="minorBidi"/>
              <w:noProof/>
              <w:lang w:val="nl-BE" w:eastAsia="en-GB"/>
            </w:rPr>
          </w:pPr>
          <w:hyperlink w:anchor="_Toc87181483" w:history="1">
            <w:r w:rsidR="0074750C" w:rsidRPr="00E82F86">
              <w:rPr>
                <w:rStyle w:val="Hyperlink"/>
                <w:noProof/>
                <w:lang w:val="nl-BE"/>
              </w:rPr>
              <w:t>Put test</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_Toc87181483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29</w:t>
            </w:r>
            <w:r w:rsidR="0074750C" w:rsidRPr="00E82F86">
              <w:rPr>
                <w:noProof/>
                <w:webHidden/>
                <w:lang w:val="nl-BE"/>
              </w:rPr>
              <w:fldChar w:fldCharType="end"/>
            </w:r>
          </w:hyperlink>
        </w:p>
        <w:p w14:paraId="2B1E48EC" w14:textId="091036CF" w:rsidR="0074750C" w:rsidRPr="00E82F86" w:rsidRDefault="00E82F86">
          <w:pPr>
            <w:pStyle w:val="Inhopg2"/>
            <w:tabs>
              <w:tab w:val="right" w:leader="dot" w:pos="9062"/>
            </w:tabs>
            <w:rPr>
              <w:rFonts w:asciiTheme="minorHAnsi" w:eastAsiaTheme="minorEastAsia" w:hAnsiTheme="minorHAnsi" w:cstheme="minorBidi"/>
              <w:noProof/>
              <w:lang w:val="nl-BE" w:eastAsia="en-GB"/>
            </w:rPr>
          </w:pPr>
          <w:hyperlink w:anchor="_Toc87181484" w:history="1">
            <w:r w:rsidR="0074750C" w:rsidRPr="00E82F86">
              <w:rPr>
                <w:rStyle w:val="Hyperlink"/>
                <w:noProof/>
                <w:lang w:val="nl-BE"/>
              </w:rPr>
              <w:t>Delete test</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_Toc87181484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29</w:t>
            </w:r>
            <w:r w:rsidR="0074750C" w:rsidRPr="00E82F86">
              <w:rPr>
                <w:noProof/>
                <w:webHidden/>
                <w:lang w:val="nl-BE"/>
              </w:rPr>
              <w:fldChar w:fldCharType="end"/>
            </w:r>
          </w:hyperlink>
        </w:p>
        <w:p w14:paraId="43E04A72" w14:textId="43446FDE" w:rsidR="0074750C" w:rsidRPr="00E82F86" w:rsidRDefault="00E82F86">
          <w:pPr>
            <w:pStyle w:val="Inhopg2"/>
            <w:tabs>
              <w:tab w:val="right" w:leader="dot" w:pos="9062"/>
            </w:tabs>
            <w:rPr>
              <w:rFonts w:asciiTheme="minorHAnsi" w:eastAsiaTheme="minorEastAsia" w:hAnsiTheme="minorHAnsi" w:cstheme="minorBidi"/>
              <w:noProof/>
              <w:lang w:val="nl-BE" w:eastAsia="en-GB"/>
            </w:rPr>
          </w:pPr>
          <w:hyperlink w:anchor="_Toc87181485" w:history="1">
            <w:r w:rsidR="0074750C" w:rsidRPr="00E82F86">
              <w:rPr>
                <w:rStyle w:val="Hyperlink"/>
                <w:noProof/>
                <w:lang w:val="nl-BE"/>
              </w:rPr>
              <w:t>Collection runner</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_Toc87181485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29</w:t>
            </w:r>
            <w:r w:rsidR="0074750C" w:rsidRPr="00E82F86">
              <w:rPr>
                <w:noProof/>
                <w:webHidden/>
                <w:lang w:val="nl-BE"/>
              </w:rPr>
              <w:fldChar w:fldCharType="end"/>
            </w:r>
          </w:hyperlink>
        </w:p>
        <w:p w14:paraId="0E94C08C" w14:textId="557928B4" w:rsidR="0074750C" w:rsidRPr="00E82F86" w:rsidRDefault="00E82F86">
          <w:pPr>
            <w:pStyle w:val="Inhopg1"/>
            <w:tabs>
              <w:tab w:val="right" w:leader="dot" w:pos="9062"/>
            </w:tabs>
            <w:rPr>
              <w:rFonts w:asciiTheme="minorHAnsi" w:eastAsiaTheme="minorEastAsia" w:hAnsiTheme="minorHAnsi" w:cstheme="minorBidi"/>
              <w:noProof/>
              <w:lang w:val="nl-BE" w:eastAsia="en-GB"/>
            </w:rPr>
          </w:pPr>
          <w:hyperlink w:anchor="_Toc87181486" w:history="1">
            <w:r w:rsidR="0074750C" w:rsidRPr="00E82F86">
              <w:rPr>
                <w:rStyle w:val="Hyperlink"/>
                <w:noProof/>
                <w:lang w:val="nl-BE"/>
              </w:rPr>
              <w:t>Collection runner van een volledige crud(recipe/category)</w:t>
            </w:r>
            <w:r w:rsidR="0074750C" w:rsidRPr="00E82F86">
              <w:rPr>
                <w:noProof/>
                <w:webHidden/>
                <w:lang w:val="nl-BE"/>
              </w:rPr>
              <w:tab/>
            </w:r>
            <w:r w:rsidR="0074750C" w:rsidRPr="00E82F86">
              <w:rPr>
                <w:noProof/>
                <w:webHidden/>
                <w:lang w:val="nl-BE"/>
              </w:rPr>
              <w:fldChar w:fldCharType="begin"/>
            </w:r>
            <w:r w:rsidR="0074750C" w:rsidRPr="00E82F86">
              <w:rPr>
                <w:noProof/>
                <w:webHidden/>
                <w:lang w:val="nl-BE"/>
              </w:rPr>
              <w:instrText xml:space="preserve"> PAGEREF _Toc87181486 \h </w:instrText>
            </w:r>
            <w:r w:rsidR="0074750C" w:rsidRPr="00E82F86">
              <w:rPr>
                <w:noProof/>
                <w:webHidden/>
                <w:lang w:val="nl-BE"/>
              </w:rPr>
            </w:r>
            <w:r w:rsidR="0074750C" w:rsidRPr="00E82F86">
              <w:rPr>
                <w:noProof/>
                <w:webHidden/>
                <w:lang w:val="nl-BE"/>
              </w:rPr>
              <w:fldChar w:fldCharType="separate"/>
            </w:r>
            <w:r w:rsidR="0074750C" w:rsidRPr="00E82F86">
              <w:rPr>
                <w:noProof/>
                <w:webHidden/>
                <w:lang w:val="nl-BE"/>
              </w:rPr>
              <w:t>29</w:t>
            </w:r>
            <w:r w:rsidR="0074750C" w:rsidRPr="00E82F86">
              <w:rPr>
                <w:noProof/>
                <w:webHidden/>
                <w:lang w:val="nl-BE"/>
              </w:rPr>
              <w:fldChar w:fldCharType="end"/>
            </w:r>
          </w:hyperlink>
        </w:p>
        <w:p w14:paraId="32F199AA" w14:textId="7BAB791F" w:rsidR="00D36984" w:rsidRPr="00E82F86" w:rsidRDefault="00D36984" w:rsidP="00D36984">
          <w:r w:rsidRPr="00E82F86">
            <w:rPr>
              <w:b/>
              <w:bCs/>
            </w:rPr>
            <w:fldChar w:fldCharType="end"/>
          </w:r>
        </w:p>
      </w:sdtContent>
    </w:sdt>
    <w:p w14:paraId="0AE581A4" w14:textId="77777777" w:rsidR="0074750C" w:rsidRPr="00E82F86" w:rsidRDefault="0074750C" w:rsidP="008E6C94">
      <w:pPr>
        <w:pStyle w:val="Kop1"/>
        <w:rPr>
          <w:lang w:val="nl-BE"/>
        </w:rPr>
      </w:pPr>
    </w:p>
    <w:p w14:paraId="3FE8E3DC" w14:textId="77777777" w:rsidR="0074750C" w:rsidRPr="00E82F86" w:rsidRDefault="0074750C" w:rsidP="008E6C94">
      <w:pPr>
        <w:pStyle w:val="Kop1"/>
        <w:rPr>
          <w:lang w:val="nl-BE"/>
        </w:rPr>
      </w:pPr>
    </w:p>
    <w:p w14:paraId="403B0A0D" w14:textId="77777777" w:rsidR="0074750C" w:rsidRPr="00E82F86" w:rsidRDefault="0074750C" w:rsidP="008E6C94">
      <w:pPr>
        <w:pStyle w:val="Kop1"/>
        <w:rPr>
          <w:lang w:val="nl-BE"/>
        </w:rPr>
      </w:pPr>
    </w:p>
    <w:p w14:paraId="64CC02C7" w14:textId="0193848F" w:rsidR="0074750C" w:rsidRPr="00E82F86" w:rsidRDefault="0074750C" w:rsidP="008E6C94">
      <w:pPr>
        <w:pStyle w:val="Kop1"/>
        <w:rPr>
          <w:lang w:val="nl-BE"/>
        </w:rPr>
      </w:pPr>
    </w:p>
    <w:p w14:paraId="13510385" w14:textId="2600C72E" w:rsidR="0074750C" w:rsidRPr="00E82F86" w:rsidRDefault="0074750C" w:rsidP="0074750C"/>
    <w:p w14:paraId="06E60818" w14:textId="41D12A6B" w:rsidR="0074750C" w:rsidRPr="00E82F86" w:rsidRDefault="0074750C" w:rsidP="0074750C"/>
    <w:p w14:paraId="105514B7" w14:textId="2B08775D" w:rsidR="0074750C" w:rsidRPr="00E82F86" w:rsidRDefault="0074750C" w:rsidP="0074750C"/>
    <w:p w14:paraId="7ED7FE2D" w14:textId="3F3F0AEB" w:rsidR="0074750C" w:rsidRPr="00E82F86" w:rsidRDefault="0074750C" w:rsidP="0074750C"/>
    <w:p w14:paraId="7092BBE6" w14:textId="483F6149" w:rsidR="0074750C" w:rsidRPr="00E82F86" w:rsidRDefault="0074750C" w:rsidP="0074750C"/>
    <w:p w14:paraId="42841BBD" w14:textId="612902EA" w:rsidR="0074750C" w:rsidRPr="00E82F86" w:rsidRDefault="0074750C" w:rsidP="0074750C"/>
    <w:p w14:paraId="7D61C25D" w14:textId="2A6A778D" w:rsidR="0074750C" w:rsidRPr="00E82F86" w:rsidRDefault="0074750C" w:rsidP="0074750C"/>
    <w:p w14:paraId="5179292C" w14:textId="302D6BBB" w:rsidR="0074750C" w:rsidRPr="00E82F86" w:rsidRDefault="0074750C" w:rsidP="0074750C"/>
    <w:p w14:paraId="598AAA3E" w14:textId="37B1E70A" w:rsidR="0074750C" w:rsidRPr="00E82F86" w:rsidRDefault="0074750C" w:rsidP="0074750C"/>
    <w:p w14:paraId="3EF92E4B" w14:textId="7871CDE8" w:rsidR="0074750C" w:rsidRPr="00E82F86" w:rsidRDefault="0074750C" w:rsidP="0074750C"/>
    <w:p w14:paraId="40F5353E" w14:textId="1A085E06" w:rsidR="0074750C" w:rsidRPr="00E82F86" w:rsidRDefault="0074750C" w:rsidP="0074750C"/>
    <w:p w14:paraId="4E0BBF21" w14:textId="33B0429C" w:rsidR="0074750C" w:rsidRPr="00E82F86" w:rsidRDefault="0074750C" w:rsidP="0074750C"/>
    <w:p w14:paraId="0BF82A8D" w14:textId="4A850876" w:rsidR="0074750C" w:rsidRPr="00E82F86" w:rsidRDefault="0074750C" w:rsidP="0074750C"/>
    <w:p w14:paraId="6CA27B45" w14:textId="305FEF31" w:rsidR="0074750C" w:rsidRPr="00E82F86" w:rsidRDefault="0074750C" w:rsidP="0074750C"/>
    <w:p w14:paraId="6B67FEA5" w14:textId="77777777" w:rsidR="0074750C" w:rsidRPr="00E82F86" w:rsidRDefault="0074750C" w:rsidP="0074750C"/>
    <w:p w14:paraId="5AF45457" w14:textId="7F6F1D82" w:rsidR="00240E64" w:rsidRPr="00E82F86" w:rsidRDefault="008E6C94" w:rsidP="008E6C94">
      <w:pPr>
        <w:pStyle w:val="Kop1"/>
        <w:rPr>
          <w:lang w:val="nl-BE"/>
        </w:rPr>
      </w:pPr>
      <w:bookmarkStart w:id="0" w:name="_Toc87181445"/>
      <w:r w:rsidRPr="00E82F86">
        <w:rPr>
          <w:lang w:val="nl-BE"/>
        </w:rPr>
        <w:lastRenderedPageBreak/>
        <w:t>Intro</w:t>
      </w:r>
      <w:bookmarkEnd w:id="0"/>
    </w:p>
    <w:p w14:paraId="3AD56BE9" w14:textId="5CD78ED2" w:rsidR="008E6C94" w:rsidRPr="00E82F86" w:rsidRDefault="008E6C94" w:rsidP="008E6C94">
      <w:r w:rsidRPr="00E82F86">
        <w:t xml:space="preserve">Voor software </w:t>
      </w:r>
      <w:proofErr w:type="spellStart"/>
      <w:r w:rsidRPr="00E82F86">
        <w:t>testing</w:t>
      </w:r>
      <w:proofErr w:type="spellEnd"/>
      <w:r w:rsidRPr="00E82F86">
        <w:t xml:space="preserve"> is het de bedoeling dat ik mezelf een manier van </w:t>
      </w:r>
      <w:proofErr w:type="spellStart"/>
      <w:r w:rsidRPr="00E82F86">
        <w:t>testing</w:t>
      </w:r>
      <w:proofErr w:type="spellEnd"/>
      <w:r w:rsidRPr="00E82F86">
        <w:t xml:space="preserve"> eigen ga maken. En om dit te bereiken moeten we zelf een cursus zoeken met betrekking tot een </w:t>
      </w:r>
      <w:proofErr w:type="spellStart"/>
      <w:r w:rsidRPr="00E82F86">
        <w:t>testing</w:t>
      </w:r>
      <w:proofErr w:type="spellEnd"/>
      <w:r w:rsidRPr="00E82F86">
        <w:t xml:space="preserve"> manier die ons interesseert.</w:t>
      </w:r>
    </w:p>
    <w:p w14:paraId="44035EA3" w14:textId="08337B30" w:rsidR="008E6C94" w:rsidRPr="00E82F86" w:rsidRDefault="008E6C94" w:rsidP="008E6C94">
      <w:r w:rsidRPr="00E82F86">
        <w:t xml:space="preserve">Persoonlijk vindt ik </w:t>
      </w:r>
      <w:proofErr w:type="spellStart"/>
      <w:r w:rsidRPr="00E82F86">
        <w:t>API’s</w:t>
      </w:r>
      <w:proofErr w:type="spellEnd"/>
      <w:r w:rsidRPr="00E82F86">
        <w:t xml:space="preserve"> wel interessant en dus heb ik gekozen om met postman te testen, mede omdat ik vorig jaar voor het vak business </w:t>
      </w:r>
      <w:proofErr w:type="spellStart"/>
      <w:r w:rsidRPr="00E82F86">
        <w:t>application</w:t>
      </w:r>
      <w:proofErr w:type="spellEnd"/>
      <w:r w:rsidRPr="00E82F86">
        <w:t xml:space="preserve"> development een c# rest applicatie heb gemaakt die ik nu dan zou kunnen testen.</w:t>
      </w:r>
    </w:p>
    <w:p w14:paraId="7D889743" w14:textId="7C246413" w:rsidR="008E6C94" w:rsidRPr="00E82F86" w:rsidRDefault="008E6C94" w:rsidP="008E6C94">
      <w:r w:rsidRPr="00E82F86">
        <w:t>Als cursus heb ik gekozen voor de cursus die postman</w:t>
      </w:r>
      <w:r w:rsidR="00756E9C" w:rsidRPr="00E82F86">
        <w:t xml:space="preserve"> zelf</w:t>
      </w:r>
      <w:r w:rsidRPr="00E82F86">
        <w:t xml:space="preserve"> aanbied.</w:t>
      </w:r>
    </w:p>
    <w:p w14:paraId="417DDC21" w14:textId="1D9B2B42" w:rsidR="00D36984" w:rsidRPr="00E82F86" w:rsidRDefault="00E82F86" w:rsidP="00D36984">
      <w:hyperlink r:id="rId7" w:history="1">
        <w:r w:rsidR="008E6C94" w:rsidRPr="00E82F86">
          <w:rPr>
            <w:rStyle w:val="Hyperlink"/>
          </w:rPr>
          <w:t>https://www.postman.com/webinars/continuous-testing/</w:t>
        </w:r>
      </w:hyperlink>
    </w:p>
    <w:p w14:paraId="085831CE" w14:textId="1B203A25" w:rsidR="008E6C94" w:rsidRPr="00E82F86" w:rsidRDefault="008E6C94" w:rsidP="00D36984">
      <w:r w:rsidRPr="00E82F86">
        <w:t>Maar Ik haal ook wat informatie uit de cursus die door de docent is aangeboden.</w:t>
      </w:r>
    </w:p>
    <w:p w14:paraId="3E63600E" w14:textId="0568BEEC" w:rsidR="00756E9C" w:rsidRPr="00E82F86" w:rsidRDefault="00756E9C" w:rsidP="00D36984"/>
    <w:p w14:paraId="1E71224D" w14:textId="64A8041C" w:rsidR="00756E9C" w:rsidRPr="00E82F86" w:rsidRDefault="00756E9C" w:rsidP="00D36984">
      <w:r w:rsidRPr="00E82F86">
        <w:t>Om te beginnen heb ik natuurlijk postman geïnstalleerd ik heb hier gekozen voor de desktop applicatie omdat ik de browser omgeving minder overzichtelijk vindt.</w:t>
      </w:r>
    </w:p>
    <w:p w14:paraId="1472A9F8" w14:textId="483EB29C" w:rsidR="00D36984" w:rsidRPr="00E82F86" w:rsidRDefault="00D36984" w:rsidP="00D36984">
      <w:r w:rsidRPr="00E82F86">
        <w:t xml:space="preserve">Ik ben begonnen met het </w:t>
      </w:r>
      <w:r w:rsidR="001C3642" w:rsidRPr="00E82F86">
        <w:t>openen</w:t>
      </w:r>
      <w:r w:rsidRPr="00E82F86">
        <w:t xml:space="preserve"> van een postman template die een basis introductie geeft tot testing. (intro </w:t>
      </w:r>
      <w:proofErr w:type="spellStart"/>
      <w:r w:rsidRPr="00E82F86">
        <w:t>to</w:t>
      </w:r>
      <w:proofErr w:type="spellEnd"/>
      <w:r w:rsidRPr="00E82F86">
        <w:t xml:space="preserve"> </w:t>
      </w:r>
      <w:proofErr w:type="spellStart"/>
      <w:r w:rsidRPr="00E82F86">
        <w:t>writing</w:t>
      </w:r>
      <w:proofErr w:type="spellEnd"/>
      <w:r w:rsidRPr="00E82F86">
        <w:t xml:space="preserve"> tests).</w:t>
      </w:r>
    </w:p>
    <w:p w14:paraId="2856DD65" w14:textId="47E2CAFC" w:rsidR="008E6C94" w:rsidRPr="00E82F86" w:rsidRDefault="008E6C94" w:rsidP="00D36984"/>
    <w:p w14:paraId="0DEF499E" w14:textId="77777777" w:rsidR="00D36984" w:rsidRPr="00E82F86" w:rsidRDefault="00D36984" w:rsidP="00D36984">
      <w:r w:rsidRPr="00E82F86">
        <w:rPr>
          <w:noProof/>
        </w:rPr>
        <w:drawing>
          <wp:inline distT="0" distB="0" distL="0" distR="0" wp14:anchorId="2D374923" wp14:editId="3CFD9B28">
            <wp:extent cx="2810267" cy="3362794"/>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0267" cy="3362794"/>
                    </a:xfrm>
                    <a:prstGeom prst="rect">
                      <a:avLst/>
                    </a:prstGeom>
                  </pic:spPr>
                </pic:pic>
              </a:graphicData>
            </a:graphic>
          </wp:inline>
        </w:drawing>
      </w:r>
    </w:p>
    <w:p w14:paraId="2FE7E08E" w14:textId="230D5F05" w:rsidR="00D36984" w:rsidRPr="00E82F86" w:rsidRDefault="00756E9C" w:rsidP="00D36984">
      <w:r w:rsidRPr="00E82F86">
        <w:t xml:space="preserve">Vervolgens heb ik zelf een </w:t>
      </w:r>
      <w:proofErr w:type="spellStart"/>
      <w:r w:rsidRPr="00E82F86">
        <w:t>workspace</w:t>
      </w:r>
      <w:proofErr w:type="spellEnd"/>
      <w:r w:rsidRPr="00E82F86">
        <w:t xml:space="preserve"> aangemaakt voor het testen van mijn eigen </w:t>
      </w:r>
      <w:proofErr w:type="spellStart"/>
      <w:r w:rsidRPr="00E82F86">
        <w:t>api</w:t>
      </w:r>
      <w:proofErr w:type="spellEnd"/>
      <w:r w:rsidRPr="00E82F86">
        <w:t>.</w:t>
      </w:r>
    </w:p>
    <w:p w14:paraId="6D9E7D3A" w14:textId="77777777" w:rsidR="00D36984" w:rsidRPr="00E82F86" w:rsidRDefault="00D36984" w:rsidP="00D36984"/>
    <w:p w14:paraId="74370B82" w14:textId="77777777" w:rsidR="00D36984" w:rsidRPr="00E82F86" w:rsidRDefault="00D36984" w:rsidP="00D36984"/>
    <w:p w14:paraId="7EC17ABA" w14:textId="77777777" w:rsidR="00D36984" w:rsidRPr="00E82F86" w:rsidRDefault="00D36984" w:rsidP="00D36984"/>
    <w:p w14:paraId="5F8E1F30" w14:textId="58FCCEE7" w:rsidR="00D36984" w:rsidRPr="00E82F86" w:rsidRDefault="00756E9C" w:rsidP="00756E9C">
      <w:pPr>
        <w:pStyle w:val="Kop1"/>
        <w:rPr>
          <w:rFonts w:ascii="Arial" w:hAnsi="Arial" w:cs="Arial"/>
          <w:lang w:val="nl-BE"/>
        </w:rPr>
      </w:pPr>
      <w:bookmarkStart w:id="1" w:name="_Toc87181446"/>
      <w:r w:rsidRPr="00E82F86">
        <w:rPr>
          <w:rFonts w:ascii="Arial" w:hAnsi="Arial" w:cs="Arial"/>
          <w:lang w:val="nl-BE"/>
        </w:rPr>
        <w:lastRenderedPageBreak/>
        <w:t xml:space="preserve">Wat is mijn </w:t>
      </w:r>
      <w:proofErr w:type="spellStart"/>
      <w:r w:rsidRPr="00E82F86">
        <w:rPr>
          <w:rFonts w:ascii="Arial" w:hAnsi="Arial" w:cs="Arial"/>
          <w:lang w:val="nl-BE"/>
        </w:rPr>
        <w:t>api</w:t>
      </w:r>
      <w:proofErr w:type="spellEnd"/>
      <w:r w:rsidRPr="00E82F86">
        <w:rPr>
          <w:rFonts w:ascii="Arial" w:hAnsi="Arial" w:cs="Arial"/>
          <w:lang w:val="nl-BE"/>
        </w:rPr>
        <w:t>?</w:t>
      </w:r>
      <w:bookmarkEnd w:id="1"/>
    </w:p>
    <w:p w14:paraId="759A6402" w14:textId="7C56DDF7" w:rsidR="00756E9C" w:rsidRPr="00E82F86" w:rsidRDefault="00756E9C" w:rsidP="00756E9C">
      <w:r w:rsidRPr="00E82F86">
        <w:t xml:space="preserve">De </w:t>
      </w:r>
      <w:proofErr w:type="spellStart"/>
      <w:r w:rsidRPr="00E82F86">
        <w:t>api</w:t>
      </w:r>
      <w:proofErr w:type="spellEnd"/>
      <w:r w:rsidRPr="00E82F86">
        <w:t xml:space="preserve"> die ik ga testen noemt </w:t>
      </w:r>
      <w:proofErr w:type="spellStart"/>
      <w:r w:rsidRPr="00E82F86">
        <w:t>recipe</w:t>
      </w:r>
      <w:proofErr w:type="spellEnd"/>
      <w:r w:rsidRPr="00E82F86">
        <w:t xml:space="preserve"> API. Het is een programma die ik als opdracht in 2ti heb gemaakt. De API werkt met </w:t>
      </w:r>
      <w:proofErr w:type="spellStart"/>
      <w:r w:rsidRPr="00E82F86">
        <w:t>entity</w:t>
      </w:r>
      <w:proofErr w:type="spellEnd"/>
      <w:r w:rsidRPr="00E82F86">
        <w:t xml:space="preserve"> </w:t>
      </w:r>
      <w:proofErr w:type="spellStart"/>
      <w:r w:rsidRPr="00E82F86">
        <w:t>framework</w:t>
      </w:r>
      <w:proofErr w:type="spellEnd"/>
      <w:r w:rsidRPr="00E82F86">
        <w:t xml:space="preserve"> die recepten in een database opslaat.</w:t>
      </w:r>
    </w:p>
    <w:p w14:paraId="2B8E4DFC" w14:textId="5DA46D85" w:rsidR="00756E9C" w:rsidRPr="00E82F86" w:rsidRDefault="00756E9C" w:rsidP="00756E9C">
      <w:r w:rsidRPr="00E82F86">
        <w:rPr>
          <w:noProof/>
        </w:rPr>
        <w:drawing>
          <wp:inline distT="0" distB="0" distL="0" distR="0" wp14:anchorId="0AE0CA52" wp14:editId="6CBE5A8B">
            <wp:extent cx="2391109" cy="1419423"/>
            <wp:effectExtent l="0" t="0" r="9525" b="952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1109" cy="1419423"/>
                    </a:xfrm>
                    <a:prstGeom prst="rect">
                      <a:avLst/>
                    </a:prstGeom>
                  </pic:spPr>
                </pic:pic>
              </a:graphicData>
            </a:graphic>
          </wp:inline>
        </w:drawing>
      </w:r>
    </w:p>
    <w:p w14:paraId="080A7E3B" w14:textId="6CB69B2C" w:rsidR="00756E9C" w:rsidRPr="00E82F86" w:rsidRDefault="00756E9C" w:rsidP="00756E9C">
      <w:r w:rsidRPr="00E82F86">
        <w:t xml:space="preserve">De database bestaat uit 3 </w:t>
      </w:r>
      <w:proofErr w:type="spellStart"/>
      <w:r w:rsidRPr="00E82F86">
        <w:t>tabelen</w:t>
      </w:r>
      <w:proofErr w:type="spellEnd"/>
      <w:r w:rsidRPr="00E82F86">
        <w:t xml:space="preserve">: </w:t>
      </w:r>
      <w:proofErr w:type="spellStart"/>
      <w:r w:rsidRPr="00E82F86">
        <w:t>recipes</w:t>
      </w:r>
      <w:proofErr w:type="spellEnd"/>
      <w:r w:rsidRPr="00E82F86">
        <w:t xml:space="preserve">, </w:t>
      </w:r>
      <w:proofErr w:type="spellStart"/>
      <w:r w:rsidRPr="00E82F86">
        <w:t>categories</w:t>
      </w:r>
      <w:proofErr w:type="spellEnd"/>
      <w:r w:rsidRPr="00E82F86">
        <w:t xml:space="preserve"> en </w:t>
      </w:r>
      <w:proofErr w:type="spellStart"/>
      <w:r w:rsidRPr="00E82F86">
        <w:t>ingredients</w:t>
      </w:r>
      <w:proofErr w:type="spellEnd"/>
      <w:r w:rsidRPr="00E82F86">
        <w:t>.</w:t>
      </w:r>
    </w:p>
    <w:p w14:paraId="346BE2B1" w14:textId="196E1743" w:rsidR="00756E9C" w:rsidRPr="00E82F86" w:rsidRDefault="00756E9C" w:rsidP="00756E9C">
      <w:r w:rsidRPr="00E82F86">
        <w:rPr>
          <w:noProof/>
        </w:rPr>
        <w:drawing>
          <wp:inline distT="0" distB="0" distL="0" distR="0" wp14:anchorId="0BFBB064" wp14:editId="6FCAB90B">
            <wp:extent cx="1912620" cy="194310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0460" cy="1951065"/>
                    </a:xfrm>
                    <a:prstGeom prst="rect">
                      <a:avLst/>
                    </a:prstGeom>
                  </pic:spPr>
                </pic:pic>
              </a:graphicData>
            </a:graphic>
          </wp:inline>
        </w:drawing>
      </w:r>
    </w:p>
    <w:p w14:paraId="2F7F1CCA" w14:textId="6CF2BBFF" w:rsidR="00756E9C" w:rsidRPr="00E82F86" w:rsidRDefault="00756E9C" w:rsidP="00756E9C">
      <w:r w:rsidRPr="00E82F86">
        <w:rPr>
          <w:noProof/>
        </w:rPr>
        <w:drawing>
          <wp:inline distT="0" distB="0" distL="0" distR="0" wp14:anchorId="1EA142A7" wp14:editId="3ABDB0FD">
            <wp:extent cx="4248150" cy="1118730"/>
            <wp:effectExtent l="0" t="0" r="0" b="571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4382" cy="1125638"/>
                    </a:xfrm>
                    <a:prstGeom prst="rect">
                      <a:avLst/>
                    </a:prstGeom>
                  </pic:spPr>
                </pic:pic>
              </a:graphicData>
            </a:graphic>
          </wp:inline>
        </w:drawing>
      </w:r>
    </w:p>
    <w:p w14:paraId="3723058C" w14:textId="49DD6BAA" w:rsidR="00756E9C" w:rsidRPr="00E82F86" w:rsidRDefault="00756E9C" w:rsidP="00756E9C">
      <w:r w:rsidRPr="00E82F86">
        <w:rPr>
          <w:noProof/>
        </w:rPr>
        <w:drawing>
          <wp:inline distT="0" distB="0" distL="0" distR="0" wp14:anchorId="4E782E07" wp14:editId="1AC746E4">
            <wp:extent cx="4181475" cy="2231603"/>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092" cy="2236735"/>
                    </a:xfrm>
                    <a:prstGeom prst="rect">
                      <a:avLst/>
                    </a:prstGeom>
                  </pic:spPr>
                </pic:pic>
              </a:graphicData>
            </a:graphic>
          </wp:inline>
        </w:drawing>
      </w:r>
    </w:p>
    <w:p w14:paraId="6A4F6ABF" w14:textId="02799D82" w:rsidR="00D36984" w:rsidRPr="00E82F86" w:rsidRDefault="00D36984" w:rsidP="00D36984"/>
    <w:p w14:paraId="0E9C41AC" w14:textId="6AC2B4E1" w:rsidR="00756E9C" w:rsidRPr="00E82F86" w:rsidRDefault="00756E9C" w:rsidP="00D36984">
      <w:r w:rsidRPr="00E82F86">
        <w:lastRenderedPageBreak/>
        <w:t xml:space="preserve">Er zijn ook 2 controllers aanwezig namelijk voor </w:t>
      </w:r>
      <w:proofErr w:type="spellStart"/>
      <w:r w:rsidRPr="00E82F86">
        <w:t>category</w:t>
      </w:r>
      <w:proofErr w:type="spellEnd"/>
      <w:r w:rsidRPr="00E82F86">
        <w:t xml:space="preserve"> en </w:t>
      </w:r>
      <w:proofErr w:type="spellStart"/>
      <w:r w:rsidRPr="00E82F86">
        <w:t>recipe</w:t>
      </w:r>
      <w:proofErr w:type="spellEnd"/>
      <w:r w:rsidRPr="00E82F86">
        <w:t>. Deze beschikken over de CRUD operaties en deze kan ik dus ook gaan testen.</w:t>
      </w:r>
    </w:p>
    <w:p w14:paraId="03BF1A53" w14:textId="0CB26D1E" w:rsidR="00D36984" w:rsidRPr="00E82F86" w:rsidRDefault="00756E9C" w:rsidP="00D36984">
      <w:r w:rsidRPr="00E82F86">
        <w:rPr>
          <w:noProof/>
        </w:rPr>
        <w:drawing>
          <wp:inline distT="0" distB="0" distL="0" distR="0" wp14:anchorId="75F461EB" wp14:editId="3B5D7DDD">
            <wp:extent cx="2067213" cy="571580"/>
            <wp:effectExtent l="0" t="0" r="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7213" cy="571580"/>
                    </a:xfrm>
                    <a:prstGeom prst="rect">
                      <a:avLst/>
                    </a:prstGeom>
                  </pic:spPr>
                </pic:pic>
              </a:graphicData>
            </a:graphic>
          </wp:inline>
        </w:drawing>
      </w:r>
    </w:p>
    <w:p w14:paraId="3410C59B" w14:textId="77777777" w:rsidR="00756E9C" w:rsidRPr="00E82F86" w:rsidRDefault="00756E9C" w:rsidP="00D36984"/>
    <w:p w14:paraId="55619C12" w14:textId="5ECB4C73" w:rsidR="00D36984" w:rsidRPr="00E82F86" w:rsidRDefault="00975DE3" w:rsidP="00975DE3">
      <w:pPr>
        <w:pStyle w:val="Kop1"/>
        <w:rPr>
          <w:rFonts w:ascii="Arial" w:hAnsi="Arial" w:cs="Arial"/>
          <w:lang w:val="nl-BE"/>
        </w:rPr>
      </w:pPr>
      <w:bookmarkStart w:id="2" w:name="_Toc87181447"/>
      <w:r w:rsidRPr="00E82F86">
        <w:rPr>
          <w:rFonts w:ascii="Arial" w:hAnsi="Arial" w:cs="Arial"/>
          <w:lang w:val="nl-BE"/>
        </w:rPr>
        <w:t>API gebruiken</w:t>
      </w:r>
      <w:bookmarkEnd w:id="2"/>
    </w:p>
    <w:p w14:paraId="3840B091" w14:textId="64A20888" w:rsidR="00975DE3" w:rsidRPr="00E82F86" w:rsidRDefault="00975DE3" w:rsidP="00975DE3">
      <w:r w:rsidRPr="00E82F86">
        <w:t xml:space="preserve">Om te beginnen heb ik een </w:t>
      </w:r>
      <w:proofErr w:type="spellStart"/>
      <w:r w:rsidRPr="00E82F86">
        <w:t>collection</w:t>
      </w:r>
      <w:proofErr w:type="spellEnd"/>
      <w:r w:rsidRPr="00E82F86">
        <w:t xml:space="preserve"> aangemaakt in postman waar ik mijn CRUD operaties kan uitvoeren.</w:t>
      </w:r>
    </w:p>
    <w:p w14:paraId="372E403E" w14:textId="7BBFD789" w:rsidR="001634D8" w:rsidRPr="00E82F86" w:rsidRDefault="001634D8" w:rsidP="00975DE3">
      <w:r w:rsidRPr="00E82F86">
        <w:t>In postman is het mogelijk om API documentatie te laten generen dit heb ik dan ook gedaan voor het verduidelijken van mijn API.</w:t>
      </w:r>
    </w:p>
    <w:p w14:paraId="2C5B724B" w14:textId="07F9A169" w:rsidR="00975DE3" w:rsidRPr="00E82F86" w:rsidRDefault="00975DE3" w:rsidP="00975DE3">
      <w:pPr>
        <w:pStyle w:val="Kop2"/>
        <w:rPr>
          <w:rFonts w:ascii="Arial" w:hAnsi="Arial" w:cs="Arial"/>
          <w:lang w:val="nl-BE"/>
        </w:rPr>
      </w:pPr>
      <w:bookmarkStart w:id="3" w:name="_Toc87181448"/>
      <w:r w:rsidRPr="00E82F86">
        <w:rPr>
          <w:rFonts w:ascii="Arial" w:hAnsi="Arial" w:cs="Arial"/>
          <w:lang w:val="nl-BE"/>
        </w:rPr>
        <w:t xml:space="preserve">Get </w:t>
      </w:r>
      <w:proofErr w:type="spellStart"/>
      <w:r w:rsidRPr="00E82F86">
        <w:rPr>
          <w:rFonts w:ascii="Arial" w:hAnsi="Arial" w:cs="Arial"/>
          <w:lang w:val="nl-BE"/>
        </w:rPr>
        <w:t>request</w:t>
      </w:r>
      <w:bookmarkEnd w:id="3"/>
      <w:proofErr w:type="spellEnd"/>
    </w:p>
    <w:p w14:paraId="0EB200DB" w14:textId="1DF1FD7B" w:rsidR="00975DE3" w:rsidRPr="00E82F86" w:rsidRDefault="00975DE3" w:rsidP="00975DE3">
      <w:pPr>
        <w:pStyle w:val="Kop3"/>
        <w:rPr>
          <w:rFonts w:ascii="Arial" w:hAnsi="Arial" w:cs="Arial"/>
          <w:lang w:val="nl-BE"/>
        </w:rPr>
      </w:pPr>
      <w:bookmarkStart w:id="4" w:name="_Toc87181449"/>
      <w:proofErr w:type="spellStart"/>
      <w:r w:rsidRPr="00E82F86">
        <w:rPr>
          <w:rFonts w:ascii="Arial" w:hAnsi="Arial" w:cs="Arial"/>
          <w:lang w:val="nl-BE"/>
        </w:rPr>
        <w:t>Recipe</w:t>
      </w:r>
      <w:bookmarkEnd w:id="4"/>
      <w:proofErr w:type="spellEnd"/>
    </w:p>
    <w:p w14:paraId="41B95E80" w14:textId="6FFF04DE" w:rsidR="00975DE3" w:rsidRPr="00E82F86" w:rsidRDefault="001634D8" w:rsidP="00975DE3">
      <w:r w:rsidRPr="00E82F86">
        <w:rPr>
          <w:noProof/>
        </w:rPr>
        <w:drawing>
          <wp:inline distT="0" distB="0" distL="0" distR="0" wp14:anchorId="256AA479" wp14:editId="0D7C6A84">
            <wp:extent cx="5760720" cy="841375"/>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841375"/>
                    </a:xfrm>
                    <a:prstGeom prst="rect">
                      <a:avLst/>
                    </a:prstGeom>
                  </pic:spPr>
                </pic:pic>
              </a:graphicData>
            </a:graphic>
          </wp:inline>
        </w:drawing>
      </w:r>
    </w:p>
    <w:p w14:paraId="1CAD480A" w14:textId="77777777" w:rsidR="00D36984" w:rsidRPr="00E82F86" w:rsidRDefault="00D36984" w:rsidP="00D36984"/>
    <w:p w14:paraId="3EB177E2" w14:textId="07353E00" w:rsidR="00D36984" w:rsidRPr="00E82F86" w:rsidRDefault="00975DE3" w:rsidP="00D36984">
      <w:r w:rsidRPr="00E82F86">
        <w:t xml:space="preserve">Wanneer ik een get </w:t>
      </w:r>
      <w:proofErr w:type="spellStart"/>
      <w:r w:rsidRPr="00E82F86">
        <w:t>request</w:t>
      </w:r>
      <w:proofErr w:type="spellEnd"/>
      <w:r w:rsidRPr="00E82F86">
        <w:t xml:space="preserve"> doe van </w:t>
      </w:r>
      <w:proofErr w:type="spellStart"/>
      <w:r w:rsidRPr="00E82F86">
        <w:t>recipe</w:t>
      </w:r>
      <w:proofErr w:type="spellEnd"/>
      <w:r w:rsidRPr="00E82F86">
        <w:t xml:space="preserve"> krijg ik een lijst van de recepten met hun respectievelijke info</w:t>
      </w:r>
    </w:p>
    <w:p w14:paraId="20983E59" w14:textId="0B9CA697" w:rsidR="00975DE3" w:rsidRPr="00E82F86" w:rsidRDefault="00975DE3" w:rsidP="00D36984"/>
    <w:p w14:paraId="13AFA28F" w14:textId="196DA03C" w:rsidR="00975DE3" w:rsidRPr="00E82F86" w:rsidRDefault="00975DE3" w:rsidP="00D36984"/>
    <w:p w14:paraId="1DA8EBBA" w14:textId="1EE499B2" w:rsidR="00FC3D76" w:rsidRPr="00E82F86" w:rsidRDefault="00FC3D76" w:rsidP="00D36984"/>
    <w:p w14:paraId="42E90BD8" w14:textId="483D12BE" w:rsidR="00FC3D76" w:rsidRPr="00E82F86" w:rsidRDefault="00FC3D76" w:rsidP="00D36984"/>
    <w:p w14:paraId="6A04E181" w14:textId="6774A07C" w:rsidR="00FC3D76" w:rsidRPr="00E82F86" w:rsidRDefault="00FC3D76" w:rsidP="00D36984"/>
    <w:p w14:paraId="003DB328" w14:textId="14630E90" w:rsidR="00FC3D76" w:rsidRPr="00E82F86" w:rsidRDefault="00FC3D76" w:rsidP="00D36984"/>
    <w:p w14:paraId="373260CA" w14:textId="2617F129" w:rsidR="00FC3D76" w:rsidRPr="00E82F86" w:rsidRDefault="00FC3D76" w:rsidP="00D36984"/>
    <w:p w14:paraId="7F8B7AB9" w14:textId="685D981D" w:rsidR="00FC3D76" w:rsidRPr="00E82F86" w:rsidRDefault="00FC3D76" w:rsidP="00D36984"/>
    <w:p w14:paraId="69A1784F" w14:textId="77777777" w:rsidR="00FC3D76" w:rsidRPr="00E82F86" w:rsidRDefault="00FC3D76" w:rsidP="00D36984"/>
    <w:p w14:paraId="06D2004A" w14:textId="408862AA" w:rsidR="00975DE3" w:rsidRPr="00E82F86" w:rsidRDefault="00975DE3" w:rsidP="00975DE3">
      <w:pPr>
        <w:pStyle w:val="Kop3"/>
        <w:rPr>
          <w:rFonts w:ascii="Arial" w:hAnsi="Arial" w:cs="Arial"/>
          <w:lang w:val="nl-BE"/>
        </w:rPr>
      </w:pPr>
      <w:bookmarkStart w:id="5" w:name="_Toc87181450"/>
      <w:proofErr w:type="spellStart"/>
      <w:r w:rsidRPr="00E82F86">
        <w:rPr>
          <w:rFonts w:ascii="Arial" w:hAnsi="Arial" w:cs="Arial"/>
          <w:lang w:val="nl-BE"/>
        </w:rPr>
        <w:lastRenderedPageBreak/>
        <w:t>Category</w:t>
      </w:r>
      <w:bookmarkEnd w:id="5"/>
      <w:proofErr w:type="spellEnd"/>
    </w:p>
    <w:p w14:paraId="4B3DDE63" w14:textId="19B9C830" w:rsidR="00975DE3" w:rsidRPr="00E82F86" w:rsidRDefault="001634D8" w:rsidP="00975DE3">
      <w:r w:rsidRPr="00E82F86">
        <w:rPr>
          <w:noProof/>
        </w:rPr>
        <w:drawing>
          <wp:inline distT="0" distB="0" distL="0" distR="0" wp14:anchorId="07418F51" wp14:editId="42E84B6A">
            <wp:extent cx="5760720" cy="1197610"/>
            <wp:effectExtent l="0" t="0" r="0" b="254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197610"/>
                    </a:xfrm>
                    <a:prstGeom prst="rect">
                      <a:avLst/>
                    </a:prstGeom>
                  </pic:spPr>
                </pic:pic>
              </a:graphicData>
            </a:graphic>
          </wp:inline>
        </w:drawing>
      </w:r>
    </w:p>
    <w:p w14:paraId="3950E12F" w14:textId="77777777" w:rsidR="00D36984" w:rsidRPr="00E82F86" w:rsidRDefault="00D36984" w:rsidP="00D36984"/>
    <w:p w14:paraId="046398D2" w14:textId="22FA827F" w:rsidR="00975DE3" w:rsidRPr="00E82F86" w:rsidRDefault="00975DE3" w:rsidP="00D36984">
      <w:r w:rsidRPr="00E82F86">
        <w:t xml:space="preserve">Ook bij een get van </w:t>
      </w:r>
      <w:proofErr w:type="spellStart"/>
      <w:r w:rsidRPr="00E82F86">
        <w:t>category</w:t>
      </w:r>
      <w:proofErr w:type="spellEnd"/>
      <w:r w:rsidRPr="00E82F86">
        <w:t xml:space="preserve"> krijgen we een lijst van alle categorieën.</w:t>
      </w:r>
    </w:p>
    <w:p w14:paraId="7F6D0FAF" w14:textId="15FFACB4" w:rsidR="00975DE3" w:rsidRPr="00E82F86" w:rsidRDefault="00975DE3" w:rsidP="00D36984"/>
    <w:p w14:paraId="0C91403F" w14:textId="3B5A75F9" w:rsidR="00975DE3" w:rsidRPr="00E82F86" w:rsidRDefault="00975DE3" w:rsidP="00D36984"/>
    <w:p w14:paraId="186C9711" w14:textId="18EC3734" w:rsidR="00975DE3" w:rsidRPr="00E82F86" w:rsidRDefault="00975DE3" w:rsidP="00D36984"/>
    <w:p w14:paraId="390E7911" w14:textId="7B475D56" w:rsidR="00975DE3" w:rsidRPr="00E82F86" w:rsidRDefault="00975DE3" w:rsidP="00D36984"/>
    <w:p w14:paraId="7BEEFBE6" w14:textId="648D874A" w:rsidR="00975DE3" w:rsidRPr="00E82F86" w:rsidRDefault="001634D8" w:rsidP="00975DE3">
      <w:pPr>
        <w:pStyle w:val="Kop2"/>
        <w:rPr>
          <w:rFonts w:ascii="Arial" w:hAnsi="Arial" w:cs="Arial"/>
          <w:lang w:val="nl-BE"/>
        </w:rPr>
      </w:pPr>
      <w:bookmarkStart w:id="6" w:name="_Toc87181451"/>
      <w:r w:rsidRPr="00E82F86">
        <w:rPr>
          <w:rFonts w:ascii="Arial" w:hAnsi="Arial" w:cs="Arial"/>
          <w:lang w:val="nl-BE"/>
        </w:rPr>
        <w:t xml:space="preserve">Get </w:t>
      </w:r>
      <w:proofErr w:type="spellStart"/>
      <w:r w:rsidRPr="00E82F86">
        <w:rPr>
          <w:rFonts w:ascii="Arial" w:hAnsi="Arial" w:cs="Arial"/>
          <w:lang w:val="nl-BE"/>
        </w:rPr>
        <w:t>request</w:t>
      </w:r>
      <w:proofErr w:type="spellEnd"/>
      <w:r w:rsidRPr="00E82F86">
        <w:rPr>
          <w:rFonts w:ascii="Arial" w:hAnsi="Arial" w:cs="Arial"/>
          <w:lang w:val="nl-BE"/>
        </w:rPr>
        <w:t xml:space="preserve"> </w:t>
      </w:r>
      <w:proofErr w:type="spellStart"/>
      <w:r w:rsidRPr="00E82F86">
        <w:rPr>
          <w:rFonts w:ascii="Arial" w:hAnsi="Arial" w:cs="Arial"/>
          <w:lang w:val="nl-BE"/>
        </w:rPr>
        <w:t>with</w:t>
      </w:r>
      <w:proofErr w:type="spellEnd"/>
      <w:r w:rsidRPr="00E82F86">
        <w:rPr>
          <w:rFonts w:ascii="Arial" w:hAnsi="Arial" w:cs="Arial"/>
          <w:lang w:val="nl-BE"/>
        </w:rPr>
        <w:t xml:space="preserve"> ID</w:t>
      </w:r>
      <w:bookmarkEnd w:id="6"/>
    </w:p>
    <w:p w14:paraId="07D0CB93" w14:textId="6BA56E10" w:rsidR="00975DE3" w:rsidRPr="00E82F86" w:rsidRDefault="001634D8" w:rsidP="001634D8">
      <w:pPr>
        <w:pStyle w:val="Kop3"/>
        <w:rPr>
          <w:lang w:val="nl-BE"/>
        </w:rPr>
      </w:pPr>
      <w:bookmarkStart w:id="7" w:name="_Toc87181452"/>
      <w:proofErr w:type="spellStart"/>
      <w:r w:rsidRPr="00E82F86">
        <w:rPr>
          <w:lang w:val="nl-BE"/>
        </w:rPr>
        <w:t>Recipe</w:t>
      </w:r>
      <w:bookmarkEnd w:id="7"/>
      <w:proofErr w:type="spellEnd"/>
    </w:p>
    <w:p w14:paraId="447C532C" w14:textId="7129BCA4" w:rsidR="001634D8" w:rsidRPr="00E82F86" w:rsidRDefault="001634D8" w:rsidP="001634D8">
      <w:r w:rsidRPr="00E82F86">
        <w:rPr>
          <w:noProof/>
        </w:rPr>
        <w:drawing>
          <wp:inline distT="0" distB="0" distL="0" distR="0" wp14:anchorId="6936DA62" wp14:editId="5D3FF65B">
            <wp:extent cx="5760720" cy="1049655"/>
            <wp:effectExtent l="0" t="0" r="0"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049655"/>
                    </a:xfrm>
                    <a:prstGeom prst="rect">
                      <a:avLst/>
                    </a:prstGeom>
                  </pic:spPr>
                </pic:pic>
              </a:graphicData>
            </a:graphic>
          </wp:inline>
        </w:drawing>
      </w:r>
    </w:p>
    <w:p w14:paraId="49B49971" w14:textId="05F702A1" w:rsidR="001634D8" w:rsidRPr="00E82F86" w:rsidRDefault="001634D8" w:rsidP="001634D8">
      <w:r w:rsidRPr="00E82F86">
        <w:t xml:space="preserve">Wanneer we een get </w:t>
      </w:r>
      <w:proofErr w:type="spellStart"/>
      <w:r w:rsidRPr="00E82F86">
        <w:t>request</w:t>
      </w:r>
      <w:proofErr w:type="spellEnd"/>
      <w:r w:rsidRPr="00E82F86">
        <w:t xml:space="preserve"> doen met een ID in de link zal de </w:t>
      </w:r>
      <w:proofErr w:type="spellStart"/>
      <w:r w:rsidRPr="00E82F86">
        <w:t>api</w:t>
      </w:r>
      <w:proofErr w:type="spellEnd"/>
      <w:r w:rsidRPr="00E82F86">
        <w:t xml:space="preserve"> het opgevraagde recept </w:t>
      </w:r>
      <w:proofErr w:type="spellStart"/>
      <w:r w:rsidRPr="00E82F86">
        <w:t>returnen</w:t>
      </w:r>
      <w:proofErr w:type="spellEnd"/>
      <w:r w:rsidRPr="00E82F86">
        <w:t xml:space="preserve"> in een JSON formaat.</w:t>
      </w:r>
    </w:p>
    <w:p w14:paraId="702C947B" w14:textId="60C4903C" w:rsidR="001634D8" w:rsidRPr="00E82F86" w:rsidRDefault="001634D8" w:rsidP="001634D8">
      <w:pPr>
        <w:pStyle w:val="Kop3"/>
        <w:rPr>
          <w:rFonts w:ascii="Arial" w:hAnsi="Arial" w:cs="Arial"/>
          <w:lang w:val="nl-BE"/>
        </w:rPr>
      </w:pPr>
      <w:bookmarkStart w:id="8" w:name="_Toc87181453"/>
      <w:proofErr w:type="spellStart"/>
      <w:r w:rsidRPr="00E82F86">
        <w:rPr>
          <w:rFonts w:ascii="Arial" w:hAnsi="Arial" w:cs="Arial"/>
          <w:lang w:val="nl-BE"/>
        </w:rPr>
        <w:t>Category</w:t>
      </w:r>
      <w:bookmarkEnd w:id="8"/>
      <w:proofErr w:type="spellEnd"/>
    </w:p>
    <w:p w14:paraId="4207A74C" w14:textId="38AE374D" w:rsidR="001634D8" w:rsidRPr="00E82F86" w:rsidRDefault="001634D8" w:rsidP="001634D8">
      <w:r w:rsidRPr="00E82F86">
        <w:rPr>
          <w:noProof/>
        </w:rPr>
        <w:drawing>
          <wp:inline distT="0" distB="0" distL="0" distR="0" wp14:anchorId="0E8C5A18" wp14:editId="1B7E6644">
            <wp:extent cx="5760720" cy="932180"/>
            <wp:effectExtent l="0" t="0" r="0" b="127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932180"/>
                    </a:xfrm>
                    <a:prstGeom prst="rect">
                      <a:avLst/>
                    </a:prstGeom>
                  </pic:spPr>
                </pic:pic>
              </a:graphicData>
            </a:graphic>
          </wp:inline>
        </w:drawing>
      </w:r>
      <w:r w:rsidRPr="00E82F86">
        <w:t xml:space="preserve"> </w:t>
      </w:r>
    </w:p>
    <w:p w14:paraId="1CF4C95C" w14:textId="7D29A051" w:rsidR="001634D8" w:rsidRPr="00E82F86" w:rsidRDefault="001634D8" w:rsidP="001634D8">
      <w:r w:rsidRPr="00E82F86">
        <w:t xml:space="preserve">Wanneer we een get </w:t>
      </w:r>
      <w:proofErr w:type="spellStart"/>
      <w:r w:rsidRPr="00E82F86">
        <w:t>request</w:t>
      </w:r>
      <w:proofErr w:type="spellEnd"/>
      <w:r w:rsidRPr="00E82F86">
        <w:t xml:space="preserve"> doen met een ID in de link zal de </w:t>
      </w:r>
      <w:proofErr w:type="spellStart"/>
      <w:r w:rsidRPr="00E82F86">
        <w:t>api</w:t>
      </w:r>
      <w:proofErr w:type="spellEnd"/>
      <w:r w:rsidRPr="00E82F86">
        <w:t xml:space="preserve"> de opgevraagde categorie </w:t>
      </w:r>
      <w:proofErr w:type="spellStart"/>
      <w:r w:rsidRPr="00E82F86">
        <w:t>returnen</w:t>
      </w:r>
      <w:proofErr w:type="spellEnd"/>
      <w:r w:rsidRPr="00E82F86">
        <w:t xml:space="preserve"> in een JSON formaat.</w:t>
      </w:r>
    </w:p>
    <w:p w14:paraId="5D810F89" w14:textId="40542BFC" w:rsidR="00975DE3" w:rsidRPr="00E82F86" w:rsidRDefault="00975DE3" w:rsidP="00D36984"/>
    <w:p w14:paraId="78282CB9" w14:textId="3848AEAB" w:rsidR="001634D8" w:rsidRPr="00E82F86" w:rsidRDefault="001634D8" w:rsidP="00D36984"/>
    <w:p w14:paraId="57619A88" w14:textId="56722706" w:rsidR="001634D8" w:rsidRPr="00E82F86" w:rsidRDefault="001634D8" w:rsidP="00D36984"/>
    <w:p w14:paraId="7450064A" w14:textId="3D0E416A" w:rsidR="001634D8" w:rsidRPr="00E82F86" w:rsidRDefault="001634D8" w:rsidP="00D36984"/>
    <w:p w14:paraId="66F05526" w14:textId="77777777" w:rsidR="001634D8" w:rsidRPr="00E82F86" w:rsidRDefault="001634D8" w:rsidP="00D36984"/>
    <w:p w14:paraId="51BB4C2F" w14:textId="19667FB8" w:rsidR="00975DE3" w:rsidRPr="00E82F86" w:rsidRDefault="00975DE3" w:rsidP="00D36984"/>
    <w:p w14:paraId="6EDB97DF" w14:textId="33143DD6" w:rsidR="00D36984" w:rsidRPr="00E82F86" w:rsidRDefault="00975DE3" w:rsidP="00975DE3">
      <w:pPr>
        <w:pStyle w:val="Kop2"/>
        <w:rPr>
          <w:rFonts w:ascii="Arial" w:hAnsi="Arial" w:cs="Arial"/>
          <w:lang w:val="nl-BE"/>
        </w:rPr>
      </w:pPr>
      <w:bookmarkStart w:id="9" w:name="_Toc87181454"/>
      <w:r w:rsidRPr="00E82F86">
        <w:rPr>
          <w:rFonts w:ascii="Arial" w:hAnsi="Arial" w:cs="Arial"/>
          <w:lang w:val="nl-BE"/>
        </w:rPr>
        <w:t xml:space="preserve">Post </w:t>
      </w:r>
      <w:proofErr w:type="spellStart"/>
      <w:r w:rsidRPr="00E82F86">
        <w:rPr>
          <w:rFonts w:ascii="Arial" w:hAnsi="Arial" w:cs="Arial"/>
          <w:lang w:val="nl-BE"/>
        </w:rPr>
        <w:t>request</w:t>
      </w:r>
      <w:bookmarkEnd w:id="9"/>
      <w:proofErr w:type="spellEnd"/>
    </w:p>
    <w:p w14:paraId="2A94F736" w14:textId="1CEFA859" w:rsidR="00975DE3" w:rsidRPr="00E82F86" w:rsidRDefault="00975DE3" w:rsidP="00975DE3">
      <w:pPr>
        <w:pStyle w:val="Kop3"/>
        <w:rPr>
          <w:rFonts w:ascii="Arial" w:hAnsi="Arial" w:cs="Arial"/>
          <w:lang w:val="nl-BE"/>
        </w:rPr>
      </w:pPr>
      <w:bookmarkStart w:id="10" w:name="_Toc87181455"/>
      <w:proofErr w:type="spellStart"/>
      <w:r w:rsidRPr="00E82F86">
        <w:rPr>
          <w:rFonts w:ascii="Arial" w:hAnsi="Arial" w:cs="Arial"/>
          <w:lang w:val="nl-BE"/>
        </w:rPr>
        <w:t>Recipe</w:t>
      </w:r>
      <w:bookmarkEnd w:id="10"/>
      <w:proofErr w:type="spellEnd"/>
    </w:p>
    <w:p w14:paraId="311A30D4" w14:textId="41C7EA06" w:rsidR="00975DE3" w:rsidRPr="00E82F86" w:rsidRDefault="001634D8" w:rsidP="00975DE3">
      <w:r w:rsidRPr="00E82F86">
        <w:rPr>
          <w:noProof/>
        </w:rPr>
        <w:drawing>
          <wp:inline distT="0" distB="0" distL="0" distR="0" wp14:anchorId="2D69C923" wp14:editId="718BA3D5">
            <wp:extent cx="5760720" cy="3111500"/>
            <wp:effectExtent l="0" t="0" r="0" b="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11500"/>
                    </a:xfrm>
                    <a:prstGeom prst="rect">
                      <a:avLst/>
                    </a:prstGeom>
                  </pic:spPr>
                </pic:pic>
              </a:graphicData>
            </a:graphic>
          </wp:inline>
        </w:drawing>
      </w:r>
    </w:p>
    <w:p w14:paraId="25A61803" w14:textId="151913C0" w:rsidR="00975DE3" w:rsidRPr="00E82F86" w:rsidRDefault="00975DE3" w:rsidP="00975DE3">
      <w:r w:rsidRPr="00E82F86">
        <w:t xml:space="preserve">Voor het aanmaken van een recept moeten we een body meegeven in een JSON formaat. </w:t>
      </w:r>
    </w:p>
    <w:p w14:paraId="6B818663" w14:textId="60D0AE61" w:rsidR="00975DE3" w:rsidRPr="00E82F86" w:rsidRDefault="00975DE3" w:rsidP="00975DE3">
      <w:pPr>
        <w:tabs>
          <w:tab w:val="left" w:pos="3345"/>
        </w:tabs>
      </w:pPr>
      <w:r w:rsidRPr="00E82F86">
        <w:t xml:space="preserve">Als response </w:t>
      </w:r>
      <w:proofErr w:type="spellStart"/>
      <w:r w:rsidRPr="00E82F86">
        <w:t>returned</w:t>
      </w:r>
      <w:proofErr w:type="spellEnd"/>
      <w:r w:rsidRPr="00E82F86">
        <w:t xml:space="preserve"> de API het aangemaakte object in een JSON formaat.</w:t>
      </w:r>
    </w:p>
    <w:p w14:paraId="0B8E1E03" w14:textId="77777777" w:rsidR="0074750C" w:rsidRPr="00E82F86" w:rsidRDefault="001634D8" w:rsidP="0074750C">
      <w:pPr>
        <w:pStyle w:val="Kop3"/>
        <w:rPr>
          <w:noProof/>
          <w:lang w:val="nl-BE"/>
        </w:rPr>
      </w:pPr>
      <w:bookmarkStart w:id="11" w:name="_Toc87181456"/>
      <w:proofErr w:type="spellStart"/>
      <w:r w:rsidRPr="00E82F86">
        <w:rPr>
          <w:rFonts w:ascii="Arial" w:hAnsi="Arial" w:cs="Arial"/>
          <w:lang w:val="nl-BE"/>
        </w:rPr>
        <w:t>Category</w:t>
      </w:r>
      <w:bookmarkEnd w:id="11"/>
      <w:proofErr w:type="spellEnd"/>
      <w:r w:rsidRPr="00E82F86">
        <w:rPr>
          <w:noProof/>
          <w:lang w:val="nl-BE"/>
        </w:rPr>
        <w:t xml:space="preserve"> </w:t>
      </w:r>
    </w:p>
    <w:p w14:paraId="40BEB241" w14:textId="1B2F95AF" w:rsidR="001634D8" w:rsidRPr="00E82F86" w:rsidRDefault="001634D8" w:rsidP="0074750C">
      <w:pPr>
        <w:rPr>
          <w:noProof/>
        </w:rPr>
      </w:pPr>
      <w:r w:rsidRPr="00E82F86">
        <w:rPr>
          <w:noProof/>
        </w:rPr>
        <w:drawing>
          <wp:inline distT="0" distB="0" distL="0" distR="0" wp14:anchorId="0A53712C" wp14:editId="3F8CC930">
            <wp:extent cx="5760720" cy="2566035"/>
            <wp:effectExtent l="0" t="0" r="0" b="5715"/>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66035"/>
                    </a:xfrm>
                    <a:prstGeom prst="rect">
                      <a:avLst/>
                    </a:prstGeom>
                  </pic:spPr>
                </pic:pic>
              </a:graphicData>
            </a:graphic>
          </wp:inline>
        </w:drawing>
      </w:r>
    </w:p>
    <w:p w14:paraId="369A34DB" w14:textId="344E710F" w:rsidR="001634D8" w:rsidRPr="00E82F86" w:rsidRDefault="001634D8" w:rsidP="001634D8">
      <w:r w:rsidRPr="00E82F86">
        <w:t>Als response ontvangen we het aangemaakt object in een JSON formaat.</w:t>
      </w:r>
    </w:p>
    <w:p w14:paraId="795E3102" w14:textId="2CFF843F" w:rsidR="00D36984" w:rsidRPr="00E82F86" w:rsidRDefault="00D36984" w:rsidP="00D36984"/>
    <w:p w14:paraId="61813EE0" w14:textId="3655F6FC" w:rsidR="001634D8" w:rsidRPr="00E82F86" w:rsidRDefault="001634D8" w:rsidP="00D36984"/>
    <w:p w14:paraId="1AF0F2B2" w14:textId="289B65A4" w:rsidR="001634D8" w:rsidRPr="00E82F86" w:rsidRDefault="001634D8" w:rsidP="00D36984"/>
    <w:p w14:paraId="52A6D2F1" w14:textId="0FBBAAB2" w:rsidR="001634D8" w:rsidRPr="00E82F86" w:rsidRDefault="001634D8" w:rsidP="001634D8">
      <w:pPr>
        <w:pStyle w:val="Kop2"/>
        <w:rPr>
          <w:rFonts w:ascii="Arial" w:hAnsi="Arial" w:cs="Arial"/>
          <w:lang w:val="nl-BE"/>
        </w:rPr>
      </w:pPr>
      <w:bookmarkStart w:id="12" w:name="_Toc87181457"/>
      <w:r w:rsidRPr="00E82F86">
        <w:rPr>
          <w:rFonts w:ascii="Arial" w:hAnsi="Arial" w:cs="Arial"/>
          <w:lang w:val="nl-BE"/>
        </w:rPr>
        <w:lastRenderedPageBreak/>
        <w:t xml:space="preserve">Put </w:t>
      </w:r>
      <w:proofErr w:type="spellStart"/>
      <w:r w:rsidRPr="00E82F86">
        <w:rPr>
          <w:rFonts w:ascii="Arial" w:hAnsi="Arial" w:cs="Arial"/>
          <w:lang w:val="nl-BE"/>
        </w:rPr>
        <w:t>request</w:t>
      </w:r>
      <w:bookmarkEnd w:id="12"/>
      <w:proofErr w:type="spellEnd"/>
    </w:p>
    <w:p w14:paraId="2D903759" w14:textId="03ADD358" w:rsidR="001634D8" w:rsidRPr="00E82F86" w:rsidRDefault="001634D8" w:rsidP="001634D8">
      <w:pPr>
        <w:pStyle w:val="Kop3"/>
        <w:rPr>
          <w:rFonts w:ascii="Arial" w:hAnsi="Arial" w:cs="Arial"/>
          <w:lang w:val="nl-BE"/>
        </w:rPr>
      </w:pPr>
      <w:bookmarkStart w:id="13" w:name="_Toc87181458"/>
      <w:proofErr w:type="spellStart"/>
      <w:r w:rsidRPr="00E82F86">
        <w:rPr>
          <w:rFonts w:ascii="Arial" w:hAnsi="Arial" w:cs="Arial"/>
          <w:lang w:val="nl-BE"/>
        </w:rPr>
        <w:t>Recipe</w:t>
      </w:r>
      <w:bookmarkEnd w:id="13"/>
      <w:proofErr w:type="spellEnd"/>
    </w:p>
    <w:p w14:paraId="3E91935D" w14:textId="0F623098" w:rsidR="001634D8" w:rsidRPr="00E82F86" w:rsidRDefault="001634D8" w:rsidP="001634D8">
      <w:r w:rsidRPr="00E82F86">
        <w:rPr>
          <w:noProof/>
        </w:rPr>
        <w:drawing>
          <wp:inline distT="0" distB="0" distL="0" distR="0" wp14:anchorId="7AF4AAE9" wp14:editId="01936A50">
            <wp:extent cx="5760720" cy="3279775"/>
            <wp:effectExtent l="0" t="0" r="0"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79775"/>
                    </a:xfrm>
                    <a:prstGeom prst="rect">
                      <a:avLst/>
                    </a:prstGeom>
                  </pic:spPr>
                </pic:pic>
              </a:graphicData>
            </a:graphic>
          </wp:inline>
        </w:drawing>
      </w:r>
    </w:p>
    <w:p w14:paraId="44EEED2B" w14:textId="55A50E1A" w:rsidR="001634D8" w:rsidRPr="00E82F86" w:rsidRDefault="001634D8" w:rsidP="001634D8">
      <w:proofErr w:type="spellStart"/>
      <w:r w:rsidRPr="00E82F86">
        <w:t>Respone</w:t>
      </w:r>
      <w:proofErr w:type="spellEnd"/>
      <w:r w:rsidRPr="00E82F86">
        <w:t xml:space="preserve"> is een JSON object dat we net hebben aangemaakt.</w:t>
      </w:r>
    </w:p>
    <w:p w14:paraId="381ACFF7" w14:textId="67F29BDF" w:rsidR="001634D8" w:rsidRPr="00E82F86" w:rsidRDefault="001634D8" w:rsidP="001634D8">
      <w:pPr>
        <w:pStyle w:val="Kop3"/>
        <w:rPr>
          <w:lang w:val="nl-BE"/>
        </w:rPr>
      </w:pPr>
      <w:bookmarkStart w:id="14" w:name="_Toc87181459"/>
      <w:proofErr w:type="spellStart"/>
      <w:r w:rsidRPr="00E82F86">
        <w:rPr>
          <w:lang w:val="nl-BE"/>
        </w:rPr>
        <w:t>Category</w:t>
      </w:r>
      <w:bookmarkEnd w:id="14"/>
      <w:proofErr w:type="spellEnd"/>
    </w:p>
    <w:p w14:paraId="6152BB30" w14:textId="442F5E7E" w:rsidR="001634D8" w:rsidRPr="00E82F86" w:rsidRDefault="001634D8" w:rsidP="001634D8">
      <w:r w:rsidRPr="00E82F86">
        <w:rPr>
          <w:noProof/>
        </w:rPr>
        <w:drawing>
          <wp:inline distT="0" distB="0" distL="0" distR="0" wp14:anchorId="4386F882" wp14:editId="7A204CCD">
            <wp:extent cx="5760720" cy="2726055"/>
            <wp:effectExtent l="0" t="0" r="0"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26055"/>
                    </a:xfrm>
                    <a:prstGeom prst="rect">
                      <a:avLst/>
                    </a:prstGeom>
                  </pic:spPr>
                </pic:pic>
              </a:graphicData>
            </a:graphic>
          </wp:inline>
        </w:drawing>
      </w:r>
    </w:p>
    <w:p w14:paraId="6848D1BA" w14:textId="5F2AE0FB" w:rsidR="001634D8" w:rsidRPr="00E82F86" w:rsidRDefault="001634D8" w:rsidP="001634D8">
      <w:r w:rsidRPr="00E82F86">
        <w:t>Response is een no content 204 code.</w:t>
      </w:r>
    </w:p>
    <w:p w14:paraId="2D8B0241" w14:textId="528541F3" w:rsidR="00D36984" w:rsidRPr="00E82F86" w:rsidRDefault="00D36984" w:rsidP="00D36984"/>
    <w:p w14:paraId="5D3FD93F" w14:textId="757E3B26" w:rsidR="003E6426" w:rsidRPr="00E82F86" w:rsidRDefault="003E6426" w:rsidP="00D36984"/>
    <w:p w14:paraId="06B004EA" w14:textId="0943F49B" w:rsidR="003E6426" w:rsidRPr="00E82F86" w:rsidRDefault="003E6426" w:rsidP="00D36984"/>
    <w:p w14:paraId="0F0B93F6" w14:textId="4DFBBCF1" w:rsidR="003E6426" w:rsidRPr="00E82F86" w:rsidRDefault="003E6426" w:rsidP="003E6426">
      <w:pPr>
        <w:pStyle w:val="Kop2"/>
        <w:rPr>
          <w:rFonts w:ascii="Arial" w:hAnsi="Arial" w:cs="Arial"/>
          <w:lang w:val="nl-BE"/>
        </w:rPr>
      </w:pPr>
      <w:bookmarkStart w:id="15" w:name="_Toc87181460"/>
      <w:r w:rsidRPr="00E82F86">
        <w:rPr>
          <w:rFonts w:ascii="Arial" w:hAnsi="Arial" w:cs="Arial"/>
          <w:lang w:val="nl-BE"/>
        </w:rPr>
        <w:lastRenderedPageBreak/>
        <w:t>Delete</w:t>
      </w:r>
      <w:bookmarkEnd w:id="15"/>
      <w:r w:rsidRPr="00E82F86">
        <w:rPr>
          <w:rFonts w:ascii="Arial" w:hAnsi="Arial" w:cs="Arial"/>
          <w:lang w:val="nl-BE"/>
        </w:rPr>
        <w:t xml:space="preserve"> </w:t>
      </w:r>
    </w:p>
    <w:p w14:paraId="4D8C3D05" w14:textId="59ED5019" w:rsidR="003E6426" w:rsidRPr="00E82F86" w:rsidRDefault="003E6426" w:rsidP="003E6426">
      <w:pPr>
        <w:pStyle w:val="Kop3"/>
        <w:rPr>
          <w:rFonts w:ascii="Arial" w:hAnsi="Arial" w:cs="Arial"/>
          <w:lang w:val="nl-BE"/>
        </w:rPr>
      </w:pPr>
      <w:bookmarkStart w:id="16" w:name="_Toc87181461"/>
      <w:proofErr w:type="spellStart"/>
      <w:r w:rsidRPr="00E82F86">
        <w:rPr>
          <w:rFonts w:ascii="Arial" w:hAnsi="Arial" w:cs="Arial"/>
          <w:lang w:val="nl-BE"/>
        </w:rPr>
        <w:t>Recipe</w:t>
      </w:r>
      <w:bookmarkEnd w:id="16"/>
      <w:proofErr w:type="spellEnd"/>
    </w:p>
    <w:p w14:paraId="0026AE9F" w14:textId="5B8437E3" w:rsidR="003E6426" w:rsidRPr="00E82F86" w:rsidRDefault="003E6426" w:rsidP="003E6426">
      <w:r w:rsidRPr="00E82F86">
        <w:rPr>
          <w:noProof/>
        </w:rPr>
        <w:drawing>
          <wp:inline distT="0" distB="0" distL="0" distR="0" wp14:anchorId="2FDE21D8" wp14:editId="52ECA509">
            <wp:extent cx="5760720" cy="1067435"/>
            <wp:effectExtent l="0" t="0" r="0"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067435"/>
                    </a:xfrm>
                    <a:prstGeom prst="rect">
                      <a:avLst/>
                    </a:prstGeom>
                  </pic:spPr>
                </pic:pic>
              </a:graphicData>
            </a:graphic>
          </wp:inline>
        </w:drawing>
      </w:r>
    </w:p>
    <w:p w14:paraId="7A60F5B3" w14:textId="7B78C5D6" w:rsidR="003E6426" w:rsidRPr="00E82F86" w:rsidRDefault="003E6426" w:rsidP="003E6426">
      <w:pPr>
        <w:pStyle w:val="Kop3"/>
        <w:rPr>
          <w:rFonts w:ascii="Arial" w:hAnsi="Arial" w:cs="Arial"/>
          <w:lang w:val="nl-BE"/>
        </w:rPr>
      </w:pPr>
      <w:bookmarkStart w:id="17" w:name="_Toc87181462"/>
      <w:proofErr w:type="spellStart"/>
      <w:r w:rsidRPr="00E82F86">
        <w:rPr>
          <w:rFonts w:ascii="Arial" w:hAnsi="Arial" w:cs="Arial"/>
          <w:lang w:val="nl-BE"/>
        </w:rPr>
        <w:t>Category</w:t>
      </w:r>
      <w:bookmarkEnd w:id="17"/>
      <w:proofErr w:type="spellEnd"/>
    </w:p>
    <w:p w14:paraId="634AA3B1" w14:textId="07492EDA" w:rsidR="003E6426" w:rsidRPr="00E82F86" w:rsidRDefault="003E6426" w:rsidP="003E6426">
      <w:r w:rsidRPr="00E82F86">
        <w:rPr>
          <w:noProof/>
        </w:rPr>
        <w:drawing>
          <wp:inline distT="0" distB="0" distL="0" distR="0" wp14:anchorId="1D971952" wp14:editId="38718C00">
            <wp:extent cx="5760720" cy="1115060"/>
            <wp:effectExtent l="0" t="0" r="0" b="8890"/>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115060"/>
                    </a:xfrm>
                    <a:prstGeom prst="rect">
                      <a:avLst/>
                    </a:prstGeom>
                  </pic:spPr>
                </pic:pic>
              </a:graphicData>
            </a:graphic>
          </wp:inline>
        </w:drawing>
      </w:r>
    </w:p>
    <w:p w14:paraId="0B4E1463" w14:textId="77777777" w:rsidR="003E6426" w:rsidRPr="00E82F86" w:rsidRDefault="003E6426" w:rsidP="003E6426"/>
    <w:p w14:paraId="48E23A13" w14:textId="494B59CB" w:rsidR="00D36984" w:rsidRPr="00E82F86" w:rsidRDefault="003E6426" w:rsidP="00D36984">
      <w:pPr>
        <w:pStyle w:val="Kop1"/>
        <w:rPr>
          <w:rFonts w:ascii="Arial" w:hAnsi="Arial" w:cs="Arial"/>
          <w:lang w:val="nl-BE"/>
        </w:rPr>
      </w:pPr>
      <w:bookmarkStart w:id="18" w:name="_Toc87181463"/>
      <w:r w:rsidRPr="00E82F86">
        <w:rPr>
          <w:rFonts w:ascii="Arial" w:hAnsi="Arial" w:cs="Arial"/>
          <w:lang w:val="nl-BE"/>
        </w:rPr>
        <w:lastRenderedPageBreak/>
        <w:t>T</w:t>
      </w:r>
      <w:r w:rsidR="00D36984" w:rsidRPr="00E82F86">
        <w:rPr>
          <w:rFonts w:ascii="Arial" w:hAnsi="Arial" w:cs="Arial"/>
          <w:lang w:val="nl-BE"/>
        </w:rPr>
        <w:t>ests</w:t>
      </w:r>
      <w:r w:rsidR="00751736" w:rsidRPr="00E82F86">
        <w:rPr>
          <w:rFonts w:ascii="Arial" w:hAnsi="Arial" w:cs="Arial"/>
          <w:lang w:val="nl-BE"/>
        </w:rPr>
        <w:t xml:space="preserve"> </w:t>
      </w:r>
      <w:proofErr w:type="spellStart"/>
      <w:r w:rsidR="00751736" w:rsidRPr="00E82F86">
        <w:rPr>
          <w:rFonts w:ascii="Arial" w:hAnsi="Arial" w:cs="Arial"/>
          <w:lang w:val="nl-BE"/>
        </w:rPr>
        <w:t>recipe</w:t>
      </w:r>
      <w:bookmarkEnd w:id="18"/>
      <w:proofErr w:type="spellEnd"/>
    </w:p>
    <w:p w14:paraId="29DAC92A" w14:textId="77777777" w:rsidR="00D36984" w:rsidRPr="00E82F86" w:rsidRDefault="00D36984" w:rsidP="00D36984">
      <w:pPr>
        <w:pStyle w:val="Kop2"/>
        <w:rPr>
          <w:rFonts w:ascii="Arial" w:hAnsi="Arial" w:cs="Arial"/>
          <w:lang w:val="nl-BE"/>
        </w:rPr>
      </w:pPr>
      <w:bookmarkStart w:id="19" w:name="_Toc87181464"/>
      <w:r w:rsidRPr="00E82F86">
        <w:rPr>
          <w:rFonts w:ascii="Arial" w:hAnsi="Arial" w:cs="Arial"/>
          <w:lang w:val="nl-BE"/>
        </w:rPr>
        <w:t>Simpele get test</w:t>
      </w:r>
      <w:bookmarkEnd w:id="19"/>
      <w:r w:rsidRPr="00E82F86">
        <w:rPr>
          <w:rFonts w:ascii="Arial" w:hAnsi="Arial" w:cs="Arial"/>
          <w:lang w:val="nl-BE"/>
        </w:rPr>
        <w:t xml:space="preserve"> </w:t>
      </w:r>
    </w:p>
    <w:p w14:paraId="49641711" w14:textId="77777777" w:rsidR="00D36984" w:rsidRPr="00E82F86" w:rsidRDefault="00D36984" w:rsidP="00D36984">
      <w:pPr>
        <w:pStyle w:val="Kop3"/>
        <w:rPr>
          <w:rFonts w:ascii="Arial" w:hAnsi="Arial" w:cs="Arial"/>
          <w:lang w:val="nl-BE"/>
        </w:rPr>
      </w:pPr>
      <w:bookmarkStart w:id="20" w:name="_Toc87181465"/>
      <w:r w:rsidRPr="00E82F86">
        <w:rPr>
          <w:rFonts w:ascii="Arial" w:hAnsi="Arial" w:cs="Arial"/>
          <w:lang w:val="nl-BE"/>
        </w:rPr>
        <w:t>(cursus voorbeeld)</w:t>
      </w:r>
      <w:bookmarkEnd w:id="20"/>
    </w:p>
    <w:p w14:paraId="1FD5B39B" w14:textId="77777777" w:rsidR="00D36984" w:rsidRPr="00E82F86" w:rsidRDefault="00D36984" w:rsidP="00D36984">
      <w:r w:rsidRPr="00E82F86">
        <w:rPr>
          <w:noProof/>
        </w:rPr>
        <w:drawing>
          <wp:inline distT="0" distB="0" distL="0" distR="0" wp14:anchorId="68362665" wp14:editId="006BDADE">
            <wp:extent cx="4827270" cy="30956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53695" cy="3112305"/>
                    </a:xfrm>
                    <a:prstGeom prst="rect">
                      <a:avLst/>
                    </a:prstGeom>
                  </pic:spPr>
                </pic:pic>
              </a:graphicData>
            </a:graphic>
          </wp:inline>
        </w:drawing>
      </w:r>
      <w:r w:rsidRPr="00E82F86">
        <w:rPr>
          <w:noProof/>
        </w:rPr>
        <w:drawing>
          <wp:inline distT="0" distB="0" distL="0" distR="0" wp14:anchorId="44B838E3" wp14:editId="6A6B25D2">
            <wp:extent cx="5086350" cy="1536700"/>
            <wp:effectExtent l="0" t="0" r="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86350" cy="1536700"/>
                    </a:xfrm>
                    <a:prstGeom prst="rect">
                      <a:avLst/>
                    </a:prstGeom>
                  </pic:spPr>
                </pic:pic>
              </a:graphicData>
            </a:graphic>
          </wp:inline>
        </w:drawing>
      </w:r>
    </w:p>
    <w:p w14:paraId="6457FF46" w14:textId="77777777" w:rsidR="00D36984" w:rsidRPr="00E82F86" w:rsidRDefault="00D36984" w:rsidP="00D36984">
      <w:r w:rsidRPr="00E82F86">
        <w:rPr>
          <w:noProof/>
        </w:rPr>
        <w:drawing>
          <wp:anchor distT="0" distB="0" distL="114300" distR="114300" simplePos="0" relativeHeight="251659264" behindDoc="0" locked="0" layoutInCell="1" allowOverlap="1" wp14:anchorId="2B96C7ED" wp14:editId="52809262">
            <wp:simplePos x="0" y="0"/>
            <wp:positionH relativeFrom="margin">
              <wp:align>left</wp:align>
            </wp:positionH>
            <wp:positionV relativeFrom="paragraph">
              <wp:posOffset>86360</wp:posOffset>
            </wp:positionV>
            <wp:extent cx="3133725" cy="1086485"/>
            <wp:effectExtent l="0" t="0" r="9525"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33725" cy="1086485"/>
                    </a:xfrm>
                    <a:prstGeom prst="rect">
                      <a:avLst/>
                    </a:prstGeom>
                  </pic:spPr>
                </pic:pic>
              </a:graphicData>
            </a:graphic>
            <wp14:sizeRelH relativeFrom="margin">
              <wp14:pctWidth>0</wp14:pctWidth>
            </wp14:sizeRelH>
            <wp14:sizeRelV relativeFrom="margin">
              <wp14:pctHeight>0</wp14:pctHeight>
            </wp14:sizeRelV>
          </wp:anchor>
        </w:drawing>
      </w:r>
    </w:p>
    <w:p w14:paraId="1EE90297" w14:textId="77777777" w:rsidR="00D36984" w:rsidRPr="00E82F86" w:rsidRDefault="00D36984" w:rsidP="00D36984"/>
    <w:p w14:paraId="6C150C61" w14:textId="77777777" w:rsidR="00D36984" w:rsidRPr="00E82F86" w:rsidRDefault="00D36984" w:rsidP="00D36984"/>
    <w:p w14:paraId="7E88E7E9" w14:textId="77777777" w:rsidR="00D36984" w:rsidRPr="00E82F86" w:rsidRDefault="00D36984" w:rsidP="00D36984"/>
    <w:p w14:paraId="6535CD74" w14:textId="77777777" w:rsidR="00D36984" w:rsidRPr="00E82F86" w:rsidRDefault="00D36984" w:rsidP="00D36984"/>
    <w:p w14:paraId="5C17C610" w14:textId="77777777" w:rsidR="00D36984" w:rsidRPr="00E82F86" w:rsidRDefault="00D36984" w:rsidP="00D36984"/>
    <w:p w14:paraId="1716355F" w14:textId="77777777" w:rsidR="00D36984" w:rsidRPr="00E82F86" w:rsidRDefault="00D36984" w:rsidP="00D36984"/>
    <w:p w14:paraId="4A0A4405" w14:textId="77777777" w:rsidR="00D36984" w:rsidRPr="00E82F86" w:rsidRDefault="00D36984" w:rsidP="00D36984"/>
    <w:p w14:paraId="06E04ABD" w14:textId="77777777" w:rsidR="00D36984" w:rsidRPr="00E82F86" w:rsidRDefault="00D36984" w:rsidP="00D36984"/>
    <w:p w14:paraId="659FDCBF" w14:textId="77777777" w:rsidR="00D36984" w:rsidRPr="00E82F86" w:rsidRDefault="00D36984" w:rsidP="00D36984"/>
    <w:p w14:paraId="43317D77" w14:textId="5788C8CC" w:rsidR="00D36984" w:rsidRPr="00E82F86" w:rsidRDefault="00D36984" w:rsidP="00D36984">
      <w:pPr>
        <w:pStyle w:val="Kop3"/>
        <w:rPr>
          <w:rFonts w:ascii="Arial" w:hAnsi="Arial" w:cs="Arial"/>
          <w:lang w:val="nl-BE"/>
        </w:rPr>
      </w:pPr>
      <w:bookmarkStart w:id="21" w:name="_Toc87181466"/>
      <w:r w:rsidRPr="00E82F86">
        <w:rPr>
          <w:rFonts w:ascii="Arial" w:hAnsi="Arial" w:cs="Arial"/>
          <w:lang w:val="nl-BE"/>
        </w:rPr>
        <w:lastRenderedPageBreak/>
        <w:t xml:space="preserve">(eigen </w:t>
      </w:r>
      <w:proofErr w:type="spellStart"/>
      <w:r w:rsidRPr="00E82F86">
        <w:rPr>
          <w:rFonts w:ascii="Arial" w:hAnsi="Arial" w:cs="Arial"/>
          <w:lang w:val="nl-BE"/>
        </w:rPr>
        <w:t>api</w:t>
      </w:r>
      <w:proofErr w:type="spellEnd"/>
      <w:r w:rsidRPr="00E82F86">
        <w:rPr>
          <w:rFonts w:ascii="Arial" w:hAnsi="Arial" w:cs="Arial"/>
          <w:lang w:val="nl-BE"/>
        </w:rPr>
        <w:t>)</w:t>
      </w:r>
      <w:bookmarkEnd w:id="21"/>
    </w:p>
    <w:p w14:paraId="358C2209" w14:textId="51290932" w:rsidR="00E578A6" w:rsidRPr="00E82F86" w:rsidRDefault="00E578A6" w:rsidP="00E578A6">
      <w:r w:rsidRPr="00E82F86">
        <w:t xml:space="preserve">Wanneer we hier een get </w:t>
      </w:r>
      <w:proofErr w:type="spellStart"/>
      <w:r w:rsidRPr="00E82F86">
        <w:t>request</w:t>
      </w:r>
      <w:proofErr w:type="spellEnd"/>
      <w:r w:rsidRPr="00E82F86">
        <w:t xml:space="preserve"> zullen doen zal de test gaan </w:t>
      </w:r>
      <w:proofErr w:type="spellStart"/>
      <w:r w:rsidRPr="00E82F86">
        <w:t>controlleren</w:t>
      </w:r>
      <w:proofErr w:type="spellEnd"/>
      <w:r w:rsidRPr="00E82F86">
        <w:t xml:space="preserve"> of de status code 200 wordt terug gegeven. Deze status code wilt zeggen dat een </w:t>
      </w:r>
      <w:proofErr w:type="spellStart"/>
      <w:r w:rsidRPr="00E82F86">
        <w:t>request</w:t>
      </w:r>
      <w:proofErr w:type="spellEnd"/>
      <w:r w:rsidRPr="00E82F86">
        <w:t xml:space="preserve"> gelukt is. Aan de hand van deze test kunnen we dus gaan nakijken of we wel verbinding hebben met de API en of onze URL wel klopt.</w:t>
      </w:r>
    </w:p>
    <w:p w14:paraId="5CA7082F" w14:textId="507F0615" w:rsidR="00D36984" w:rsidRPr="00E82F86" w:rsidRDefault="00D36984" w:rsidP="00D36984">
      <w:pPr>
        <w:rPr>
          <w:noProof/>
        </w:rPr>
      </w:pPr>
      <w:r w:rsidRPr="00E82F86">
        <w:rPr>
          <w:noProof/>
        </w:rPr>
        <w:drawing>
          <wp:anchor distT="0" distB="0" distL="114300" distR="114300" simplePos="0" relativeHeight="251660288" behindDoc="1" locked="0" layoutInCell="1" allowOverlap="1" wp14:anchorId="297C97CA" wp14:editId="2BD7E039">
            <wp:simplePos x="0" y="0"/>
            <wp:positionH relativeFrom="margin">
              <wp:posOffset>2550795</wp:posOffset>
            </wp:positionH>
            <wp:positionV relativeFrom="paragraph">
              <wp:posOffset>2112010</wp:posOffset>
            </wp:positionV>
            <wp:extent cx="2647950" cy="969010"/>
            <wp:effectExtent l="0" t="0" r="0" b="254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47950" cy="969010"/>
                    </a:xfrm>
                    <a:prstGeom prst="rect">
                      <a:avLst/>
                    </a:prstGeom>
                  </pic:spPr>
                </pic:pic>
              </a:graphicData>
            </a:graphic>
          </wp:anchor>
        </w:drawing>
      </w:r>
      <w:r w:rsidRPr="00E82F86">
        <w:rPr>
          <w:noProof/>
        </w:rPr>
        <w:t xml:space="preserve">  </w:t>
      </w:r>
      <w:r w:rsidRPr="00E82F86">
        <w:rPr>
          <w:noProof/>
        </w:rPr>
        <w:drawing>
          <wp:inline distT="0" distB="0" distL="0" distR="0" wp14:anchorId="5D6BF05A" wp14:editId="10F09932">
            <wp:extent cx="4743450" cy="1288415"/>
            <wp:effectExtent l="0" t="0" r="0"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43450" cy="1288415"/>
                    </a:xfrm>
                    <a:prstGeom prst="rect">
                      <a:avLst/>
                    </a:prstGeom>
                  </pic:spPr>
                </pic:pic>
              </a:graphicData>
            </a:graphic>
          </wp:inline>
        </w:drawing>
      </w:r>
    </w:p>
    <w:p w14:paraId="0EF1D7A2" w14:textId="3419467F" w:rsidR="00D36984" w:rsidRPr="00E82F86" w:rsidRDefault="00D36984" w:rsidP="00D36984">
      <w:r w:rsidRPr="00E82F86">
        <w:rPr>
          <w:noProof/>
        </w:rPr>
        <w:drawing>
          <wp:anchor distT="0" distB="0" distL="114300" distR="114300" simplePos="0" relativeHeight="251661312" behindDoc="1" locked="0" layoutInCell="1" allowOverlap="1" wp14:anchorId="13C1BB42" wp14:editId="0302E68D">
            <wp:simplePos x="0" y="0"/>
            <wp:positionH relativeFrom="column">
              <wp:posOffset>24130</wp:posOffset>
            </wp:positionH>
            <wp:positionV relativeFrom="paragraph">
              <wp:posOffset>25400</wp:posOffset>
            </wp:positionV>
            <wp:extent cx="2762654" cy="2781300"/>
            <wp:effectExtent l="0" t="0" r="0"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69542" cy="2788234"/>
                    </a:xfrm>
                    <a:prstGeom prst="rect">
                      <a:avLst/>
                    </a:prstGeom>
                  </pic:spPr>
                </pic:pic>
              </a:graphicData>
            </a:graphic>
            <wp14:sizeRelH relativeFrom="margin">
              <wp14:pctWidth>0</wp14:pctWidth>
            </wp14:sizeRelH>
            <wp14:sizeRelV relativeFrom="margin">
              <wp14:pctHeight>0</wp14:pctHeight>
            </wp14:sizeRelV>
          </wp:anchor>
        </w:drawing>
      </w:r>
    </w:p>
    <w:p w14:paraId="6EEA0C2F" w14:textId="77777777" w:rsidR="00D36984" w:rsidRPr="00E82F86" w:rsidRDefault="00D36984" w:rsidP="00D36984"/>
    <w:p w14:paraId="23E258F8" w14:textId="77777777" w:rsidR="00D36984" w:rsidRPr="00E82F86" w:rsidRDefault="00D36984" w:rsidP="00D36984"/>
    <w:p w14:paraId="3D7BD92B" w14:textId="77777777" w:rsidR="00D36984" w:rsidRPr="00E82F86" w:rsidRDefault="00D36984" w:rsidP="00D36984"/>
    <w:p w14:paraId="53470D81" w14:textId="77777777" w:rsidR="00D36984" w:rsidRPr="00E82F86" w:rsidRDefault="00D36984" w:rsidP="00D36984"/>
    <w:p w14:paraId="67DDE142" w14:textId="77777777" w:rsidR="00D36984" w:rsidRPr="00E82F86" w:rsidRDefault="00D36984" w:rsidP="00D36984"/>
    <w:p w14:paraId="4617812F" w14:textId="77777777" w:rsidR="00D36984" w:rsidRPr="00E82F86" w:rsidRDefault="00D36984" w:rsidP="00D36984"/>
    <w:p w14:paraId="0EC3CA9C" w14:textId="77777777" w:rsidR="00D36984" w:rsidRPr="00E82F86" w:rsidRDefault="00D36984" w:rsidP="00D36984"/>
    <w:p w14:paraId="084070AE" w14:textId="77777777" w:rsidR="00D36984" w:rsidRPr="00E82F86" w:rsidRDefault="00D36984" w:rsidP="00D36984"/>
    <w:p w14:paraId="2B2F8AEB" w14:textId="77777777" w:rsidR="00D36984" w:rsidRPr="00E82F86" w:rsidRDefault="00D36984" w:rsidP="00D36984"/>
    <w:p w14:paraId="5060A3C9" w14:textId="77777777" w:rsidR="00D36984" w:rsidRPr="00E82F86" w:rsidRDefault="00D36984" w:rsidP="00D36984"/>
    <w:p w14:paraId="26782A04" w14:textId="77777777" w:rsidR="00D36984" w:rsidRPr="00E82F86" w:rsidRDefault="00D36984" w:rsidP="00D36984"/>
    <w:p w14:paraId="6AF0A6AE" w14:textId="6507018B" w:rsidR="00D36984" w:rsidRPr="00E82F86" w:rsidRDefault="00D36984" w:rsidP="00D36984">
      <w:pPr>
        <w:rPr>
          <w:noProof/>
        </w:rPr>
      </w:pPr>
      <w:r w:rsidRPr="00E82F86">
        <w:rPr>
          <w:noProof/>
        </w:rPr>
        <w:t>Indien ik de URL verander naar iets foutief faalt de test.</w:t>
      </w:r>
      <w:r w:rsidRPr="00E82F86">
        <w:rPr>
          <w:noProof/>
        </w:rPr>
        <w:drawing>
          <wp:inline distT="0" distB="0" distL="0" distR="0" wp14:anchorId="7931C73C" wp14:editId="05B55238">
            <wp:extent cx="2924175" cy="1146276"/>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7805" cy="1155539"/>
                    </a:xfrm>
                    <a:prstGeom prst="rect">
                      <a:avLst/>
                    </a:prstGeom>
                  </pic:spPr>
                </pic:pic>
              </a:graphicData>
            </a:graphic>
          </wp:inline>
        </w:drawing>
      </w:r>
      <w:r w:rsidRPr="00E82F86">
        <w:rPr>
          <w:noProof/>
        </w:rPr>
        <w:t xml:space="preserve"> </w:t>
      </w:r>
      <w:r w:rsidRPr="00E82F86">
        <w:rPr>
          <w:noProof/>
        </w:rPr>
        <w:lastRenderedPageBreak/>
        <w:drawing>
          <wp:inline distT="0" distB="0" distL="0" distR="0" wp14:anchorId="181FE6EB" wp14:editId="1AEA7E2B">
            <wp:extent cx="3305175" cy="786947"/>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3230" cy="798389"/>
                    </a:xfrm>
                    <a:prstGeom prst="rect">
                      <a:avLst/>
                    </a:prstGeom>
                  </pic:spPr>
                </pic:pic>
              </a:graphicData>
            </a:graphic>
          </wp:inline>
        </w:drawing>
      </w:r>
      <w:r w:rsidRPr="00E82F86">
        <w:rPr>
          <w:noProof/>
        </w:rPr>
        <w:t xml:space="preserve"> </w:t>
      </w:r>
      <w:r w:rsidRPr="00E82F86">
        <w:rPr>
          <w:noProof/>
        </w:rPr>
        <w:drawing>
          <wp:inline distT="0" distB="0" distL="0" distR="0" wp14:anchorId="30F70553" wp14:editId="0F94027E">
            <wp:extent cx="4343400" cy="93599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9958" cy="948183"/>
                    </a:xfrm>
                    <a:prstGeom prst="rect">
                      <a:avLst/>
                    </a:prstGeom>
                  </pic:spPr>
                </pic:pic>
              </a:graphicData>
            </a:graphic>
          </wp:inline>
        </w:drawing>
      </w:r>
    </w:p>
    <w:p w14:paraId="1D601698" w14:textId="2EF0A27D" w:rsidR="00A162AC" w:rsidRPr="00E82F86" w:rsidRDefault="00A162AC" w:rsidP="00D36984">
      <w:pPr>
        <w:rPr>
          <w:noProof/>
        </w:rPr>
      </w:pPr>
      <w:r w:rsidRPr="00E82F86">
        <w:rPr>
          <w:noProof/>
        </w:rPr>
        <w:t>We kunnen ook andere voorwaarden schrijven in de test, voor het volgende voorbeeld stel ik ook de eis dat het opgehaalde resultaat een title zal bevaten.</w:t>
      </w:r>
    </w:p>
    <w:p w14:paraId="60965C5E" w14:textId="6DFA039E" w:rsidR="00A162AC" w:rsidRPr="00E82F86" w:rsidRDefault="00A162AC" w:rsidP="00D36984">
      <w:r w:rsidRPr="00E82F86">
        <w:rPr>
          <w:noProof/>
        </w:rPr>
        <w:drawing>
          <wp:inline distT="0" distB="0" distL="0" distR="0" wp14:anchorId="7D650E89" wp14:editId="28EB9BA7">
            <wp:extent cx="4134427" cy="1286054"/>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4427" cy="1286054"/>
                    </a:xfrm>
                    <a:prstGeom prst="rect">
                      <a:avLst/>
                    </a:prstGeom>
                  </pic:spPr>
                </pic:pic>
              </a:graphicData>
            </a:graphic>
          </wp:inline>
        </w:drawing>
      </w:r>
      <w:r w:rsidRPr="00E82F86">
        <w:rPr>
          <w:noProof/>
        </w:rPr>
        <w:drawing>
          <wp:inline distT="0" distB="0" distL="0" distR="0" wp14:anchorId="27A0E81B" wp14:editId="62F50CD4">
            <wp:extent cx="2038635" cy="724001"/>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8635" cy="724001"/>
                    </a:xfrm>
                    <a:prstGeom prst="rect">
                      <a:avLst/>
                    </a:prstGeom>
                  </pic:spPr>
                </pic:pic>
              </a:graphicData>
            </a:graphic>
          </wp:inline>
        </w:drawing>
      </w:r>
    </w:p>
    <w:p w14:paraId="2B69C61A" w14:textId="4307CEA1" w:rsidR="00A162AC" w:rsidRPr="00E82F86" w:rsidRDefault="00A162AC" w:rsidP="00D36984">
      <w:r w:rsidRPr="00E82F86">
        <w:t xml:space="preserve">Wanneer we bijvoorbeeld eisen dat de body van het </w:t>
      </w:r>
      <w:r w:rsidR="00E578A6" w:rsidRPr="00E82F86">
        <w:t>opgevraagde</w:t>
      </w:r>
      <w:r w:rsidRPr="00E82F86">
        <w:t xml:space="preserve"> object een woonplaats bevat, zal de test een </w:t>
      </w:r>
      <w:proofErr w:type="spellStart"/>
      <w:r w:rsidRPr="00E82F86">
        <w:t>fail</w:t>
      </w:r>
      <w:proofErr w:type="spellEnd"/>
      <w:r w:rsidRPr="00E82F86">
        <w:t xml:space="preserve"> teruggeven.</w:t>
      </w:r>
    </w:p>
    <w:p w14:paraId="58714A97" w14:textId="4F8E9C7F" w:rsidR="00A162AC" w:rsidRPr="00E82F86" w:rsidRDefault="00A162AC" w:rsidP="00D36984">
      <w:r w:rsidRPr="00E82F86">
        <w:rPr>
          <w:noProof/>
        </w:rPr>
        <w:drawing>
          <wp:inline distT="0" distB="0" distL="0" distR="0" wp14:anchorId="501C60EB" wp14:editId="0808AAD7">
            <wp:extent cx="5760720" cy="2324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324100"/>
                    </a:xfrm>
                    <a:prstGeom prst="rect">
                      <a:avLst/>
                    </a:prstGeom>
                  </pic:spPr>
                </pic:pic>
              </a:graphicData>
            </a:graphic>
          </wp:inline>
        </w:drawing>
      </w:r>
    </w:p>
    <w:p w14:paraId="2D169C4A" w14:textId="211E7D5B" w:rsidR="00A162AC" w:rsidRPr="00E82F86" w:rsidRDefault="00A162AC" w:rsidP="00D36984"/>
    <w:p w14:paraId="29BBC874" w14:textId="26DF4968" w:rsidR="00A162AC" w:rsidRPr="00E82F86" w:rsidRDefault="00A162AC" w:rsidP="00D36984"/>
    <w:p w14:paraId="5F0FE974" w14:textId="503B8C7E" w:rsidR="00A162AC" w:rsidRPr="00E82F86" w:rsidRDefault="00A162AC" w:rsidP="00D36984"/>
    <w:p w14:paraId="5A7C2482" w14:textId="09544BBE" w:rsidR="00DE289D" w:rsidRPr="00E82F86" w:rsidRDefault="00C038F5" w:rsidP="00C038F5">
      <w:pPr>
        <w:pStyle w:val="Kop2"/>
        <w:rPr>
          <w:rFonts w:ascii="Arial" w:hAnsi="Arial" w:cs="Arial"/>
          <w:lang w:val="nl-BE"/>
        </w:rPr>
      </w:pPr>
      <w:bookmarkStart w:id="22" w:name="_Toc87181467"/>
      <w:r w:rsidRPr="00E82F86">
        <w:rPr>
          <w:rFonts w:ascii="Arial" w:hAnsi="Arial" w:cs="Arial"/>
          <w:lang w:val="nl-BE"/>
        </w:rPr>
        <w:lastRenderedPageBreak/>
        <w:t>Get test aan de hand van ID</w:t>
      </w:r>
      <w:bookmarkEnd w:id="22"/>
    </w:p>
    <w:p w14:paraId="01EA6416" w14:textId="644EB76A" w:rsidR="0062447C" w:rsidRPr="00E82F86" w:rsidRDefault="0062447C" w:rsidP="0062447C">
      <w:r w:rsidRPr="00E82F86">
        <w:t>Net zoals de vorige test gaan we eerst gaan kijken of we wel een object kunnen  opvragen aan de hand van een status code namelijk 200.</w:t>
      </w:r>
    </w:p>
    <w:p w14:paraId="4A7288A7" w14:textId="1B1B3730" w:rsidR="00C038F5" w:rsidRPr="00E82F86" w:rsidRDefault="00C038F5" w:rsidP="00C038F5">
      <w:r w:rsidRPr="00E82F86">
        <w:rPr>
          <w:noProof/>
        </w:rPr>
        <w:drawing>
          <wp:inline distT="0" distB="0" distL="0" distR="0" wp14:anchorId="153FC7DC" wp14:editId="2DDAA749">
            <wp:extent cx="5591955" cy="1486107"/>
            <wp:effectExtent l="0" t="0" r="889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1955" cy="1486107"/>
                    </a:xfrm>
                    <a:prstGeom prst="rect">
                      <a:avLst/>
                    </a:prstGeom>
                  </pic:spPr>
                </pic:pic>
              </a:graphicData>
            </a:graphic>
          </wp:inline>
        </w:drawing>
      </w:r>
      <w:r w:rsidRPr="00E82F86">
        <w:rPr>
          <w:noProof/>
        </w:rPr>
        <w:t xml:space="preserve">  </w:t>
      </w:r>
    </w:p>
    <w:p w14:paraId="67916F48" w14:textId="7E20E681" w:rsidR="00DE289D" w:rsidRPr="00E82F86" w:rsidRDefault="00C038F5" w:rsidP="00DE289D">
      <w:pPr>
        <w:rPr>
          <w:sz w:val="24"/>
          <w:szCs w:val="24"/>
        </w:rPr>
      </w:pPr>
      <w:r w:rsidRPr="00E82F86">
        <w:rPr>
          <w:noProof/>
        </w:rPr>
        <w:drawing>
          <wp:anchor distT="0" distB="0" distL="114300" distR="114300" simplePos="0" relativeHeight="251663360" behindDoc="1" locked="0" layoutInCell="1" allowOverlap="1" wp14:anchorId="4807FB20" wp14:editId="23DFBCC2">
            <wp:simplePos x="0" y="0"/>
            <wp:positionH relativeFrom="column">
              <wp:posOffset>-23495</wp:posOffset>
            </wp:positionH>
            <wp:positionV relativeFrom="paragraph">
              <wp:posOffset>198755</wp:posOffset>
            </wp:positionV>
            <wp:extent cx="3971925" cy="3209925"/>
            <wp:effectExtent l="0" t="0" r="9525" b="9525"/>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71925" cy="3209925"/>
                    </a:xfrm>
                    <a:prstGeom prst="rect">
                      <a:avLst/>
                    </a:prstGeom>
                  </pic:spPr>
                </pic:pic>
              </a:graphicData>
            </a:graphic>
          </wp:anchor>
        </w:drawing>
      </w:r>
    </w:p>
    <w:p w14:paraId="5167181D" w14:textId="7E02AD38" w:rsidR="00DE289D" w:rsidRPr="00E82F86" w:rsidRDefault="00DE289D" w:rsidP="00DE289D">
      <w:pPr>
        <w:rPr>
          <w:sz w:val="24"/>
          <w:szCs w:val="24"/>
        </w:rPr>
      </w:pPr>
    </w:p>
    <w:p w14:paraId="7B14ED25" w14:textId="46F1A136" w:rsidR="00DE289D" w:rsidRPr="00E82F86" w:rsidRDefault="00DE289D" w:rsidP="00DE289D">
      <w:pPr>
        <w:tabs>
          <w:tab w:val="left" w:pos="1515"/>
        </w:tabs>
        <w:rPr>
          <w:sz w:val="24"/>
          <w:szCs w:val="24"/>
        </w:rPr>
      </w:pPr>
      <w:r w:rsidRPr="00E82F86">
        <w:rPr>
          <w:sz w:val="24"/>
          <w:szCs w:val="24"/>
        </w:rPr>
        <w:tab/>
      </w:r>
    </w:p>
    <w:p w14:paraId="6CDA91C2" w14:textId="4343B559" w:rsidR="00DE289D" w:rsidRPr="00E82F86" w:rsidRDefault="00DE289D" w:rsidP="00DE289D">
      <w:pPr>
        <w:rPr>
          <w:sz w:val="24"/>
          <w:szCs w:val="24"/>
        </w:rPr>
      </w:pPr>
    </w:p>
    <w:p w14:paraId="1816C048" w14:textId="1EF01E71" w:rsidR="00DE289D" w:rsidRPr="00E82F86" w:rsidRDefault="00C038F5" w:rsidP="00DE289D">
      <w:pPr>
        <w:rPr>
          <w:sz w:val="24"/>
          <w:szCs w:val="24"/>
        </w:rPr>
      </w:pPr>
      <w:r w:rsidRPr="00E82F86">
        <w:rPr>
          <w:noProof/>
        </w:rPr>
        <w:drawing>
          <wp:anchor distT="0" distB="0" distL="114300" distR="114300" simplePos="0" relativeHeight="251662336" behindDoc="0" locked="0" layoutInCell="1" allowOverlap="1" wp14:anchorId="4763E856" wp14:editId="3D1540D8">
            <wp:simplePos x="0" y="0"/>
            <wp:positionH relativeFrom="column">
              <wp:posOffset>3014980</wp:posOffset>
            </wp:positionH>
            <wp:positionV relativeFrom="paragraph">
              <wp:posOffset>7620</wp:posOffset>
            </wp:positionV>
            <wp:extent cx="3009900" cy="1104900"/>
            <wp:effectExtent l="0" t="0" r="0"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09900" cy="1104900"/>
                    </a:xfrm>
                    <a:prstGeom prst="rect">
                      <a:avLst/>
                    </a:prstGeom>
                  </pic:spPr>
                </pic:pic>
              </a:graphicData>
            </a:graphic>
          </wp:anchor>
        </w:drawing>
      </w:r>
    </w:p>
    <w:p w14:paraId="3BDB46EC" w14:textId="19FC4BCB" w:rsidR="00DE289D" w:rsidRPr="00E82F86" w:rsidRDefault="00DE289D" w:rsidP="00DE289D">
      <w:pPr>
        <w:rPr>
          <w:sz w:val="24"/>
          <w:szCs w:val="24"/>
        </w:rPr>
      </w:pPr>
    </w:p>
    <w:p w14:paraId="663CB17C" w14:textId="5D22B376" w:rsidR="00DE289D" w:rsidRPr="00E82F86" w:rsidRDefault="00DE289D" w:rsidP="00DE289D">
      <w:pPr>
        <w:rPr>
          <w:sz w:val="24"/>
          <w:szCs w:val="24"/>
        </w:rPr>
      </w:pPr>
    </w:p>
    <w:p w14:paraId="4171D583" w14:textId="16AFC0AB" w:rsidR="00DE289D" w:rsidRPr="00E82F86" w:rsidRDefault="00DE289D" w:rsidP="00DE289D">
      <w:pPr>
        <w:rPr>
          <w:sz w:val="24"/>
          <w:szCs w:val="24"/>
        </w:rPr>
      </w:pPr>
    </w:p>
    <w:p w14:paraId="4718D8E8" w14:textId="6325E20D" w:rsidR="00DE289D" w:rsidRPr="00E82F86" w:rsidRDefault="00DE289D" w:rsidP="00DE289D">
      <w:pPr>
        <w:rPr>
          <w:sz w:val="24"/>
          <w:szCs w:val="24"/>
        </w:rPr>
      </w:pPr>
    </w:p>
    <w:p w14:paraId="1F461FB7" w14:textId="3F32E7B7" w:rsidR="00DE289D" w:rsidRPr="00E82F86" w:rsidRDefault="00DE289D" w:rsidP="00DE289D">
      <w:pPr>
        <w:rPr>
          <w:sz w:val="24"/>
          <w:szCs w:val="24"/>
        </w:rPr>
      </w:pPr>
    </w:p>
    <w:p w14:paraId="603B6461" w14:textId="77777777" w:rsidR="00DE289D" w:rsidRPr="00E82F86" w:rsidRDefault="00DE289D" w:rsidP="00DE289D">
      <w:pPr>
        <w:rPr>
          <w:sz w:val="24"/>
          <w:szCs w:val="24"/>
        </w:rPr>
      </w:pPr>
    </w:p>
    <w:p w14:paraId="6186C038" w14:textId="17ED4DA6" w:rsidR="00DE289D" w:rsidRPr="00E82F86" w:rsidRDefault="00DE289D" w:rsidP="00DE289D">
      <w:pPr>
        <w:rPr>
          <w:sz w:val="24"/>
          <w:szCs w:val="24"/>
        </w:rPr>
      </w:pPr>
    </w:p>
    <w:p w14:paraId="05C89D91" w14:textId="6CB26900" w:rsidR="00CC1663" w:rsidRPr="00E82F86" w:rsidRDefault="00CC1663" w:rsidP="00DE289D">
      <w:pPr>
        <w:rPr>
          <w:sz w:val="24"/>
          <w:szCs w:val="24"/>
        </w:rPr>
      </w:pPr>
    </w:p>
    <w:p w14:paraId="13730882" w14:textId="3F1A1F18" w:rsidR="00CC1663" w:rsidRPr="00E82F86" w:rsidRDefault="00CC1663" w:rsidP="00DE289D">
      <w:pPr>
        <w:rPr>
          <w:sz w:val="24"/>
          <w:szCs w:val="24"/>
        </w:rPr>
      </w:pPr>
    </w:p>
    <w:p w14:paraId="6827BA93" w14:textId="572D97F5" w:rsidR="00CC1663" w:rsidRPr="00E82F86" w:rsidRDefault="00CC1663" w:rsidP="00DE289D">
      <w:pPr>
        <w:rPr>
          <w:sz w:val="24"/>
          <w:szCs w:val="24"/>
        </w:rPr>
      </w:pPr>
    </w:p>
    <w:p w14:paraId="0B2B63D4" w14:textId="1AA17CFB" w:rsidR="00CC1663" w:rsidRPr="00E82F86" w:rsidRDefault="00CC1663" w:rsidP="00DE289D">
      <w:pPr>
        <w:rPr>
          <w:sz w:val="24"/>
          <w:szCs w:val="24"/>
        </w:rPr>
      </w:pPr>
    </w:p>
    <w:p w14:paraId="40446F2B" w14:textId="1C699120" w:rsidR="00CC1663" w:rsidRPr="00E82F86" w:rsidRDefault="00CC1663" w:rsidP="00DE289D">
      <w:pPr>
        <w:rPr>
          <w:sz w:val="24"/>
          <w:szCs w:val="24"/>
        </w:rPr>
      </w:pPr>
    </w:p>
    <w:p w14:paraId="18F13D90" w14:textId="79D374FB" w:rsidR="00CC1663" w:rsidRPr="00E82F86" w:rsidRDefault="00CC1663" w:rsidP="00DE289D">
      <w:pPr>
        <w:rPr>
          <w:sz w:val="24"/>
          <w:szCs w:val="24"/>
        </w:rPr>
      </w:pPr>
    </w:p>
    <w:p w14:paraId="403BBFD0" w14:textId="4F3A6780" w:rsidR="00CC1663" w:rsidRPr="00E82F86" w:rsidRDefault="00CC1663" w:rsidP="00DE289D">
      <w:pPr>
        <w:rPr>
          <w:sz w:val="24"/>
          <w:szCs w:val="24"/>
        </w:rPr>
      </w:pPr>
    </w:p>
    <w:p w14:paraId="0EA18AA5" w14:textId="66509A0E" w:rsidR="00CC1663" w:rsidRPr="00E82F86" w:rsidRDefault="00CC1663" w:rsidP="00DE289D">
      <w:pPr>
        <w:rPr>
          <w:sz w:val="24"/>
          <w:szCs w:val="24"/>
        </w:rPr>
      </w:pPr>
    </w:p>
    <w:p w14:paraId="3D32FB2E" w14:textId="67DAE35C" w:rsidR="00CC1663" w:rsidRPr="00E82F86" w:rsidRDefault="00CC1663" w:rsidP="00DE289D">
      <w:pPr>
        <w:rPr>
          <w:sz w:val="24"/>
          <w:szCs w:val="24"/>
        </w:rPr>
      </w:pPr>
    </w:p>
    <w:p w14:paraId="15FFE144" w14:textId="3ABFD27C" w:rsidR="00CC1663" w:rsidRPr="00E82F86" w:rsidRDefault="00CC1663" w:rsidP="00DE289D">
      <w:r w:rsidRPr="00E82F86">
        <w:lastRenderedPageBreak/>
        <w:t>Wanneer ik een ID meegeef dat niet bestaat zal de test foutief zijn.</w:t>
      </w:r>
    </w:p>
    <w:p w14:paraId="6BFABE47" w14:textId="2EA36D6E" w:rsidR="00CC1663" w:rsidRPr="00E82F86" w:rsidRDefault="00CC1663" w:rsidP="00DE289D">
      <w:pPr>
        <w:rPr>
          <w:sz w:val="24"/>
          <w:szCs w:val="24"/>
        </w:rPr>
      </w:pPr>
      <w:r w:rsidRPr="00E82F86">
        <w:rPr>
          <w:noProof/>
          <w:sz w:val="24"/>
          <w:szCs w:val="24"/>
        </w:rPr>
        <w:drawing>
          <wp:inline distT="0" distB="0" distL="0" distR="0" wp14:anchorId="4EA9E908" wp14:editId="675DAA1A">
            <wp:extent cx="5630061" cy="1495634"/>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0061" cy="1495634"/>
                    </a:xfrm>
                    <a:prstGeom prst="rect">
                      <a:avLst/>
                    </a:prstGeom>
                  </pic:spPr>
                </pic:pic>
              </a:graphicData>
            </a:graphic>
          </wp:inline>
        </w:drawing>
      </w:r>
    </w:p>
    <w:p w14:paraId="0988FC2A" w14:textId="77777777" w:rsidR="00DE289D" w:rsidRPr="00E82F86" w:rsidRDefault="00DE289D" w:rsidP="00DE289D">
      <w:pPr>
        <w:rPr>
          <w:sz w:val="24"/>
          <w:szCs w:val="24"/>
        </w:rPr>
      </w:pPr>
    </w:p>
    <w:p w14:paraId="64B0A7BA" w14:textId="7D87D69E" w:rsidR="00DE289D" w:rsidRPr="00E82F86" w:rsidRDefault="00CC1663" w:rsidP="00DE289D">
      <w:pPr>
        <w:rPr>
          <w:noProof/>
        </w:rPr>
      </w:pPr>
      <w:r w:rsidRPr="00E82F86">
        <w:rPr>
          <w:noProof/>
          <w:sz w:val="24"/>
          <w:szCs w:val="24"/>
        </w:rPr>
        <w:drawing>
          <wp:inline distT="0" distB="0" distL="0" distR="0" wp14:anchorId="25BC088D" wp14:editId="39A0DAAC">
            <wp:extent cx="5201376" cy="1848108"/>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1376" cy="1848108"/>
                    </a:xfrm>
                    <a:prstGeom prst="rect">
                      <a:avLst/>
                    </a:prstGeom>
                  </pic:spPr>
                </pic:pic>
              </a:graphicData>
            </a:graphic>
          </wp:inline>
        </w:drawing>
      </w:r>
      <w:r w:rsidRPr="00E82F86">
        <w:rPr>
          <w:noProof/>
        </w:rPr>
        <w:t xml:space="preserve"> </w:t>
      </w:r>
      <w:r w:rsidRPr="00E82F86">
        <w:rPr>
          <w:noProof/>
          <w:sz w:val="24"/>
          <w:szCs w:val="24"/>
        </w:rPr>
        <w:drawing>
          <wp:inline distT="0" distB="0" distL="0" distR="0" wp14:anchorId="44664E9A" wp14:editId="47F7B1AA">
            <wp:extent cx="5760720" cy="122491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224915"/>
                    </a:xfrm>
                    <a:prstGeom prst="rect">
                      <a:avLst/>
                    </a:prstGeom>
                  </pic:spPr>
                </pic:pic>
              </a:graphicData>
            </a:graphic>
          </wp:inline>
        </w:drawing>
      </w:r>
    </w:p>
    <w:p w14:paraId="5F4166F4" w14:textId="6B178CB5" w:rsidR="0062447C" w:rsidRPr="00E82F86" w:rsidRDefault="0062447C" w:rsidP="00DE289D">
      <w:pPr>
        <w:rPr>
          <w:noProof/>
        </w:rPr>
      </w:pPr>
    </w:p>
    <w:p w14:paraId="017DF571" w14:textId="583DA2ED" w:rsidR="0062447C" w:rsidRPr="00E82F86" w:rsidRDefault="0062447C" w:rsidP="00DE289D">
      <w:pPr>
        <w:rPr>
          <w:noProof/>
        </w:rPr>
      </w:pPr>
    </w:p>
    <w:p w14:paraId="4FA044C0" w14:textId="527A5935" w:rsidR="0062447C" w:rsidRPr="00E82F86" w:rsidRDefault="0062447C" w:rsidP="00DE289D">
      <w:pPr>
        <w:rPr>
          <w:noProof/>
        </w:rPr>
      </w:pPr>
    </w:p>
    <w:p w14:paraId="3ABD2FD4" w14:textId="06E0AF3C" w:rsidR="0062447C" w:rsidRPr="00E82F86" w:rsidRDefault="0062447C" w:rsidP="00DE289D">
      <w:pPr>
        <w:rPr>
          <w:noProof/>
        </w:rPr>
      </w:pPr>
    </w:p>
    <w:p w14:paraId="74AF54C1" w14:textId="055366A7" w:rsidR="0062447C" w:rsidRPr="00E82F86" w:rsidRDefault="0062447C" w:rsidP="00DE289D">
      <w:pPr>
        <w:rPr>
          <w:noProof/>
        </w:rPr>
      </w:pPr>
    </w:p>
    <w:p w14:paraId="6B95D5EE" w14:textId="6E3CED51" w:rsidR="0062447C" w:rsidRPr="00E82F86" w:rsidRDefault="0062447C" w:rsidP="00DE289D">
      <w:pPr>
        <w:rPr>
          <w:noProof/>
        </w:rPr>
      </w:pPr>
    </w:p>
    <w:p w14:paraId="32691EF5" w14:textId="05D57174" w:rsidR="0062447C" w:rsidRPr="00E82F86" w:rsidRDefault="0062447C" w:rsidP="00DE289D">
      <w:pPr>
        <w:rPr>
          <w:noProof/>
        </w:rPr>
      </w:pPr>
    </w:p>
    <w:p w14:paraId="686E1773" w14:textId="62868C57" w:rsidR="0062447C" w:rsidRPr="00E82F86" w:rsidRDefault="0062447C" w:rsidP="00DE289D">
      <w:pPr>
        <w:rPr>
          <w:noProof/>
        </w:rPr>
      </w:pPr>
    </w:p>
    <w:p w14:paraId="5EC2BF38" w14:textId="702EAA79" w:rsidR="0062447C" w:rsidRPr="00E82F86" w:rsidRDefault="0062447C" w:rsidP="00DE289D">
      <w:pPr>
        <w:rPr>
          <w:noProof/>
        </w:rPr>
      </w:pPr>
    </w:p>
    <w:p w14:paraId="494EC9B6" w14:textId="6E9D185E" w:rsidR="0062447C" w:rsidRPr="00E82F86" w:rsidRDefault="0062447C" w:rsidP="00DE289D">
      <w:pPr>
        <w:rPr>
          <w:noProof/>
        </w:rPr>
      </w:pPr>
    </w:p>
    <w:p w14:paraId="20CB3DF6" w14:textId="6D9628E3" w:rsidR="0062447C" w:rsidRPr="00E82F86" w:rsidRDefault="0062447C" w:rsidP="00DE289D">
      <w:pPr>
        <w:rPr>
          <w:noProof/>
        </w:rPr>
      </w:pPr>
      <w:r w:rsidRPr="00E82F86">
        <w:rPr>
          <w:noProof/>
        </w:rPr>
        <w:lastRenderedPageBreak/>
        <w:t>Nu moeten we wel nog gaan controlleren of we wel degelijk het juist object terug krijgen. Dit kunnen we doen door na te gaan of het ID van het gereturnede object wel het zelfde is dan het ID In de URL.</w:t>
      </w:r>
    </w:p>
    <w:p w14:paraId="34AB8EC4" w14:textId="05B72670" w:rsidR="0062447C" w:rsidRPr="00E82F86" w:rsidRDefault="0062447C" w:rsidP="00DE289D">
      <w:pPr>
        <w:rPr>
          <w:noProof/>
        </w:rPr>
      </w:pPr>
      <w:r w:rsidRPr="00E82F86">
        <w:rPr>
          <w:noProof/>
        </w:rPr>
        <w:drawing>
          <wp:inline distT="0" distB="0" distL="0" distR="0" wp14:anchorId="5E4A533A" wp14:editId="6467CF48">
            <wp:extent cx="5544324" cy="3734321"/>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324" cy="3734321"/>
                    </a:xfrm>
                    <a:prstGeom prst="rect">
                      <a:avLst/>
                    </a:prstGeom>
                  </pic:spPr>
                </pic:pic>
              </a:graphicData>
            </a:graphic>
          </wp:inline>
        </w:drawing>
      </w:r>
    </w:p>
    <w:p w14:paraId="39FECFF5" w14:textId="7F7CB022" w:rsidR="00CC1663" w:rsidRPr="00E82F86" w:rsidRDefault="00CC1663" w:rsidP="00DE289D">
      <w:pPr>
        <w:rPr>
          <w:noProof/>
        </w:rPr>
      </w:pPr>
    </w:p>
    <w:p w14:paraId="6D7E0927" w14:textId="1BC82194" w:rsidR="00CC1663" w:rsidRPr="00E82F86" w:rsidRDefault="0062447C" w:rsidP="00DE289D">
      <w:pPr>
        <w:rPr>
          <w:noProof/>
        </w:rPr>
      </w:pPr>
      <w:r w:rsidRPr="00E82F86">
        <w:rPr>
          <w:noProof/>
        </w:rPr>
        <w:drawing>
          <wp:anchor distT="0" distB="0" distL="114300" distR="114300" simplePos="0" relativeHeight="251666432" behindDoc="0" locked="0" layoutInCell="1" allowOverlap="1" wp14:anchorId="32A2B78E" wp14:editId="4D733E5A">
            <wp:simplePos x="0" y="0"/>
            <wp:positionH relativeFrom="page">
              <wp:posOffset>3627120</wp:posOffset>
            </wp:positionH>
            <wp:positionV relativeFrom="paragraph">
              <wp:posOffset>413385</wp:posOffset>
            </wp:positionV>
            <wp:extent cx="3247390" cy="603885"/>
            <wp:effectExtent l="0" t="0" r="0" b="5715"/>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47390" cy="603885"/>
                    </a:xfrm>
                    <a:prstGeom prst="rect">
                      <a:avLst/>
                    </a:prstGeom>
                  </pic:spPr>
                </pic:pic>
              </a:graphicData>
            </a:graphic>
            <wp14:sizeRelH relativeFrom="margin">
              <wp14:pctWidth>0</wp14:pctWidth>
            </wp14:sizeRelH>
            <wp14:sizeRelV relativeFrom="margin">
              <wp14:pctHeight>0</wp14:pctHeight>
            </wp14:sizeRelV>
          </wp:anchor>
        </w:drawing>
      </w:r>
      <w:r w:rsidRPr="00E82F86">
        <w:rPr>
          <w:noProof/>
        </w:rPr>
        <w:drawing>
          <wp:anchor distT="0" distB="0" distL="114300" distR="114300" simplePos="0" relativeHeight="251665408" behindDoc="0" locked="0" layoutInCell="1" allowOverlap="1" wp14:anchorId="6DEFDEEF" wp14:editId="2417D140">
            <wp:simplePos x="0" y="0"/>
            <wp:positionH relativeFrom="margin">
              <wp:align>left</wp:align>
            </wp:positionH>
            <wp:positionV relativeFrom="paragraph">
              <wp:posOffset>451485</wp:posOffset>
            </wp:positionV>
            <wp:extent cx="2621280" cy="2790825"/>
            <wp:effectExtent l="0" t="0" r="7620" b="9525"/>
            <wp:wrapSquare wrapText="bothSides"/>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21280" cy="2790825"/>
                    </a:xfrm>
                    <a:prstGeom prst="rect">
                      <a:avLst/>
                    </a:prstGeom>
                  </pic:spPr>
                </pic:pic>
              </a:graphicData>
            </a:graphic>
          </wp:anchor>
        </w:drawing>
      </w:r>
      <w:r w:rsidRPr="00E82F86">
        <w:rPr>
          <w:noProof/>
        </w:rPr>
        <w:t>Wanneer we bijvoorbeeld in de URL object 4 gaan opvragen, maar in de test schrijf ik dat ik</w:t>
      </w:r>
      <w:r w:rsidR="00FC3D76" w:rsidRPr="00E82F86">
        <w:rPr>
          <w:noProof/>
        </w:rPr>
        <w:t xml:space="preserve"> 1</w:t>
      </w:r>
      <w:r w:rsidRPr="00E82F86">
        <w:rPr>
          <w:noProof/>
        </w:rPr>
        <w:t xml:space="preserve"> verwacht zal de test falen. </w:t>
      </w:r>
    </w:p>
    <w:p w14:paraId="412121D4" w14:textId="6C150B66" w:rsidR="0062447C" w:rsidRPr="00E82F86" w:rsidRDefault="0062447C" w:rsidP="00DE289D">
      <w:pPr>
        <w:rPr>
          <w:noProof/>
        </w:rPr>
      </w:pPr>
    </w:p>
    <w:p w14:paraId="7442496F" w14:textId="7DE8818D" w:rsidR="00CC1663" w:rsidRPr="00E82F86" w:rsidRDefault="0062447C" w:rsidP="00DE289D">
      <w:pPr>
        <w:rPr>
          <w:noProof/>
        </w:rPr>
      </w:pPr>
      <w:r w:rsidRPr="00E82F86">
        <w:rPr>
          <w:noProof/>
        </w:rPr>
        <w:t>We kunnen ook zien dat het wel gelukt is om het object op te halen door de status code. Maar het is wel niet het ID dat de 2</w:t>
      </w:r>
      <w:r w:rsidRPr="00E82F86">
        <w:rPr>
          <w:noProof/>
          <w:vertAlign w:val="superscript"/>
        </w:rPr>
        <w:t>de</w:t>
      </w:r>
      <w:r w:rsidRPr="00E82F86">
        <w:rPr>
          <w:noProof/>
        </w:rPr>
        <w:t xml:space="preserve"> test verwahcte.</w:t>
      </w:r>
    </w:p>
    <w:p w14:paraId="0903E1D4" w14:textId="78D0FA47" w:rsidR="00CC1663" w:rsidRPr="00E82F86" w:rsidRDefault="00CC1663" w:rsidP="00DE289D">
      <w:pPr>
        <w:rPr>
          <w:noProof/>
        </w:rPr>
      </w:pPr>
    </w:p>
    <w:p w14:paraId="62152D67" w14:textId="00D86FD1" w:rsidR="00CC1663" w:rsidRPr="00E82F86" w:rsidRDefault="00CC1663" w:rsidP="00DE289D">
      <w:pPr>
        <w:rPr>
          <w:noProof/>
        </w:rPr>
      </w:pPr>
    </w:p>
    <w:p w14:paraId="63341FCC" w14:textId="3C7751C5" w:rsidR="00CC1663" w:rsidRPr="00E82F86" w:rsidRDefault="00CC1663" w:rsidP="00DE289D">
      <w:pPr>
        <w:rPr>
          <w:noProof/>
        </w:rPr>
      </w:pPr>
    </w:p>
    <w:p w14:paraId="6D0CE1E9" w14:textId="27A4386B" w:rsidR="00CC1663" w:rsidRPr="00E82F86" w:rsidRDefault="00CC1663" w:rsidP="00DE289D">
      <w:pPr>
        <w:rPr>
          <w:noProof/>
        </w:rPr>
      </w:pPr>
    </w:p>
    <w:p w14:paraId="62153158" w14:textId="6212D9F4" w:rsidR="009E4CA0" w:rsidRPr="00E82F86" w:rsidRDefault="009E4CA0" w:rsidP="00DE289D">
      <w:pPr>
        <w:rPr>
          <w:noProof/>
        </w:rPr>
      </w:pPr>
    </w:p>
    <w:p w14:paraId="08404F71" w14:textId="263467D0" w:rsidR="009E4CA0" w:rsidRPr="00E82F86" w:rsidRDefault="009E4CA0" w:rsidP="00DE289D">
      <w:pPr>
        <w:rPr>
          <w:noProof/>
        </w:rPr>
      </w:pPr>
    </w:p>
    <w:p w14:paraId="437F4E29" w14:textId="5701B182" w:rsidR="009E4CA0" w:rsidRPr="00E82F86" w:rsidRDefault="009E4CA0" w:rsidP="00DE289D">
      <w:pPr>
        <w:rPr>
          <w:noProof/>
        </w:rPr>
      </w:pPr>
      <w:r w:rsidRPr="00E82F86">
        <w:rPr>
          <w:noProof/>
        </w:rPr>
        <w:lastRenderedPageBreak/>
        <w:t xml:space="preserve">We hebben ook de mogelijkheid om meerdere voorwaarden te schrijven in 1 enkele test. </w:t>
      </w:r>
    </w:p>
    <w:p w14:paraId="7703A5CF" w14:textId="5CF103EF" w:rsidR="009E4CA0" w:rsidRPr="00E82F86" w:rsidRDefault="009E4CA0" w:rsidP="00DE289D">
      <w:pPr>
        <w:rPr>
          <w:noProof/>
        </w:rPr>
      </w:pPr>
      <w:r w:rsidRPr="00E82F86">
        <w:rPr>
          <w:noProof/>
        </w:rPr>
        <w:drawing>
          <wp:inline distT="0" distB="0" distL="0" distR="0" wp14:anchorId="2530D9DE" wp14:editId="5E22DEA8">
            <wp:extent cx="5344271" cy="1924319"/>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271" cy="1924319"/>
                    </a:xfrm>
                    <a:prstGeom prst="rect">
                      <a:avLst/>
                    </a:prstGeom>
                  </pic:spPr>
                </pic:pic>
              </a:graphicData>
            </a:graphic>
          </wp:inline>
        </w:drawing>
      </w:r>
    </w:p>
    <w:p w14:paraId="753E6BC4" w14:textId="57A8C237" w:rsidR="009E4CA0" w:rsidRPr="00E82F86" w:rsidRDefault="009E4CA0" w:rsidP="00DE289D">
      <w:pPr>
        <w:rPr>
          <w:noProof/>
        </w:rPr>
      </w:pPr>
      <w:r w:rsidRPr="00E82F86">
        <w:rPr>
          <w:noProof/>
        </w:rPr>
        <w:t xml:space="preserve">Bij deze test zal een categorie opgevraagd worden, er wordt gekeken naar de status code, of de request gelukt is maar ook of de response wel in het verwachte resultaat is. Als laatste gaan we ook nog kijken of de response wel snel gebeurt. </w:t>
      </w:r>
      <w:r w:rsidRPr="00E82F86">
        <w:rPr>
          <w:noProof/>
        </w:rPr>
        <w:drawing>
          <wp:inline distT="0" distB="0" distL="0" distR="0" wp14:anchorId="4C5F1787" wp14:editId="3B8425BE">
            <wp:extent cx="5760720" cy="95631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956310"/>
                    </a:xfrm>
                    <a:prstGeom prst="rect">
                      <a:avLst/>
                    </a:prstGeom>
                  </pic:spPr>
                </pic:pic>
              </a:graphicData>
            </a:graphic>
          </wp:inline>
        </w:drawing>
      </w:r>
    </w:p>
    <w:p w14:paraId="002F89CE" w14:textId="0F86B1CC" w:rsidR="009E4CA0" w:rsidRPr="00E82F86" w:rsidRDefault="009E4CA0" w:rsidP="00DE289D">
      <w:pPr>
        <w:rPr>
          <w:noProof/>
        </w:rPr>
      </w:pPr>
      <w:r w:rsidRPr="00E82F86">
        <w:rPr>
          <w:noProof/>
        </w:rPr>
        <w:t>We kunnen in dit geval  zien dat de tests geslaagd zijn omdat de status 200 ok is en ook de response time is 15ms.</w:t>
      </w:r>
    </w:p>
    <w:p w14:paraId="3D5F8A91" w14:textId="018E633E" w:rsidR="009E4CA0" w:rsidRPr="00E82F86" w:rsidRDefault="009E4CA0" w:rsidP="00DE289D">
      <w:pPr>
        <w:rPr>
          <w:noProof/>
        </w:rPr>
      </w:pPr>
      <w:r w:rsidRPr="00E82F86">
        <w:rPr>
          <w:noProof/>
        </w:rPr>
        <w:drawing>
          <wp:inline distT="0" distB="0" distL="0" distR="0" wp14:anchorId="0AE5810D" wp14:editId="3E2A8DCA">
            <wp:extent cx="5760720" cy="191008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910080"/>
                    </a:xfrm>
                    <a:prstGeom prst="rect">
                      <a:avLst/>
                    </a:prstGeom>
                  </pic:spPr>
                </pic:pic>
              </a:graphicData>
            </a:graphic>
          </wp:inline>
        </w:drawing>
      </w:r>
    </w:p>
    <w:p w14:paraId="4E81E15E" w14:textId="7968FEFE" w:rsidR="009E4CA0" w:rsidRPr="00E82F86" w:rsidRDefault="009E4CA0" w:rsidP="00DE289D">
      <w:pPr>
        <w:rPr>
          <w:noProof/>
        </w:rPr>
      </w:pPr>
      <w:r w:rsidRPr="00E82F86">
        <w:rPr>
          <w:noProof/>
        </w:rPr>
        <w:t>In dit geval failed de test omdat de time 20ms is wat dus meer is dan 1, maar er is nog een probleem. In deze test wordt namelijk XML verwacht maar de api returned json en toch wordt dit niet in de fail code gezegt. Dit komt omdat de time test als laatste gebeurt</w:t>
      </w:r>
    </w:p>
    <w:p w14:paraId="4C0B452B" w14:textId="7E9CBD5C" w:rsidR="009E4CA0" w:rsidRPr="00E82F86" w:rsidRDefault="009E4CA0" w:rsidP="00DE289D">
      <w:pPr>
        <w:rPr>
          <w:noProof/>
        </w:rPr>
      </w:pPr>
      <w:r w:rsidRPr="00E82F86">
        <w:rPr>
          <w:noProof/>
        </w:rPr>
        <w:lastRenderedPageBreak/>
        <w:drawing>
          <wp:inline distT="0" distB="0" distL="0" distR="0" wp14:anchorId="7F7A4074" wp14:editId="38004D28">
            <wp:extent cx="5760720" cy="1881505"/>
            <wp:effectExtent l="0" t="0" r="0" b="444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881505"/>
                    </a:xfrm>
                    <a:prstGeom prst="rect">
                      <a:avLst/>
                    </a:prstGeom>
                  </pic:spPr>
                </pic:pic>
              </a:graphicData>
            </a:graphic>
          </wp:inline>
        </w:drawing>
      </w:r>
    </w:p>
    <w:p w14:paraId="5E197DB6" w14:textId="67000027" w:rsidR="009E4CA0" w:rsidRPr="00E82F86" w:rsidRDefault="009E4CA0" w:rsidP="00DE289D">
      <w:pPr>
        <w:rPr>
          <w:noProof/>
        </w:rPr>
      </w:pPr>
      <w:r w:rsidRPr="00E82F86">
        <w:rPr>
          <w:noProof/>
        </w:rPr>
        <w:t>Indien we de expected time wel mogelijk maken gaan we zien dat we nu wel zien dat het foute formaat teruggestuurd wordt.</w:t>
      </w:r>
    </w:p>
    <w:p w14:paraId="0612D4A1" w14:textId="26950A96" w:rsidR="009E4CA0" w:rsidRPr="00E82F86" w:rsidRDefault="009E4CA0" w:rsidP="00DE289D">
      <w:pPr>
        <w:rPr>
          <w:noProof/>
        </w:rPr>
      </w:pPr>
      <w:r w:rsidRPr="00E82F86">
        <w:rPr>
          <w:noProof/>
        </w:rPr>
        <w:t xml:space="preserve">Hieruit kan je concluderen dat testen in 1 enkele group zetten ook risicos heeft. </w:t>
      </w:r>
      <w:r w:rsidRPr="00E82F86">
        <w:rPr>
          <w:noProof/>
        </w:rPr>
        <w:drawing>
          <wp:inline distT="0" distB="0" distL="0" distR="0" wp14:anchorId="0CFAB811" wp14:editId="2D941FCF">
            <wp:extent cx="5760720" cy="2379980"/>
            <wp:effectExtent l="0" t="0" r="0" b="127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379980"/>
                    </a:xfrm>
                    <a:prstGeom prst="rect">
                      <a:avLst/>
                    </a:prstGeom>
                  </pic:spPr>
                </pic:pic>
              </a:graphicData>
            </a:graphic>
          </wp:inline>
        </w:drawing>
      </w:r>
    </w:p>
    <w:p w14:paraId="3EC3F3C9" w14:textId="18648002" w:rsidR="009E4CA0" w:rsidRPr="00E82F86" w:rsidRDefault="009E4CA0" w:rsidP="00DE289D">
      <w:pPr>
        <w:rPr>
          <w:noProof/>
        </w:rPr>
      </w:pPr>
      <w:r w:rsidRPr="00E82F86">
        <w:rPr>
          <w:noProof/>
        </w:rPr>
        <w:t xml:space="preserve">Dit is dus een betere optie </w:t>
      </w:r>
      <w:r w:rsidR="002A41FC" w:rsidRPr="00E82F86">
        <w:rPr>
          <w:noProof/>
        </w:rPr>
        <w:t>omdat we nu duidelijk kunnen zien wat er gaat faalen. Het heeft echter ook geen nut om de response statusen te splitsen omdat deze oftewel allemaal gaan werken of juist helemaal niet.</w:t>
      </w:r>
    </w:p>
    <w:p w14:paraId="16A25791" w14:textId="1C46C70E" w:rsidR="00CC1663" w:rsidRPr="00E82F86" w:rsidRDefault="00CC1663" w:rsidP="00DE289D">
      <w:pPr>
        <w:rPr>
          <w:noProof/>
        </w:rPr>
      </w:pPr>
    </w:p>
    <w:p w14:paraId="1E153243" w14:textId="0F81F3F9" w:rsidR="00CC1663" w:rsidRPr="00E82F86" w:rsidRDefault="00CC1663" w:rsidP="00DE289D">
      <w:pPr>
        <w:rPr>
          <w:noProof/>
        </w:rPr>
      </w:pPr>
    </w:p>
    <w:p w14:paraId="5DC124A3" w14:textId="2E3A8443" w:rsidR="00CC1663" w:rsidRPr="00E82F86" w:rsidRDefault="00CC1663" w:rsidP="00CC1663">
      <w:pPr>
        <w:pStyle w:val="Kop2"/>
        <w:rPr>
          <w:rFonts w:ascii="Arial" w:hAnsi="Arial" w:cs="Arial"/>
          <w:lang w:val="nl-BE"/>
        </w:rPr>
      </w:pPr>
      <w:bookmarkStart w:id="23" w:name="_Toc87181468"/>
      <w:r w:rsidRPr="00E82F86">
        <w:rPr>
          <w:rFonts w:ascii="Arial" w:hAnsi="Arial" w:cs="Arial"/>
          <w:lang w:val="nl-BE"/>
        </w:rPr>
        <w:lastRenderedPageBreak/>
        <w:t>Post test</w:t>
      </w:r>
      <w:bookmarkEnd w:id="23"/>
      <w:r w:rsidRPr="00E82F86">
        <w:rPr>
          <w:rFonts w:ascii="Arial" w:hAnsi="Arial" w:cs="Arial"/>
          <w:lang w:val="nl-BE"/>
        </w:rPr>
        <w:t xml:space="preserve"> </w:t>
      </w:r>
    </w:p>
    <w:p w14:paraId="15F0C1DA" w14:textId="521059CE" w:rsidR="00CC1663" w:rsidRPr="00E82F86" w:rsidRDefault="00CC1663" w:rsidP="00CC1663">
      <w:r w:rsidRPr="00E82F86">
        <w:rPr>
          <w:noProof/>
        </w:rPr>
        <w:drawing>
          <wp:inline distT="0" distB="0" distL="0" distR="0" wp14:anchorId="585204FB" wp14:editId="7FE444A4">
            <wp:extent cx="5153025" cy="2113581"/>
            <wp:effectExtent l="0" t="0" r="0" b="127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5107" cy="2122638"/>
                    </a:xfrm>
                    <a:prstGeom prst="rect">
                      <a:avLst/>
                    </a:prstGeom>
                  </pic:spPr>
                </pic:pic>
              </a:graphicData>
            </a:graphic>
          </wp:inline>
        </w:drawing>
      </w:r>
    </w:p>
    <w:p w14:paraId="681F750B" w14:textId="020CD062" w:rsidR="00DE289D" w:rsidRPr="00E82F86" w:rsidRDefault="00CC1663" w:rsidP="00DE289D">
      <w:pPr>
        <w:rPr>
          <w:sz w:val="24"/>
          <w:szCs w:val="24"/>
        </w:rPr>
      </w:pPr>
      <w:r w:rsidRPr="00E82F86">
        <w:rPr>
          <w:noProof/>
          <w:sz w:val="24"/>
          <w:szCs w:val="24"/>
        </w:rPr>
        <w:drawing>
          <wp:inline distT="0" distB="0" distL="0" distR="0" wp14:anchorId="4197C7A2" wp14:editId="76D26F82">
            <wp:extent cx="3724795" cy="790685"/>
            <wp:effectExtent l="0" t="0" r="9525"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4795" cy="790685"/>
                    </a:xfrm>
                    <a:prstGeom prst="rect">
                      <a:avLst/>
                    </a:prstGeom>
                  </pic:spPr>
                </pic:pic>
              </a:graphicData>
            </a:graphic>
          </wp:inline>
        </w:drawing>
      </w:r>
    </w:p>
    <w:p w14:paraId="19DA051C" w14:textId="62D345BB" w:rsidR="00DE289D" w:rsidRPr="00E82F86" w:rsidRDefault="00CC1663" w:rsidP="00DE289D">
      <w:pPr>
        <w:rPr>
          <w:noProof/>
        </w:rPr>
      </w:pPr>
      <w:r w:rsidRPr="00E82F86">
        <w:rPr>
          <w:noProof/>
          <w:sz w:val="24"/>
          <w:szCs w:val="24"/>
        </w:rPr>
        <w:drawing>
          <wp:inline distT="0" distB="0" distL="0" distR="0" wp14:anchorId="1C39AC8F" wp14:editId="6B9DA0A5">
            <wp:extent cx="4153480" cy="2219635"/>
            <wp:effectExtent l="0" t="0" r="0"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3480" cy="2219635"/>
                    </a:xfrm>
                    <a:prstGeom prst="rect">
                      <a:avLst/>
                    </a:prstGeom>
                  </pic:spPr>
                </pic:pic>
              </a:graphicData>
            </a:graphic>
          </wp:inline>
        </w:drawing>
      </w:r>
      <w:r w:rsidRPr="00E82F86">
        <w:rPr>
          <w:noProof/>
        </w:rPr>
        <w:t xml:space="preserve"> </w:t>
      </w:r>
      <w:r w:rsidRPr="00E82F86">
        <w:rPr>
          <w:noProof/>
          <w:sz w:val="24"/>
          <w:szCs w:val="24"/>
        </w:rPr>
        <w:drawing>
          <wp:inline distT="0" distB="0" distL="0" distR="0" wp14:anchorId="253761A5" wp14:editId="58A9B189">
            <wp:extent cx="3124636" cy="1086002"/>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4636" cy="1086002"/>
                    </a:xfrm>
                    <a:prstGeom prst="rect">
                      <a:avLst/>
                    </a:prstGeom>
                  </pic:spPr>
                </pic:pic>
              </a:graphicData>
            </a:graphic>
          </wp:inline>
        </w:drawing>
      </w:r>
    </w:p>
    <w:p w14:paraId="5E26F33E" w14:textId="4112F629" w:rsidR="00283CB0" w:rsidRPr="00E82F86" w:rsidRDefault="00283CB0" w:rsidP="00DE289D">
      <w:pPr>
        <w:rPr>
          <w:noProof/>
        </w:rPr>
      </w:pPr>
    </w:p>
    <w:p w14:paraId="0F7A4D87" w14:textId="61FCE438" w:rsidR="00283CB0" w:rsidRPr="00E82F86" w:rsidRDefault="00283CB0" w:rsidP="00DE289D">
      <w:pPr>
        <w:rPr>
          <w:noProof/>
        </w:rPr>
      </w:pPr>
    </w:p>
    <w:p w14:paraId="3DCC30AE" w14:textId="5D74521C" w:rsidR="00283CB0" w:rsidRPr="00E82F86" w:rsidRDefault="00283CB0" w:rsidP="00DE289D">
      <w:pPr>
        <w:rPr>
          <w:noProof/>
        </w:rPr>
      </w:pPr>
    </w:p>
    <w:p w14:paraId="527EE046" w14:textId="686ED10B" w:rsidR="00283CB0" w:rsidRPr="00E82F86" w:rsidRDefault="00283CB0" w:rsidP="00DE289D">
      <w:pPr>
        <w:rPr>
          <w:noProof/>
        </w:rPr>
      </w:pPr>
    </w:p>
    <w:p w14:paraId="7E56773F" w14:textId="5629AD70" w:rsidR="00283CB0" w:rsidRPr="00E82F86" w:rsidRDefault="00283CB0" w:rsidP="00DE289D">
      <w:pPr>
        <w:rPr>
          <w:noProof/>
        </w:rPr>
      </w:pPr>
    </w:p>
    <w:p w14:paraId="17EF7DC7" w14:textId="2512629E" w:rsidR="00283CB0" w:rsidRPr="00E82F86" w:rsidRDefault="00283CB0" w:rsidP="00DE289D">
      <w:pPr>
        <w:rPr>
          <w:noProof/>
        </w:rPr>
      </w:pPr>
      <w:r w:rsidRPr="00E82F86">
        <w:rPr>
          <w:noProof/>
        </w:rPr>
        <w:lastRenderedPageBreak/>
        <w:t xml:space="preserve">Indien een gegeven body </w:t>
      </w:r>
      <w:r w:rsidR="006F38D5" w:rsidRPr="00E82F86">
        <w:rPr>
          <w:noProof/>
        </w:rPr>
        <w:t>onvolledig</w:t>
      </w:r>
      <w:r w:rsidRPr="00E82F86">
        <w:rPr>
          <w:noProof/>
        </w:rPr>
        <w:t xml:space="preserve"> of fout is </w:t>
      </w:r>
      <w:r w:rsidR="006F38D5" w:rsidRPr="00E82F86">
        <w:rPr>
          <w:noProof/>
        </w:rPr>
        <w:t>returnt</w:t>
      </w:r>
      <w:r w:rsidRPr="00E82F86">
        <w:rPr>
          <w:noProof/>
        </w:rPr>
        <w:t xml:space="preserve"> de test een fout. </w:t>
      </w:r>
      <w:r w:rsidRPr="00E82F86">
        <w:rPr>
          <w:noProof/>
        </w:rPr>
        <w:drawing>
          <wp:anchor distT="0" distB="0" distL="114300" distR="114300" simplePos="0" relativeHeight="251664384" behindDoc="0" locked="0" layoutInCell="1" allowOverlap="1" wp14:anchorId="474FADF6" wp14:editId="531BDFD3">
            <wp:simplePos x="0" y="0"/>
            <wp:positionH relativeFrom="column">
              <wp:posOffset>-4445</wp:posOffset>
            </wp:positionH>
            <wp:positionV relativeFrom="paragraph">
              <wp:posOffset>188595</wp:posOffset>
            </wp:positionV>
            <wp:extent cx="2505075" cy="1257300"/>
            <wp:effectExtent l="0" t="0" r="9525" b="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05075" cy="1257300"/>
                    </a:xfrm>
                    <a:prstGeom prst="rect">
                      <a:avLst/>
                    </a:prstGeom>
                  </pic:spPr>
                </pic:pic>
              </a:graphicData>
            </a:graphic>
          </wp:anchor>
        </w:drawing>
      </w:r>
    </w:p>
    <w:p w14:paraId="5C02BC0B" w14:textId="57CBC45F" w:rsidR="00DE289D" w:rsidRPr="00E82F86" w:rsidRDefault="00283CB0" w:rsidP="00DE289D">
      <w:pPr>
        <w:rPr>
          <w:noProof/>
        </w:rPr>
      </w:pPr>
      <w:r w:rsidRPr="00E82F86">
        <w:rPr>
          <w:noProof/>
        </w:rPr>
        <w:t>In de body is category meegegeven inplaats van categoryId</w:t>
      </w:r>
    </w:p>
    <w:p w14:paraId="3F396686" w14:textId="181EFFBE" w:rsidR="00283CB0" w:rsidRPr="00E82F86" w:rsidRDefault="00283CB0" w:rsidP="00DE289D">
      <w:pPr>
        <w:rPr>
          <w:sz w:val="24"/>
          <w:szCs w:val="24"/>
        </w:rPr>
      </w:pPr>
    </w:p>
    <w:p w14:paraId="7845E66D" w14:textId="25048B5A" w:rsidR="00283CB0" w:rsidRPr="00E82F86" w:rsidRDefault="00283CB0" w:rsidP="00DE289D">
      <w:pPr>
        <w:rPr>
          <w:sz w:val="24"/>
          <w:szCs w:val="24"/>
        </w:rPr>
      </w:pPr>
      <w:r w:rsidRPr="00E82F86">
        <w:rPr>
          <w:noProof/>
          <w:sz w:val="24"/>
          <w:szCs w:val="24"/>
        </w:rPr>
        <w:drawing>
          <wp:inline distT="0" distB="0" distL="0" distR="0" wp14:anchorId="3A62B11F" wp14:editId="4738C516">
            <wp:extent cx="5760720" cy="1478280"/>
            <wp:effectExtent l="0" t="0" r="0" b="762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478280"/>
                    </a:xfrm>
                    <a:prstGeom prst="rect">
                      <a:avLst/>
                    </a:prstGeom>
                  </pic:spPr>
                </pic:pic>
              </a:graphicData>
            </a:graphic>
          </wp:inline>
        </w:drawing>
      </w:r>
    </w:p>
    <w:p w14:paraId="6F808AEA" w14:textId="11A83560" w:rsidR="00283CB0" w:rsidRPr="00E82F86" w:rsidRDefault="00283CB0" w:rsidP="00DE289D">
      <w:pPr>
        <w:rPr>
          <w:sz w:val="24"/>
          <w:szCs w:val="24"/>
        </w:rPr>
      </w:pPr>
      <w:r w:rsidRPr="00E82F86">
        <w:rPr>
          <w:noProof/>
          <w:sz w:val="24"/>
          <w:szCs w:val="24"/>
        </w:rPr>
        <w:drawing>
          <wp:inline distT="0" distB="0" distL="0" distR="0" wp14:anchorId="10F75DC9" wp14:editId="5BFD3655">
            <wp:extent cx="5760720" cy="133985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339850"/>
                    </a:xfrm>
                    <a:prstGeom prst="rect">
                      <a:avLst/>
                    </a:prstGeom>
                  </pic:spPr>
                </pic:pic>
              </a:graphicData>
            </a:graphic>
          </wp:inline>
        </w:drawing>
      </w:r>
    </w:p>
    <w:p w14:paraId="7D1465F5" w14:textId="12987027" w:rsidR="00AC4730" w:rsidRPr="00E82F86" w:rsidRDefault="00AC4730" w:rsidP="00DE289D">
      <w:pPr>
        <w:rPr>
          <w:sz w:val="24"/>
          <w:szCs w:val="24"/>
        </w:rPr>
      </w:pPr>
    </w:p>
    <w:p w14:paraId="7D133D4A" w14:textId="662337C4" w:rsidR="00AC4730" w:rsidRPr="00E82F86" w:rsidRDefault="00AC4730" w:rsidP="00DE289D">
      <w:pPr>
        <w:rPr>
          <w:sz w:val="24"/>
          <w:szCs w:val="24"/>
        </w:rPr>
      </w:pPr>
    </w:p>
    <w:p w14:paraId="701F4C04" w14:textId="7BB43248" w:rsidR="00AC4730" w:rsidRPr="00E82F86" w:rsidRDefault="00AC4730" w:rsidP="00DE289D">
      <w:pPr>
        <w:rPr>
          <w:sz w:val="24"/>
          <w:szCs w:val="24"/>
        </w:rPr>
      </w:pPr>
    </w:p>
    <w:p w14:paraId="4AF9E5AC" w14:textId="6FECD884" w:rsidR="00AC4730" w:rsidRPr="00E82F86" w:rsidRDefault="00AC4730" w:rsidP="00DE289D">
      <w:pPr>
        <w:rPr>
          <w:sz w:val="24"/>
          <w:szCs w:val="24"/>
        </w:rPr>
      </w:pPr>
    </w:p>
    <w:p w14:paraId="6C3B2268" w14:textId="33A3E3B2" w:rsidR="00AC4730" w:rsidRPr="00E82F86" w:rsidRDefault="00AC4730" w:rsidP="00DE289D">
      <w:pPr>
        <w:rPr>
          <w:sz w:val="24"/>
          <w:szCs w:val="24"/>
        </w:rPr>
      </w:pPr>
    </w:p>
    <w:p w14:paraId="3162FD81" w14:textId="3DA40F89" w:rsidR="00AC4730" w:rsidRPr="00E82F86" w:rsidRDefault="00AC4730" w:rsidP="00DE289D">
      <w:pPr>
        <w:rPr>
          <w:sz w:val="24"/>
          <w:szCs w:val="24"/>
        </w:rPr>
      </w:pPr>
    </w:p>
    <w:p w14:paraId="59F4D428" w14:textId="207BF71F" w:rsidR="00AC4730" w:rsidRPr="00E82F86" w:rsidRDefault="00AC4730" w:rsidP="00DE289D">
      <w:pPr>
        <w:rPr>
          <w:sz w:val="24"/>
          <w:szCs w:val="24"/>
        </w:rPr>
      </w:pPr>
    </w:p>
    <w:p w14:paraId="4EC42C03" w14:textId="56D9616E" w:rsidR="00AC4730" w:rsidRPr="00E82F86" w:rsidRDefault="00AC4730" w:rsidP="00DE289D">
      <w:pPr>
        <w:rPr>
          <w:sz w:val="24"/>
          <w:szCs w:val="24"/>
        </w:rPr>
      </w:pPr>
    </w:p>
    <w:p w14:paraId="6C7B99D7" w14:textId="5CC9C7FD" w:rsidR="00AC4730" w:rsidRPr="00E82F86" w:rsidRDefault="00AC4730" w:rsidP="00DE289D">
      <w:pPr>
        <w:rPr>
          <w:sz w:val="24"/>
          <w:szCs w:val="24"/>
        </w:rPr>
      </w:pPr>
    </w:p>
    <w:p w14:paraId="440A0A8E" w14:textId="5043B4AA" w:rsidR="00AC4730" w:rsidRPr="00E82F86" w:rsidRDefault="00AC4730" w:rsidP="00DE289D">
      <w:pPr>
        <w:rPr>
          <w:sz w:val="24"/>
          <w:szCs w:val="24"/>
        </w:rPr>
      </w:pPr>
    </w:p>
    <w:p w14:paraId="5076B7BF" w14:textId="7573F9FE" w:rsidR="00AC4730" w:rsidRPr="00E82F86" w:rsidRDefault="00AC4730" w:rsidP="00DE289D">
      <w:pPr>
        <w:rPr>
          <w:sz w:val="24"/>
          <w:szCs w:val="24"/>
        </w:rPr>
      </w:pPr>
    </w:p>
    <w:p w14:paraId="7D4A7CC8" w14:textId="2DA1FA12" w:rsidR="00AC4730" w:rsidRPr="00E82F86" w:rsidRDefault="00AC4730" w:rsidP="00DE289D">
      <w:pPr>
        <w:rPr>
          <w:sz w:val="24"/>
          <w:szCs w:val="24"/>
        </w:rPr>
      </w:pPr>
    </w:p>
    <w:p w14:paraId="3A03504B" w14:textId="2C2C193A" w:rsidR="00AC4730" w:rsidRPr="00E82F86" w:rsidRDefault="00AC4730" w:rsidP="00DE289D">
      <w:pPr>
        <w:rPr>
          <w:sz w:val="24"/>
          <w:szCs w:val="24"/>
        </w:rPr>
      </w:pPr>
    </w:p>
    <w:p w14:paraId="0E01B305" w14:textId="3717B086" w:rsidR="006F38D5" w:rsidRPr="00E82F86" w:rsidRDefault="006F38D5" w:rsidP="00DE289D">
      <w:pPr>
        <w:rPr>
          <w:noProof/>
        </w:rPr>
      </w:pPr>
      <w:r w:rsidRPr="00E82F86">
        <w:rPr>
          <w:noProof/>
        </w:rPr>
        <w:lastRenderedPageBreak/>
        <w:t>Ook deze testen kunnen we gaan uitbreiden.</w:t>
      </w:r>
    </w:p>
    <w:p w14:paraId="22DBDEE5" w14:textId="4F1F6B0F" w:rsidR="00AC4730" w:rsidRPr="00E82F86" w:rsidRDefault="00AC4730" w:rsidP="00DE289D">
      <w:pPr>
        <w:rPr>
          <w:noProof/>
        </w:rPr>
      </w:pPr>
      <w:r w:rsidRPr="00E82F86">
        <w:rPr>
          <w:noProof/>
        </w:rPr>
        <w:drawing>
          <wp:inline distT="0" distB="0" distL="0" distR="0" wp14:anchorId="035AF200" wp14:editId="68F81E1D">
            <wp:extent cx="5760720" cy="451929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4519295"/>
                    </a:xfrm>
                    <a:prstGeom prst="rect">
                      <a:avLst/>
                    </a:prstGeom>
                  </pic:spPr>
                </pic:pic>
              </a:graphicData>
            </a:graphic>
          </wp:inline>
        </w:drawing>
      </w:r>
    </w:p>
    <w:p w14:paraId="1C764B57" w14:textId="7C243282" w:rsidR="00DE289D" w:rsidRPr="00E82F86" w:rsidRDefault="00AC4730" w:rsidP="00DE289D">
      <w:pPr>
        <w:rPr>
          <w:sz w:val="24"/>
          <w:szCs w:val="24"/>
        </w:rPr>
      </w:pPr>
      <w:r w:rsidRPr="00E82F86">
        <w:rPr>
          <w:sz w:val="24"/>
          <w:szCs w:val="24"/>
        </w:rPr>
        <w:t xml:space="preserve">Hier gaan we dus </w:t>
      </w:r>
      <w:r w:rsidR="00660A7D" w:rsidRPr="00E82F86">
        <w:rPr>
          <w:sz w:val="24"/>
          <w:szCs w:val="24"/>
        </w:rPr>
        <w:t>controleren</w:t>
      </w:r>
      <w:r w:rsidRPr="00E82F86">
        <w:rPr>
          <w:sz w:val="24"/>
          <w:szCs w:val="24"/>
        </w:rPr>
        <w:t xml:space="preserve"> het </w:t>
      </w:r>
      <w:proofErr w:type="spellStart"/>
      <w:r w:rsidRPr="00E82F86">
        <w:rPr>
          <w:sz w:val="24"/>
          <w:szCs w:val="24"/>
        </w:rPr>
        <w:t>request</w:t>
      </w:r>
      <w:proofErr w:type="spellEnd"/>
      <w:r w:rsidRPr="00E82F86">
        <w:rPr>
          <w:sz w:val="24"/>
          <w:szCs w:val="24"/>
        </w:rPr>
        <w:t xml:space="preserve"> wel kan worden uitgevoerd dit doe ik in de groep </w:t>
      </w:r>
      <w:r w:rsidR="00660A7D" w:rsidRPr="00E82F86">
        <w:rPr>
          <w:sz w:val="24"/>
          <w:szCs w:val="24"/>
        </w:rPr>
        <w:t>“</w:t>
      </w:r>
      <w:proofErr w:type="spellStart"/>
      <w:r w:rsidRPr="00E82F86">
        <w:rPr>
          <w:sz w:val="24"/>
          <w:szCs w:val="24"/>
        </w:rPr>
        <w:t>reponse</w:t>
      </w:r>
      <w:proofErr w:type="spellEnd"/>
      <w:r w:rsidRPr="00E82F86">
        <w:rPr>
          <w:sz w:val="24"/>
          <w:szCs w:val="24"/>
        </w:rPr>
        <w:t xml:space="preserve"> status</w:t>
      </w:r>
      <w:r w:rsidR="00660A7D" w:rsidRPr="00E82F86">
        <w:rPr>
          <w:sz w:val="24"/>
          <w:szCs w:val="24"/>
        </w:rPr>
        <w:t>”</w:t>
      </w:r>
      <w:r w:rsidRPr="00E82F86">
        <w:rPr>
          <w:sz w:val="24"/>
          <w:szCs w:val="24"/>
        </w:rPr>
        <w:t xml:space="preserve">. Vervolgens wordt er gekeken of het </w:t>
      </w:r>
      <w:proofErr w:type="spellStart"/>
      <w:r w:rsidRPr="00E82F86">
        <w:rPr>
          <w:sz w:val="24"/>
          <w:szCs w:val="24"/>
        </w:rPr>
        <w:t>request</w:t>
      </w:r>
      <w:proofErr w:type="spellEnd"/>
      <w:r w:rsidRPr="00E82F86">
        <w:rPr>
          <w:sz w:val="24"/>
          <w:szCs w:val="24"/>
        </w:rPr>
        <w:t xml:space="preserve"> wel in minder dan 1s gebeurt. </w:t>
      </w:r>
    </w:p>
    <w:p w14:paraId="0F9F6A50" w14:textId="460B03DA" w:rsidR="00AC4730" w:rsidRPr="00E82F86" w:rsidRDefault="00AC4730" w:rsidP="00DE289D">
      <w:pPr>
        <w:rPr>
          <w:sz w:val="24"/>
          <w:szCs w:val="24"/>
        </w:rPr>
      </w:pPr>
      <w:r w:rsidRPr="00E82F86">
        <w:rPr>
          <w:sz w:val="24"/>
          <w:szCs w:val="24"/>
        </w:rPr>
        <w:t xml:space="preserve">En in de laatste 2 groepen kan je de 2 verschillende manieren zien om gegevens na te kijken die zijn toegevoegd. </w:t>
      </w:r>
    </w:p>
    <w:p w14:paraId="2F9F9C8F" w14:textId="03DF8D55" w:rsidR="00AC4730" w:rsidRPr="00E82F86" w:rsidRDefault="00AC4730" w:rsidP="00DE289D">
      <w:pPr>
        <w:rPr>
          <w:sz w:val="24"/>
          <w:szCs w:val="24"/>
        </w:rPr>
      </w:pPr>
      <w:r w:rsidRPr="00E82F86">
        <w:rPr>
          <w:sz w:val="24"/>
          <w:szCs w:val="24"/>
        </w:rPr>
        <w:t xml:space="preserve">In de groep “Body </w:t>
      </w:r>
      <w:proofErr w:type="spellStart"/>
      <w:r w:rsidRPr="00E82F86">
        <w:rPr>
          <w:sz w:val="24"/>
          <w:szCs w:val="24"/>
        </w:rPr>
        <w:t>contains</w:t>
      </w:r>
      <w:proofErr w:type="spellEnd"/>
      <w:r w:rsidRPr="00E82F86">
        <w:rPr>
          <w:sz w:val="24"/>
          <w:szCs w:val="24"/>
        </w:rPr>
        <w:t xml:space="preserve"> string” ga ik gewoon kijken of er in de response tekst is waar “Test </w:t>
      </w:r>
      <w:proofErr w:type="spellStart"/>
      <w:r w:rsidRPr="00E82F86">
        <w:rPr>
          <w:sz w:val="24"/>
          <w:szCs w:val="24"/>
        </w:rPr>
        <w:t>recipi</w:t>
      </w:r>
      <w:proofErr w:type="spellEnd"/>
      <w:r w:rsidRPr="00E82F86">
        <w:rPr>
          <w:sz w:val="24"/>
          <w:szCs w:val="24"/>
        </w:rPr>
        <w:t>” in voorkomt. Ik zou hier dus ook bijvoorbeeld “T” kunnen zetten en van zodra de response body een t bevat zal de test slagen .</w:t>
      </w:r>
    </w:p>
    <w:p w14:paraId="323DB139" w14:textId="6E5EDC3E" w:rsidR="00AC4730" w:rsidRPr="00E82F86" w:rsidRDefault="00AC4730" w:rsidP="00DE289D">
      <w:pPr>
        <w:rPr>
          <w:sz w:val="24"/>
          <w:szCs w:val="24"/>
        </w:rPr>
      </w:pPr>
      <w:r w:rsidRPr="00E82F86">
        <w:rPr>
          <w:sz w:val="24"/>
          <w:szCs w:val="24"/>
        </w:rPr>
        <w:t xml:space="preserve">In de </w:t>
      </w:r>
      <w:proofErr w:type="spellStart"/>
      <w:r w:rsidRPr="00E82F86">
        <w:rPr>
          <w:sz w:val="24"/>
          <w:szCs w:val="24"/>
        </w:rPr>
        <w:t>group</w:t>
      </w:r>
      <w:proofErr w:type="spellEnd"/>
      <w:r w:rsidRPr="00E82F86">
        <w:rPr>
          <w:sz w:val="24"/>
          <w:szCs w:val="24"/>
        </w:rPr>
        <w:t xml:space="preserve"> “</w:t>
      </w:r>
      <w:proofErr w:type="spellStart"/>
      <w:r w:rsidRPr="00E82F86">
        <w:rPr>
          <w:sz w:val="24"/>
          <w:szCs w:val="24"/>
        </w:rPr>
        <w:t>Retrieve</w:t>
      </w:r>
      <w:proofErr w:type="spellEnd"/>
      <w:r w:rsidRPr="00E82F86">
        <w:rPr>
          <w:sz w:val="24"/>
          <w:szCs w:val="24"/>
        </w:rPr>
        <w:t xml:space="preserve"> time </w:t>
      </w:r>
      <w:proofErr w:type="spellStart"/>
      <w:r w:rsidRPr="00E82F86">
        <w:rPr>
          <w:sz w:val="24"/>
          <w:szCs w:val="24"/>
        </w:rPr>
        <w:t>from</w:t>
      </w:r>
      <w:proofErr w:type="spellEnd"/>
      <w:r w:rsidRPr="00E82F86">
        <w:rPr>
          <w:sz w:val="24"/>
          <w:szCs w:val="24"/>
        </w:rPr>
        <w:t xml:space="preserve"> </w:t>
      </w:r>
      <w:proofErr w:type="spellStart"/>
      <w:r w:rsidRPr="00E82F86">
        <w:rPr>
          <w:sz w:val="24"/>
          <w:szCs w:val="24"/>
        </w:rPr>
        <w:t>json</w:t>
      </w:r>
      <w:proofErr w:type="spellEnd"/>
      <w:r w:rsidRPr="00E82F86">
        <w:rPr>
          <w:sz w:val="24"/>
          <w:szCs w:val="24"/>
        </w:rPr>
        <w:t xml:space="preserve"> data” kunnen we echter gebruik gaan maken van JSON. Eerst maak ik een </w:t>
      </w:r>
      <w:proofErr w:type="spellStart"/>
      <w:r w:rsidRPr="00E82F86">
        <w:rPr>
          <w:sz w:val="24"/>
          <w:szCs w:val="24"/>
        </w:rPr>
        <w:t>json</w:t>
      </w:r>
      <w:proofErr w:type="spellEnd"/>
      <w:r w:rsidRPr="00E82F86">
        <w:rPr>
          <w:sz w:val="24"/>
          <w:szCs w:val="24"/>
        </w:rPr>
        <w:t xml:space="preserve"> object aan en stel ik het gelijk aan de ontvangen data. Hier kan ik dan ook mee gaan werken, ik zal gaan kijken of het </w:t>
      </w:r>
      <w:proofErr w:type="spellStart"/>
      <w:r w:rsidRPr="00E82F86">
        <w:rPr>
          <w:sz w:val="24"/>
          <w:szCs w:val="24"/>
        </w:rPr>
        <w:t>json</w:t>
      </w:r>
      <w:proofErr w:type="spellEnd"/>
      <w:r w:rsidRPr="00E82F86">
        <w:rPr>
          <w:sz w:val="24"/>
          <w:szCs w:val="24"/>
        </w:rPr>
        <w:t xml:space="preserve"> object een variabelen “time” bevat. En dan vervolgens ook kijken of deze gelijk is aan 30.</w:t>
      </w:r>
    </w:p>
    <w:p w14:paraId="3C35CAD8" w14:textId="44D05EFE" w:rsidR="00AC4730" w:rsidRPr="00E82F86" w:rsidRDefault="00AC4730" w:rsidP="00DE289D">
      <w:pPr>
        <w:rPr>
          <w:sz w:val="24"/>
          <w:szCs w:val="24"/>
        </w:rPr>
      </w:pPr>
      <w:r w:rsidRPr="00E82F86">
        <w:rPr>
          <w:sz w:val="24"/>
          <w:szCs w:val="24"/>
        </w:rPr>
        <w:t>In de 2</w:t>
      </w:r>
      <w:r w:rsidRPr="00E82F86">
        <w:rPr>
          <w:sz w:val="24"/>
          <w:szCs w:val="24"/>
          <w:vertAlign w:val="superscript"/>
        </w:rPr>
        <w:t>de</w:t>
      </w:r>
      <w:r w:rsidRPr="00E82F86">
        <w:rPr>
          <w:sz w:val="24"/>
          <w:szCs w:val="24"/>
        </w:rPr>
        <w:t xml:space="preserve"> methode zal je dus egt een exacte waarde gaan verwachten terwijl in het eerste voorbeeld je </w:t>
      </w:r>
      <w:proofErr w:type="spellStart"/>
      <w:r w:rsidRPr="00E82F86">
        <w:rPr>
          <w:sz w:val="24"/>
          <w:szCs w:val="24"/>
        </w:rPr>
        <w:t>value</w:t>
      </w:r>
      <w:proofErr w:type="spellEnd"/>
      <w:r w:rsidRPr="00E82F86">
        <w:rPr>
          <w:sz w:val="24"/>
          <w:szCs w:val="24"/>
        </w:rPr>
        <w:t xml:space="preserve"> er gewoon moet in voorkomen.</w:t>
      </w:r>
    </w:p>
    <w:p w14:paraId="08D909BF" w14:textId="1264E3D8" w:rsidR="00FD3A46" w:rsidRPr="00E82F86" w:rsidRDefault="00FD3A46" w:rsidP="00DE289D">
      <w:pPr>
        <w:rPr>
          <w:sz w:val="24"/>
          <w:szCs w:val="24"/>
        </w:rPr>
      </w:pPr>
      <w:r w:rsidRPr="00E82F86">
        <w:rPr>
          <w:sz w:val="24"/>
          <w:szCs w:val="24"/>
        </w:rPr>
        <w:t xml:space="preserve">Er is wel nog 1 probleem, namelijk deze verwachte waarden zijn hard </w:t>
      </w:r>
      <w:proofErr w:type="spellStart"/>
      <w:r w:rsidRPr="00E82F86">
        <w:rPr>
          <w:sz w:val="24"/>
          <w:szCs w:val="24"/>
        </w:rPr>
        <w:t>coded</w:t>
      </w:r>
      <w:proofErr w:type="spellEnd"/>
      <w:r w:rsidRPr="00E82F86">
        <w:rPr>
          <w:sz w:val="24"/>
          <w:szCs w:val="24"/>
        </w:rPr>
        <w:t xml:space="preserve">. </w:t>
      </w:r>
    </w:p>
    <w:p w14:paraId="01350B85" w14:textId="60D2E58E" w:rsidR="00DE289D" w:rsidRPr="00E82F86" w:rsidRDefault="001504A6" w:rsidP="001504A6">
      <w:pPr>
        <w:pStyle w:val="Kop2"/>
        <w:rPr>
          <w:lang w:val="nl-BE"/>
        </w:rPr>
      </w:pPr>
      <w:bookmarkStart w:id="24" w:name="_Toc87181469"/>
      <w:r w:rsidRPr="00E82F86">
        <w:rPr>
          <w:rFonts w:ascii="Arial" w:hAnsi="Arial" w:cs="Arial"/>
          <w:lang w:val="nl-BE"/>
        </w:rPr>
        <w:lastRenderedPageBreak/>
        <w:t>Collection level tests</w:t>
      </w:r>
      <w:bookmarkEnd w:id="24"/>
      <w:r w:rsidR="00DE289D" w:rsidRPr="00E82F86">
        <w:rPr>
          <w:lang w:val="nl-BE"/>
        </w:rPr>
        <w:tab/>
      </w:r>
    </w:p>
    <w:p w14:paraId="15BD6948" w14:textId="2BCC3066" w:rsidR="006C7005" w:rsidRPr="00E82F86" w:rsidRDefault="006C7005" w:rsidP="006C7005">
      <w:pPr>
        <w:rPr>
          <w:sz w:val="24"/>
          <w:szCs w:val="24"/>
        </w:rPr>
      </w:pPr>
      <w:r w:rsidRPr="00E82F86">
        <w:rPr>
          <w:sz w:val="24"/>
          <w:szCs w:val="24"/>
        </w:rPr>
        <w:t xml:space="preserve">Er zijn natuurlijk tests die we altijd willen gaan uitvoeren. Bijvoorbeeld kijken welke status code we terug krijgen, of </w:t>
      </w:r>
      <w:proofErr w:type="spellStart"/>
      <w:r w:rsidRPr="00E82F86">
        <w:rPr>
          <w:sz w:val="24"/>
          <w:szCs w:val="24"/>
        </w:rPr>
        <w:t>controlleren</w:t>
      </w:r>
      <w:proofErr w:type="spellEnd"/>
      <w:r w:rsidRPr="00E82F86">
        <w:rPr>
          <w:sz w:val="24"/>
          <w:szCs w:val="24"/>
        </w:rPr>
        <w:t xml:space="preserve"> welk bestandsformaat </w:t>
      </w:r>
      <w:proofErr w:type="spellStart"/>
      <w:r w:rsidRPr="00E82F86">
        <w:rPr>
          <w:sz w:val="24"/>
          <w:szCs w:val="24"/>
        </w:rPr>
        <w:t>gereturned</w:t>
      </w:r>
      <w:proofErr w:type="spellEnd"/>
      <w:r w:rsidRPr="00E82F86">
        <w:rPr>
          <w:sz w:val="24"/>
          <w:szCs w:val="24"/>
        </w:rPr>
        <w:t xml:space="preserve"> wordt. Het is in postman echter mogelijk om tests te gaan schrijven op een </w:t>
      </w:r>
      <w:proofErr w:type="spellStart"/>
      <w:r w:rsidRPr="00E82F86">
        <w:rPr>
          <w:sz w:val="24"/>
          <w:szCs w:val="24"/>
        </w:rPr>
        <w:t>collection</w:t>
      </w:r>
      <w:proofErr w:type="spellEnd"/>
      <w:r w:rsidRPr="00E82F86">
        <w:rPr>
          <w:sz w:val="24"/>
          <w:szCs w:val="24"/>
        </w:rPr>
        <w:t xml:space="preserve"> niveau.</w:t>
      </w:r>
    </w:p>
    <w:p w14:paraId="53699212" w14:textId="1B486D79" w:rsidR="006C7005" w:rsidRPr="00E82F86" w:rsidRDefault="006C7005" w:rsidP="006C7005">
      <w:pPr>
        <w:rPr>
          <w:sz w:val="24"/>
          <w:szCs w:val="24"/>
        </w:rPr>
      </w:pPr>
      <w:r w:rsidRPr="00E82F86">
        <w:rPr>
          <w:noProof/>
          <w:sz w:val="24"/>
          <w:szCs w:val="24"/>
        </w:rPr>
        <w:drawing>
          <wp:inline distT="0" distB="0" distL="0" distR="0" wp14:anchorId="6295110B" wp14:editId="0BBBB71B">
            <wp:extent cx="2915057" cy="1619476"/>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15057" cy="1619476"/>
                    </a:xfrm>
                    <a:prstGeom prst="rect">
                      <a:avLst/>
                    </a:prstGeom>
                  </pic:spPr>
                </pic:pic>
              </a:graphicData>
            </a:graphic>
          </wp:inline>
        </w:drawing>
      </w:r>
      <w:r w:rsidRPr="00E82F86">
        <w:rPr>
          <w:noProof/>
          <w:sz w:val="24"/>
          <w:szCs w:val="24"/>
        </w:rPr>
        <w:drawing>
          <wp:inline distT="0" distB="0" distL="0" distR="0" wp14:anchorId="2989D437" wp14:editId="56175D28">
            <wp:extent cx="4953000" cy="1980763"/>
            <wp:effectExtent l="0" t="0" r="0" b="63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4039" cy="1985177"/>
                    </a:xfrm>
                    <a:prstGeom prst="rect">
                      <a:avLst/>
                    </a:prstGeom>
                  </pic:spPr>
                </pic:pic>
              </a:graphicData>
            </a:graphic>
          </wp:inline>
        </w:drawing>
      </w:r>
    </w:p>
    <w:p w14:paraId="449C80CA" w14:textId="107F2679" w:rsidR="006C7005" w:rsidRPr="00E82F86" w:rsidRDefault="006C7005" w:rsidP="006C7005">
      <w:pPr>
        <w:rPr>
          <w:sz w:val="24"/>
          <w:szCs w:val="24"/>
        </w:rPr>
      </w:pPr>
      <w:r w:rsidRPr="00E82F86">
        <w:rPr>
          <w:noProof/>
          <w:sz w:val="24"/>
          <w:szCs w:val="24"/>
        </w:rPr>
        <w:drawing>
          <wp:inline distT="0" distB="0" distL="0" distR="0" wp14:anchorId="5BE2849E" wp14:editId="638DA9D7">
            <wp:extent cx="4581525" cy="2334194"/>
            <wp:effectExtent l="0" t="0" r="0" b="952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2390" cy="2339729"/>
                    </a:xfrm>
                    <a:prstGeom prst="rect">
                      <a:avLst/>
                    </a:prstGeom>
                  </pic:spPr>
                </pic:pic>
              </a:graphicData>
            </a:graphic>
          </wp:inline>
        </w:drawing>
      </w:r>
    </w:p>
    <w:p w14:paraId="78F3B1D1" w14:textId="364BA5E8" w:rsidR="006C7005" w:rsidRPr="00E82F86" w:rsidRDefault="006C7005" w:rsidP="006C7005">
      <w:pPr>
        <w:rPr>
          <w:sz w:val="24"/>
          <w:szCs w:val="24"/>
        </w:rPr>
      </w:pPr>
      <w:r w:rsidRPr="00E82F86">
        <w:rPr>
          <w:sz w:val="24"/>
          <w:szCs w:val="24"/>
        </w:rPr>
        <w:t xml:space="preserve">Wanneer ik nu een </w:t>
      </w:r>
      <w:proofErr w:type="spellStart"/>
      <w:r w:rsidRPr="00E82F86">
        <w:rPr>
          <w:sz w:val="24"/>
          <w:szCs w:val="24"/>
        </w:rPr>
        <w:t>api</w:t>
      </w:r>
      <w:proofErr w:type="spellEnd"/>
      <w:r w:rsidRPr="00E82F86">
        <w:rPr>
          <w:sz w:val="24"/>
          <w:szCs w:val="24"/>
        </w:rPr>
        <w:t xml:space="preserve"> call ga doen in mijn eigen </w:t>
      </w:r>
      <w:proofErr w:type="spellStart"/>
      <w:r w:rsidRPr="00E82F86">
        <w:rPr>
          <w:sz w:val="24"/>
          <w:szCs w:val="24"/>
        </w:rPr>
        <w:t>collection</w:t>
      </w:r>
      <w:proofErr w:type="spellEnd"/>
      <w:r w:rsidRPr="00E82F86">
        <w:rPr>
          <w:sz w:val="24"/>
          <w:szCs w:val="24"/>
        </w:rPr>
        <w:t xml:space="preserve"> zullen de 4 tests automatisch worden gedaan. Dit is handig voor testen die we steeds zullen nodig hebben.</w:t>
      </w:r>
    </w:p>
    <w:p w14:paraId="0F287DD1" w14:textId="1F6F67CF" w:rsidR="009F6537" w:rsidRPr="00E82F86" w:rsidRDefault="009F6537" w:rsidP="006C7005">
      <w:pPr>
        <w:rPr>
          <w:sz w:val="24"/>
          <w:szCs w:val="24"/>
        </w:rPr>
      </w:pPr>
    </w:p>
    <w:p w14:paraId="0FEE4279" w14:textId="3ED709A9" w:rsidR="009F6537" w:rsidRPr="00E82F86" w:rsidRDefault="009F6537" w:rsidP="009F6537">
      <w:pPr>
        <w:pStyle w:val="Kop2"/>
        <w:rPr>
          <w:rFonts w:ascii="Arial" w:hAnsi="Arial" w:cs="Arial"/>
          <w:lang w:val="nl-BE"/>
        </w:rPr>
      </w:pPr>
      <w:bookmarkStart w:id="25" w:name="_Toc87181470"/>
      <w:r w:rsidRPr="00E82F86">
        <w:rPr>
          <w:rFonts w:ascii="Arial" w:hAnsi="Arial" w:cs="Arial"/>
          <w:lang w:val="nl-BE"/>
        </w:rPr>
        <w:lastRenderedPageBreak/>
        <w:t>Put test</w:t>
      </w:r>
      <w:bookmarkEnd w:id="25"/>
    </w:p>
    <w:p w14:paraId="5A9A6798" w14:textId="6DA5FB97" w:rsidR="009F6537" w:rsidRPr="00E82F86" w:rsidRDefault="009F6537" w:rsidP="009F6537">
      <w:pPr>
        <w:rPr>
          <w:sz w:val="24"/>
          <w:szCs w:val="24"/>
        </w:rPr>
      </w:pPr>
      <w:r w:rsidRPr="00E82F86">
        <w:rPr>
          <w:noProof/>
          <w:sz w:val="24"/>
          <w:szCs w:val="24"/>
        </w:rPr>
        <w:drawing>
          <wp:anchor distT="0" distB="0" distL="114300" distR="114300" simplePos="0" relativeHeight="251667456" behindDoc="0" locked="0" layoutInCell="1" allowOverlap="1" wp14:anchorId="2819109F" wp14:editId="0815DB9E">
            <wp:simplePos x="0" y="0"/>
            <wp:positionH relativeFrom="column">
              <wp:posOffset>-4445</wp:posOffset>
            </wp:positionH>
            <wp:positionV relativeFrom="paragraph">
              <wp:posOffset>2540</wp:posOffset>
            </wp:positionV>
            <wp:extent cx="4391025" cy="3576904"/>
            <wp:effectExtent l="0" t="0" r="0" b="5080"/>
            <wp:wrapSquare wrapText="bothSides"/>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391025" cy="3576904"/>
                    </a:xfrm>
                    <a:prstGeom prst="rect">
                      <a:avLst/>
                    </a:prstGeom>
                  </pic:spPr>
                </pic:pic>
              </a:graphicData>
            </a:graphic>
          </wp:anchor>
        </w:drawing>
      </w:r>
      <w:r w:rsidRPr="00E82F86">
        <w:rPr>
          <w:sz w:val="24"/>
          <w:szCs w:val="24"/>
        </w:rPr>
        <w:t xml:space="preserve">Voor het zenden van een </w:t>
      </w:r>
      <w:proofErr w:type="spellStart"/>
      <w:r w:rsidRPr="00E82F86">
        <w:rPr>
          <w:sz w:val="24"/>
          <w:szCs w:val="24"/>
        </w:rPr>
        <w:t>pout</w:t>
      </w:r>
      <w:proofErr w:type="spellEnd"/>
      <w:r w:rsidRPr="00E82F86">
        <w:rPr>
          <w:sz w:val="24"/>
          <w:szCs w:val="24"/>
        </w:rPr>
        <w:t xml:space="preserve"> </w:t>
      </w:r>
      <w:proofErr w:type="spellStart"/>
      <w:r w:rsidRPr="00E82F86">
        <w:rPr>
          <w:sz w:val="24"/>
          <w:szCs w:val="24"/>
        </w:rPr>
        <w:t>request</w:t>
      </w:r>
      <w:proofErr w:type="spellEnd"/>
      <w:r w:rsidRPr="00E82F86">
        <w:rPr>
          <w:sz w:val="24"/>
          <w:szCs w:val="24"/>
        </w:rPr>
        <w:t xml:space="preserve"> zal er in de link een ID worden verwacht. En in de body worden de nieuwe gegevens verwacht.</w:t>
      </w:r>
    </w:p>
    <w:p w14:paraId="13B1C293" w14:textId="2582387A" w:rsidR="009F6537" w:rsidRPr="00E82F86" w:rsidRDefault="009F6537" w:rsidP="009F6537">
      <w:pPr>
        <w:rPr>
          <w:sz w:val="24"/>
          <w:szCs w:val="24"/>
        </w:rPr>
      </w:pPr>
    </w:p>
    <w:p w14:paraId="0FBD6735" w14:textId="702D0948" w:rsidR="009F6537" w:rsidRPr="00E82F86" w:rsidRDefault="009F6537" w:rsidP="009F6537">
      <w:pPr>
        <w:rPr>
          <w:sz w:val="24"/>
          <w:szCs w:val="24"/>
        </w:rPr>
      </w:pPr>
    </w:p>
    <w:p w14:paraId="0ACA15BB" w14:textId="05B0631B" w:rsidR="009F6537" w:rsidRPr="00E82F86" w:rsidRDefault="009F6537" w:rsidP="009F6537">
      <w:pPr>
        <w:rPr>
          <w:sz w:val="24"/>
          <w:szCs w:val="24"/>
        </w:rPr>
      </w:pPr>
    </w:p>
    <w:p w14:paraId="5AD6B0D0" w14:textId="794A09A1" w:rsidR="009F6537" w:rsidRPr="00E82F86" w:rsidRDefault="009F6537" w:rsidP="009F6537">
      <w:pPr>
        <w:rPr>
          <w:sz w:val="24"/>
          <w:szCs w:val="24"/>
        </w:rPr>
      </w:pPr>
    </w:p>
    <w:p w14:paraId="28605F2C" w14:textId="142FF43A" w:rsidR="009F6537" w:rsidRPr="00E82F86" w:rsidRDefault="009F6537" w:rsidP="009F6537">
      <w:pPr>
        <w:rPr>
          <w:sz w:val="24"/>
          <w:szCs w:val="24"/>
        </w:rPr>
      </w:pPr>
    </w:p>
    <w:p w14:paraId="0EB9155D" w14:textId="6D753E6A" w:rsidR="009F6537" w:rsidRPr="00E82F86" w:rsidRDefault="009F6537" w:rsidP="009F6537">
      <w:pPr>
        <w:rPr>
          <w:sz w:val="24"/>
          <w:szCs w:val="24"/>
        </w:rPr>
      </w:pPr>
    </w:p>
    <w:p w14:paraId="45E85A19" w14:textId="7DD55901" w:rsidR="009F6537" w:rsidRPr="00E82F86" w:rsidRDefault="009F6537" w:rsidP="009F6537">
      <w:pPr>
        <w:rPr>
          <w:sz w:val="24"/>
          <w:szCs w:val="24"/>
        </w:rPr>
      </w:pPr>
    </w:p>
    <w:p w14:paraId="7CC47917" w14:textId="37F85D97" w:rsidR="009F6537" w:rsidRPr="00E82F86" w:rsidRDefault="009F6537" w:rsidP="009F6537">
      <w:pPr>
        <w:rPr>
          <w:sz w:val="24"/>
          <w:szCs w:val="24"/>
        </w:rPr>
      </w:pPr>
      <w:r w:rsidRPr="00E82F86">
        <w:rPr>
          <w:noProof/>
          <w:sz w:val="24"/>
          <w:szCs w:val="24"/>
        </w:rPr>
        <w:drawing>
          <wp:inline distT="0" distB="0" distL="0" distR="0" wp14:anchorId="64E19F0C" wp14:editId="55FF2341">
            <wp:extent cx="5760720" cy="324231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242310"/>
                    </a:xfrm>
                    <a:prstGeom prst="rect">
                      <a:avLst/>
                    </a:prstGeom>
                  </pic:spPr>
                </pic:pic>
              </a:graphicData>
            </a:graphic>
          </wp:inline>
        </w:drawing>
      </w:r>
    </w:p>
    <w:p w14:paraId="4E2B2FB0" w14:textId="0DD2187D" w:rsidR="009F6537" w:rsidRPr="00E82F86" w:rsidRDefault="009F6537" w:rsidP="009F6537">
      <w:pPr>
        <w:rPr>
          <w:sz w:val="24"/>
          <w:szCs w:val="24"/>
        </w:rPr>
      </w:pPr>
      <w:r w:rsidRPr="00E82F86">
        <w:rPr>
          <w:sz w:val="24"/>
          <w:szCs w:val="24"/>
        </w:rPr>
        <w:t xml:space="preserve">En ook al heb ik zelf geen tests geschreven, toch zal ik test </w:t>
      </w:r>
      <w:proofErr w:type="spellStart"/>
      <w:r w:rsidRPr="00E82F86">
        <w:rPr>
          <w:sz w:val="24"/>
          <w:szCs w:val="24"/>
        </w:rPr>
        <w:t>results</w:t>
      </w:r>
      <w:proofErr w:type="spellEnd"/>
      <w:r w:rsidRPr="00E82F86">
        <w:rPr>
          <w:sz w:val="24"/>
          <w:szCs w:val="24"/>
        </w:rPr>
        <w:t xml:space="preserve"> terug krijgen dankzij de tests die ik op </w:t>
      </w:r>
      <w:proofErr w:type="spellStart"/>
      <w:r w:rsidRPr="00E82F86">
        <w:rPr>
          <w:sz w:val="24"/>
          <w:szCs w:val="24"/>
        </w:rPr>
        <w:t>collection</w:t>
      </w:r>
      <w:proofErr w:type="spellEnd"/>
      <w:r w:rsidRPr="00E82F86">
        <w:rPr>
          <w:sz w:val="24"/>
          <w:szCs w:val="24"/>
        </w:rPr>
        <w:t xml:space="preserve"> niveau heb geschreven.</w:t>
      </w:r>
    </w:p>
    <w:p w14:paraId="010FFC4F" w14:textId="4FFD050E" w:rsidR="009F6537" w:rsidRPr="00E82F86" w:rsidRDefault="009F6537" w:rsidP="009F6537">
      <w:pPr>
        <w:pStyle w:val="Kop2"/>
        <w:rPr>
          <w:rFonts w:ascii="Arial" w:hAnsi="Arial" w:cs="Arial"/>
          <w:lang w:val="nl-BE"/>
        </w:rPr>
      </w:pPr>
      <w:bookmarkStart w:id="26" w:name="_Toc87181471"/>
      <w:r w:rsidRPr="00E82F86">
        <w:rPr>
          <w:rFonts w:ascii="Arial" w:hAnsi="Arial" w:cs="Arial"/>
          <w:lang w:val="nl-BE"/>
        </w:rPr>
        <w:lastRenderedPageBreak/>
        <w:t>Delete test</w:t>
      </w:r>
      <w:bookmarkEnd w:id="26"/>
      <w:r w:rsidRPr="00E82F86">
        <w:rPr>
          <w:rFonts w:ascii="Arial" w:hAnsi="Arial" w:cs="Arial"/>
          <w:lang w:val="nl-BE"/>
        </w:rPr>
        <w:t xml:space="preserve"> </w:t>
      </w:r>
    </w:p>
    <w:p w14:paraId="38B7D04A" w14:textId="6134C5AF" w:rsidR="009F6537" w:rsidRPr="00E82F86" w:rsidRDefault="009F6537" w:rsidP="009F6537">
      <w:r w:rsidRPr="00E82F86">
        <w:rPr>
          <w:noProof/>
        </w:rPr>
        <w:drawing>
          <wp:inline distT="0" distB="0" distL="0" distR="0" wp14:anchorId="7957450E" wp14:editId="3A04B231">
            <wp:extent cx="5760720" cy="2855595"/>
            <wp:effectExtent l="0" t="0" r="0" b="190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855595"/>
                    </a:xfrm>
                    <a:prstGeom prst="rect">
                      <a:avLst/>
                    </a:prstGeom>
                  </pic:spPr>
                </pic:pic>
              </a:graphicData>
            </a:graphic>
          </wp:inline>
        </w:drawing>
      </w:r>
    </w:p>
    <w:p w14:paraId="4090BA25" w14:textId="1FCC1F34" w:rsidR="009F6537" w:rsidRPr="00E82F86" w:rsidRDefault="009F6537" w:rsidP="009F6537">
      <w:pPr>
        <w:rPr>
          <w:sz w:val="24"/>
          <w:szCs w:val="24"/>
        </w:rPr>
      </w:pPr>
      <w:r w:rsidRPr="00E82F86">
        <w:rPr>
          <w:sz w:val="24"/>
          <w:szCs w:val="24"/>
        </w:rPr>
        <w:t xml:space="preserve">Ook hier zullen door de </w:t>
      </w:r>
      <w:proofErr w:type="spellStart"/>
      <w:r w:rsidRPr="00E82F86">
        <w:rPr>
          <w:sz w:val="24"/>
          <w:szCs w:val="24"/>
        </w:rPr>
        <w:t>collection</w:t>
      </w:r>
      <w:proofErr w:type="spellEnd"/>
      <w:r w:rsidRPr="00E82F86">
        <w:rPr>
          <w:sz w:val="24"/>
          <w:szCs w:val="24"/>
        </w:rPr>
        <w:t xml:space="preserve"> tests de 4 default tests worden uitgevoerd.</w:t>
      </w:r>
    </w:p>
    <w:p w14:paraId="74D5D2E6" w14:textId="4A08A68F" w:rsidR="00B56C2A" w:rsidRPr="00E82F86" w:rsidRDefault="00B56C2A" w:rsidP="009F6537">
      <w:pPr>
        <w:rPr>
          <w:sz w:val="24"/>
          <w:szCs w:val="24"/>
        </w:rPr>
      </w:pPr>
    </w:p>
    <w:p w14:paraId="48EA9018" w14:textId="69A6C1E2" w:rsidR="00B56C2A" w:rsidRPr="00E82F86" w:rsidRDefault="00B56C2A" w:rsidP="009F6537">
      <w:pPr>
        <w:rPr>
          <w:sz w:val="24"/>
          <w:szCs w:val="24"/>
        </w:rPr>
      </w:pPr>
    </w:p>
    <w:p w14:paraId="3D68DAC9" w14:textId="7A9E2922" w:rsidR="00B56C2A" w:rsidRPr="00E82F86" w:rsidRDefault="00B56C2A" w:rsidP="009F6537">
      <w:pPr>
        <w:rPr>
          <w:sz w:val="24"/>
          <w:szCs w:val="24"/>
        </w:rPr>
      </w:pPr>
    </w:p>
    <w:p w14:paraId="209CEE92" w14:textId="3F791C33" w:rsidR="00B56C2A" w:rsidRPr="00E82F86" w:rsidRDefault="00B56C2A" w:rsidP="009F6537">
      <w:pPr>
        <w:rPr>
          <w:sz w:val="24"/>
          <w:szCs w:val="24"/>
        </w:rPr>
      </w:pPr>
    </w:p>
    <w:p w14:paraId="243B9D1B" w14:textId="1E06E0B7" w:rsidR="00B56C2A" w:rsidRPr="00E82F86" w:rsidRDefault="00B56C2A" w:rsidP="009F6537">
      <w:pPr>
        <w:rPr>
          <w:sz w:val="24"/>
          <w:szCs w:val="24"/>
        </w:rPr>
      </w:pPr>
    </w:p>
    <w:p w14:paraId="08E78009" w14:textId="34278B8C" w:rsidR="00B56C2A" w:rsidRPr="00E82F86" w:rsidRDefault="00B56C2A" w:rsidP="009F6537">
      <w:pPr>
        <w:rPr>
          <w:sz w:val="24"/>
          <w:szCs w:val="24"/>
        </w:rPr>
      </w:pPr>
    </w:p>
    <w:p w14:paraId="6C214F20" w14:textId="54E57396" w:rsidR="00B56C2A" w:rsidRPr="00E82F86" w:rsidRDefault="00B56C2A" w:rsidP="009F6537">
      <w:pPr>
        <w:rPr>
          <w:sz w:val="24"/>
          <w:szCs w:val="24"/>
        </w:rPr>
      </w:pPr>
    </w:p>
    <w:p w14:paraId="0190302A" w14:textId="1394799A" w:rsidR="00B56C2A" w:rsidRPr="00E82F86" w:rsidRDefault="00B56C2A" w:rsidP="009F6537">
      <w:pPr>
        <w:rPr>
          <w:sz w:val="24"/>
          <w:szCs w:val="24"/>
        </w:rPr>
      </w:pPr>
    </w:p>
    <w:p w14:paraId="4209C138" w14:textId="0B465022" w:rsidR="00B56C2A" w:rsidRPr="00E82F86" w:rsidRDefault="00B56C2A" w:rsidP="009F6537">
      <w:pPr>
        <w:rPr>
          <w:sz w:val="24"/>
          <w:szCs w:val="24"/>
        </w:rPr>
      </w:pPr>
    </w:p>
    <w:p w14:paraId="237CEEC9" w14:textId="0AE164F9" w:rsidR="00B56C2A" w:rsidRPr="00E82F86" w:rsidRDefault="00B56C2A" w:rsidP="009F6537">
      <w:pPr>
        <w:rPr>
          <w:sz w:val="24"/>
          <w:szCs w:val="24"/>
        </w:rPr>
      </w:pPr>
    </w:p>
    <w:p w14:paraId="03EB50AB" w14:textId="75826A0A" w:rsidR="00B56C2A" w:rsidRPr="00E82F86" w:rsidRDefault="00B56C2A" w:rsidP="009F6537">
      <w:pPr>
        <w:rPr>
          <w:sz w:val="24"/>
          <w:szCs w:val="24"/>
        </w:rPr>
      </w:pPr>
    </w:p>
    <w:p w14:paraId="272AEB22" w14:textId="348B479A" w:rsidR="00B56C2A" w:rsidRPr="00E82F86" w:rsidRDefault="00B56C2A" w:rsidP="009F6537">
      <w:pPr>
        <w:rPr>
          <w:sz w:val="24"/>
          <w:szCs w:val="24"/>
        </w:rPr>
      </w:pPr>
    </w:p>
    <w:p w14:paraId="5E46A706" w14:textId="57828757" w:rsidR="00B56C2A" w:rsidRPr="00E82F86" w:rsidRDefault="00B56C2A" w:rsidP="009F6537">
      <w:pPr>
        <w:rPr>
          <w:sz w:val="24"/>
          <w:szCs w:val="24"/>
        </w:rPr>
      </w:pPr>
    </w:p>
    <w:p w14:paraId="458EFF9A" w14:textId="19F09F79" w:rsidR="00B56C2A" w:rsidRPr="00E82F86" w:rsidRDefault="00B56C2A" w:rsidP="009F6537">
      <w:pPr>
        <w:rPr>
          <w:sz w:val="24"/>
          <w:szCs w:val="24"/>
        </w:rPr>
      </w:pPr>
    </w:p>
    <w:p w14:paraId="3F22A758" w14:textId="2F7AB243" w:rsidR="00B56C2A" w:rsidRPr="00E82F86" w:rsidRDefault="00B56C2A" w:rsidP="009F6537">
      <w:pPr>
        <w:rPr>
          <w:sz w:val="24"/>
          <w:szCs w:val="24"/>
        </w:rPr>
      </w:pPr>
    </w:p>
    <w:p w14:paraId="11157F45" w14:textId="77777777" w:rsidR="00B56C2A" w:rsidRPr="00E82F86" w:rsidRDefault="00B56C2A" w:rsidP="009F6537">
      <w:pPr>
        <w:rPr>
          <w:sz w:val="24"/>
          <w:szCs w:val="24"/>
        </w:rPr>
      </w:pPr>
    </w:p>
    <w:p w14:paraId="50023DF7" w14:textId="63FE881C" w:rsidR="009F6537" w:rsidRPr="00E82F86" w:rsidRDefault="009F6537" w:rsidP="009F6537">
      <w:pPr>
        <w:rPr>
          <w:sz w:val="24"/>
          <w:szCs w:val="24"/>
        </w:rPr>
      </w:pPr>
    </w:p>
    <w:p w14:paraId="36B88E50" w14:textId="3605B03C" w:rsidR="003919B9" w:rsidRPr="00E82F86" w:rsidRDefault="003919B9" w:rsidP="003919B9">
      <w:pPr>
        <w:pStyle w:val="Kop2"/>
        <w:rPr>
          <w:rFonts w:ascii="Arial" w:hAnsi="Arial" w:cs="Arial"/>
          <w:lang w:val="nl-BE"/>
        </w:rPr>
      </w:pPr>
      <w:bookmarkStart w:id="27" w:name="_Toc87181472"/>
      <w:r w:rsidRPr="00E82F86">
        <w:rPr>
          <w:rFonts w:ascii="Arial" w:hAnsi="Arial" w:cs="Arial"/>
          <w:lang w:val="nl-BE"/>
        </w:rPr>
        <w:lastRenderedPageBreak/>
        <w:t>Collection runner</w:t>
      </w:r>
      <w:bookmarkEnd w:id="27"/>
    </w:p>
    <w:p w14:paraId="1346B62E" w14:textId="565028E9" w:rsidR="003919B9" w:rsidRPr="00E82F86" w:rsidRDefault="003919B9" w:rsidP="003919B9">
      <w:pPr>
        <w:rPr>
          <w:sz w:val="24"/>
          <w:szCs w:val="24"/>
        </w:rPr>
      </w:pPr>
      <w:r w:rsidRPr="00E82F86">
        <w:rPr>
          <w:sz w:val="24"/>
          <w:szCs w:val="24"/>
        </w:rPr>
        <w:t xml:space="preserve">Dit is een handige tool die ons toelaat om bepaalde tests te gaan uitvoeren rechtstreeks achter elkaar. Dit is handig wanneer we bijvoorbeeld willen testen of ik zo wel een </w:t>
      </w:r>
      <w:proofErr w:type="spellStart"/>
      <w:r w:rsidRPr="00E82F86">
        <w:rPr>
          <w:sz w:val="24"/>
          <w:szCs w:val="24"/>
        </w:rPr>
        <w:t>recipe</w:t>
      </w:r>
      <w:proofErr w:type="spellEnd"/>
      <w:r w:rsidRPr="00E82F86">
        <w:rPr>
          <w:sz w:val="24"/>
          <w:szCs w:val="24"/>
        </w:rPr>
        <w:t xml:space="preserve"> kan aanmaken, vervolgens dit kan updaten en tot slot ook kan verwijderen.</w:t>
      </w:r>
    </w:p>
    <w:p w14:paraId="5C3E4F41" w14:textId="20F02556" w:rsidR="003919B9" w:rsidRPr="00E82F86" w:rsidRDefault="003919B9" w:rsidP="003919B9">
      <w:pPr>
        <w:rPr>
          <w:sz w:val="24"/>
          <w:szCs w:val="24"/>
        </w:rPr>
      </w:pPr>
      <w:r w:rsidRPr="00E82F86">
        <w:rPr>
          <w:sz w:val="24"/>
          <w:szCs w:val="24"/>
        </w:rPr>
        <w:t xml:space="preserve">Dit is al een eerste kleine vorm van API </w:t>
      </w:r>
      <w:proofErr w:type="spellStart"/>
      <w:r w:rsidRPr="00E82F86">
        <w:rPr>
          <w:sz w:val="24"/>
          <w:szCs w:val="24"/>
        </w:rPr>
        <w:t>testing</w:t>
      </w:r>
      <w:proofErr w:type="spellEnd"/>
      <w:r w:rsidRPr="00E82F86">
        <w:rPr>
          <w:sz w:val="24"/>
          <w:szCs w:val="24"/>
        </w:rPr>
        <w:t xml:space="preserve"> </w:t>
      </w:r>
      <w:proofErr w:type="spellStart"/>
      <w:r w:rsidRPr="00E82F86">
        <w:rPr>
          <w:sz w:val="24"/>
          <w:szCs w:val="24"/>
        </w:rPr>
        <w:t>automization</w:t>
      </w:r>
      <w:proofErr w:type="spellEnd"/>
      <w:r w:rsidRPr="00E82F86">
        <w:rPr>
          <w:sz w:val="24"/>
          <w:szCs w:val="24"/>
        </w:rPr>
        <w:t xml:space="preserve"> omdat we ons aangemaakte object gaan bijhouden en vervolgens met deze data gaan werken</w:t>
      </w:r>
    </w:p>
    <w:p w14:paraId="0A43AF06" w14:textId="70D56C75" w:rsidR="003919B9" w:rsidRPr="00E82F86" w:rsidRDefault="003919B9" w:rsidP="003919B9">
      <w:pPr>
        <w:pStyle w:val="Kop3"/>
        <w:rPr>
          <w:lang w:val="nl-BE"/>
        </w:rPr>
      </w:pPr>
      <w:bookmarkStart w:id="28" w:name="_Toc87181473"/>
      <w:r w:rsidRPr="00E82F86">
        <w:rPr>
          <w:rFonts w:ascii="Arial" w:hAnsi="Arial" w:cs="Arial"/>
          <w:lang w:val="nl-BE"/>
        </w:rPr>
        <w:t>Environments</w:t>
      </w:r>
      <w:bookmarkEnd w:id="28"/>
      <w:r w:rsidRPr="00E82F86">
        <w:rPr>
          <w:lang w:val="nl-BE"/>
        </w:rPr>
        <w:t xml:space="preserve"> </w:t>
      </w:r>
    </w:p>
    <w:p w14:paraId="46AEABE8" w14:textId="7CDDAFA8" w:rsidR="003919B9" w:rsidRPr="00E82F86" w:rsidRDefault="008139DE" w:rsidP="003919B9">
      <w:pPr>
        <w:rPr>
          <w:sz w:val="24"/>
          <w:szCs w:val="24"/>
        </w:rPr>
      </w:pPr>
      <w:r w:rsidRPr="00E82F86">
        <w:rPr>
          <w:sz w:val="24"/>
          <w:szCs w:val="24"/>
        </w:rPr>
        <w:t xml:space="preserve">Om te beginnen ben ik een environment gaan aanmaken in postman die ik vervolgens ga gebruiken om een ID op te slaan van een </w:t>
      </w:r>
      <w:proofErr w:type="spellStart"/>
      <w:r w:rsidRPr="00E82F86">
        <w:rPr>
          <w:sz w:val="24"/>
          <w:szCs w:val="24"/>
        </w:rPr>
        <w:t>Recipe</w:t>
      </w:r>
      <w:proofErr w:type="spellEnd"/>
      <w:r w:rsidRPr="00E82F86">
        <w:rPr>
          <w:sz w:val="24"/>
          <w:szCs w:val="24"/>
        </w:rPr>
        <w:t xml:space="preserve"> dat ik net gemaakt heb.</w:t>
      </w:r>
    </w:p>
    <w:p w14:paraId="5FA8BC56" w14:textId="49D0FB8E" w:rsidR="008139DE" w:rsidRPr="00E82F86" w:rsidRDefault="008139DE" w:rsidP="003919B9">
      <w:pPr>
        <w:rPr>
          <w:sz w:val="24"/>
          <w:szCs w:val="24"/>
        </w:rPr>
      </w:pPr>
      <w:r w:rsidRPr="00E82F86">
        <w:rPr>
          <w:noProof/>
          <w:sz w:val="24"/>
          <w:szCs w:val="24"/>
        </w:rPr>
        <w:drawing>
          <wp:inline distT="0" distB="0" distL="0" distR="0" wp14:anchorId="30F32F0D" wp14:editId="37EE3E18">
            <wp:extent cx="5760720" cy="10668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066800"/>
                    </a:xfrm>
                    <a:prstGeom prst="rect">
                      <a:avLst/>
                    </a:prstGeom>
                  </pic:spPr>
                </pic:pic>
              </a:graphicData>
            </a:graphic>
          </wp:inline>
        </w:drawing>
      </w:r>
    </w:p>
    <w:p w14:paraId="714F5272" w14:textId="00C0461F" w:rsidR="008139DE" w:rsidRPr="00E82F86" w:rsidRDefault="008139DE" w:rsidP="003919B9">
      <w:pPr>
        <w:rPr>
          <w:sz w:val="24"/>
          <w:szCs w:val="24"/>
        </w:rPr>
      </w:pPr>
    </w:p>
    <w:p w14:paraId="6B4ED4BF" w14:textId="4A449A26" w:rsidR="00B56C2A" w:rsidRPr="00E82F86" w:rsidRDefault="00B56C2A" w:rsidP="003919B9">
      <w:pPr>
        <w:rPr>
          <w:sz w:val="24"/>
          <w:szCs w:val="24"/>
        </w:rPr>
      </w:pPr>
    </w:p>
    <w:p w14:paraId="44DA8570" w14:textId="0E3DE72B" w:rsidR="00B56C2A" w:rsidRPr="00E82F86" w:rsidRDefault="00B56C2A" w:rsidP="003919B9">
      <w:pPr>
        <w:rPr>
          <w:sz w:val="24"/>
          <w:szCs w:val="24"/>
        </w:rPr>
      </w:pPr>
    </w:p>
    <w:p w14:paraId="77DA090D" w14:textId="029A2CEA" w:rsidR="00B56C2A" w:rsidRPr="00E82F86" w:rsidRDefault="00B56C2A" w:rsidP="003919B9">
      <w:pPr>
        <w:rPr>
          <w:sz w:val="24"/>
          <w:szCs w:val="24"/>
        </w:rPr>
      </w:pPr>
    </w:p>
    <w:p w14:paraId="6FB9C3C7" w14:textId="4498A108" w:rsidR="00B56C2A" w:rsidRPr="00E82F86" w:rsidRDefault="00B56C2A" w:rsidP="003919B9">
      <w:pPr>
        <w:rPr>
          <w:sz w:val="24"/>
          <w:szCs w:val="24"/>
        </w:rPr>
      </w:pPr>
    </w:p>
    <w:p w14:paraId="2E668480" w14:textId="2DF5FF1D" w:rsidR="00B56C2A" w:rsidRPr="00E82F86" w:rsidRDefault="00B56C2A" w:rsidP="003919B9">
      <w:pPr>
        <w:rPr>
          <w:sz w:val="24"/>
          <w:szCs w:val="24"/>
        </w:rPr>
      </w:pPr>
    </w:p>
    <w:p w14:paraId="5148C27E" w14:textId="6F5A3622" w:rsidR="00B56C2A" w:rsidRPr="00E82F86" w:rsidRDefault="00B56C2A" w:rsidP="003919B9">
      <w:pPr>
        <w:rPr>
          <w:sz w:val="24"/>
          <w:szCs w:val="24"/>
        </w:rPr>
      </w:pPr>
    </w:p>
    <w:p w14:paraId="72DBB8CD" w14:textId="724D7373" w:rsidR="00B56C2A" w:rsidRPr="00E82F86" w:rsidRDefault="00B56C2A" w:rsidP="003919B9">
      <w:pPr>
        <w:rPr>
          <w:sz w:val="24"/>
          <w:szCs w:val="24"/>
        </w:rPr>
      </w:pPr>
    </w:p>
    <w:p w14:paraId="20530109" w14:textId="2B5B6C4B" w:rsidR="00B56C2A" w:rsidRPr="00E82F86" w:rsidRDefault="00B56C2A" w:rsidP="003919B9">
      <w:pPr>
        <w:rPr>
          <w:sz w:val="24"/>
          <w:szCs w:val="24"/>
        </w:rPr>
      </w:pPr>
    </w:p>
    <w:p w14:paraId="6D5651A9" w14:textId="2387A720" w:rsidR="00B56C2A" w:rsidRPr="00E82F86" w:rsidRDefault="00B56C2A" w:rsidP="003919B9">
      <w:pPr>
        <w:rPr>
          <w:sz w:val="24"/>
          <w:szCs w:val="24"/>
        </w:rPr>
      </w:pPr>
    </w:p>
    <w:p w14:paraId="26232B4D" w14:textId="77777777" w:rsidR="00B56C2A" w:rsidRPr="00E82F86" w:rsidRDefault="00B56C2A" w:rsidP="003919B9">
      <w:pPr>
        <w:rPr>
          <w:sz w:val="24"/>
          <w:szCs w:val="24"/>
        </w:rPr>
      </w:pPr>
    </w:p>
    <w:p w14:paraId="0004D498" w14:textId="545C8E6E" w:rsidR="008139DE" w:rsidRPr="00E82F86" w:rsidRDefault="008139DE" w:rsidP="003919B9">
      <w:pPr>
        <w:rPr>
          <w:sz w:val="24"/>
          <w:szCs w:val="24"/>
        </w:rPr>
      </w:pPr>
    </w:p>
    <w:p w14:paraId="7DD0E92D" w14:textId="528E5B88" w:rsidR="008139DE" w:rsidRPr="00E82F86" w:rsidRDefault="008139DE" w:rsidP="003919B9">
      <w:pPr>
        <w:rPr>
          <w:sz w:val="24"/>
          <w:szCs w:val="24"/>
        </w:rPr>
      </w:pPr>
    </w:p>
    <w:p w14:paraId="3A5A57BC" w14:textId="04CB98B2" w:rsidR="008139DE" w:rsidRPr="00E82F86" w:rsidRDefault="008139DE" w:rsidP="008139DE">
      <w:pPr>
        <w:pStyle w:val="Kop3"/>
        <w:rPr>
          <w:rFonts w:ascii="Arial" w:hAnsi="Arial" w:cs="Arial"/>
          <w:lang w:val="nl-BE"/>
        </w:rPr>
      </w:pPr>
      <w:bookmarkStart w:id="29" w:name="_Toc87181474"/>
      <w:r w:rsidRPr="00E82F86">
        <w:rPr>
          <w:rFonts w:ascii="Arial" w:hAnsi="Arial" w:cs="Arial"/>
          <w:lang w:val="nl-BE"/>
        </w:rPr>
        <w:lastRenderedPageBreak/>
        <w:t xml:space="preserve">Post </w:t>
      </w:r>
      <w:proofErr w:type="spellStart"/>
      <w:r w:rsidRPr="00E82F86">
        <w:rPr>
          <w:rFonts w:ascii="Arial" w:hAnsi="Arial" w:cs="Arial"/>
          <w:lang w:val="nl-BE"/>
        </w:rPr>
        <w:t>request</w:t>
      </w:r>
      <w:bookmarkEnd w:id="29"/>
      <w:proofErr w:type="spellEnd"/>
    </w:p>
    <w:p w14:paraId="11AD8DCE" w14:textId="4719BDD1" w:rsidR="008139DE" w:rsidRPr="00E82F86" w:rsidRDefault="008139DE" w:rsidP="008139DE">
      <w:r w:rsidRPr="00E82F86">
        <w:rPr>
          <w:noProof/>
        </w:rPr>
        <w:drawing>
          <wp:inline distT="0" distB="0" distL="0" distR="0" wp14:anchorId="3646C4A6" wp14:editId="53282B80">
            <wp:extent cx="5760720" cy="128524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285240"/>
                    </a:xfrm>
                    <a:prstGeom prst="rect">
                      <a:avLst/>
                    </a:prstGeom>
                  </pic:spPr>
                </pic:pic>
              </a:graphicData>
            </a:graphic>
          </wp:inline>
        </w:drawing>
      </w:r>
    </w:p>
    <w:p w14:paraId="4193DF7B" w14:textId="35642161" w:rsidR="008139DE" w:rsidRPr="00E82F86" w:rsidRDefault="008139DE" w:rsidP="008139DE">
      <w:pPr>
        <w:rPr>
          <w:sz w:val="24"/>
          <w:szCs w:val="24"/>
        </w:rPr>
      </w:pPr>
      <w:r w:rsidRPr="00E82F86">
        <w:rPr>
          <w:sz w:val="24"/>
          <w:szCs w:val="24"/>
        </w:rPr>
        <w:t>Om te beginnen maak ik een nieuwe variabelen aan die het ontvangen JSON object gaat lezen.</w:t>
      </w:r>
    </w:p>
    <w:p w14:paraId="5D614B52" w14:textId="68834788" w:rsidR="008139DE" w:rsidRPr="00E82F86" w:rsidRDefault="008139DE" w:rsidP="008139DE">
      <w:pPr>
        <w:rPr>
          <w:sz w:val="24"/>
          <w:szCs w:val="24"/>
        </w:rPr>
      </w:pPr>
      <w:r w:rsidRPr="00E82F86">
        <w:rPr>
          <w:sz w:val="24"/>
          <w:szCs w:val="24"/>
        </w:rPr>
        <w:t>Vervolgens zet ik in de environment de variabelen gelijk aan de ontvangen data zijn ID.</w:t>
      </w:r>
    </w:p>
    <w:p w14:paraId="0F5C2A37" w14:textId="5DCC327B" w:rsidR="008139DE" w:rsidRPr="00E82F86" w:rsidRDefault="008139DE" w:rsidP="008139DE">
      <w:pPr>
        <w:rPr>
          <w:sz w:val="24"/>
          <w:szCs w:val="24"/>
        </w:rPr>
      </w:pPr>
    </w:p>
    <w:p w14:paraId="7DB982DB" w14:textId="494A014F" w:rsidR="008139DE" w:rsidRPr="00E82F86" w:rsidRDefault="008139DE" w:rsidP="008139DE">
      <w:pPr>
        <w:pStyle w:val="Kop3"/>
        <w:rPr>
          <w:rFonts w:ascii="Arial" w:hAnsi="Arial" w:cs="Arial"/>
          <w:lang w:val="nl-BE"/>
        </w:rPr>
      </w:pPr>
      <w:bookmarkStart w:id="30" w:name="_Toc87181475"/>
      <w:r w:rsidRPr="00E82F86">
        <w:rPr>
          <w:rFonts w:ascii="Arial" w:hAnsi="Arial" w:cs="Arial"/>
          <w:lang w:val="nl-BE"/>
        </w:rPr>
        <w:t xml:space="preserve">Get </w:t>
      </w:r>
      <w:proofErr w:type="spellStart"/>
      <w:r w:rsidRPr="00E82F86">
        <w:rPr>
          <w:rFonts w:ascii="Arial" w:hAnsi="Arial" w:cs="Arial"/>
          <w:lang w:val="nl-BE"/>
        </w:rPr>
        <w:t>request</w:t>
      </w:r>
      <w:bookmarkEnd w:id="30"/>
      <w:proofErr w:type="spellEnd"/>
    </w:p>
    <w:p w14:paraId="6749BC5F" w14:textId="6114EAE5" w:rsidR="008139DE" w:rsidRPr="00E82F86" w:rsidRDefault="008139DE" w:rsidP="008139DE">
      <w:r w:rsidRPr="00E82F86">
        <w:rPr>
          <w:noProof/>
        </w:rPr>
        <w:drawing>
          <wp:inline distT="0" distB="0" distL="0" distR="0" wp14:anchorId="1B19BD0C" wp14:editId="45762923">
            <wp:extent cx="4744112" cy="533474"/>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4112" cy="533474"/>
                    </a:xfrm>
                    <a:prstGeom prst="rect">
                      <a:avLst/>
                    </a:prstGeom>
                  </pic:spPr>
                </pic:pic>
              </a:graphicData>
            </a:graphic>
          </wp:inline>
        </w:drawing>
      </w:r>
    </w:p>
    <w:p w14:paraId="7A844275" w14:textId="2929BBA7" w:rsidR="008139DE" w:rsidRPr="00E82F86" w:rsidRDefault="008139DE" w:rsidP="008139DE">
      <w:pPr>
        <w:rPr>
          <w:sz w:val="24"/>
          <w:szCs w:val="24"/>
        </w:rPr>
      </w:pPr>
      <w:r w:rsidRPr="00E82F86">
        <w:rPr>
          <w:sz w:val="24"/>
          <w:szCs w:val="24"/>
        </w:rPr>
        <w:t xml:space="preserve">Nu kunnen we gebruik maken van het </w:t>
      </w:r>
      <w:proofErr w:type="spellStart"/>
      <w:r w:rsidRPr="00E82F86">
        <w:rPr>
          <w:sz w:val="24"/>
          <w:szCs w:val="24"/>
        </w:rPr>
        <w:t>CreatedRecipeId</w:t>
      </w:r>
      <w:proofErr w:type="spellEnd"/>
      <w:r w:rsidRPr="00E82F86">
        <w:rPr>
          <w:sz w:val="24"/>
          <w:szCs w:val="24"/>
        </w:rPr>
        <w:t xml:space="preserve"> om het nieuwe aangemaakte object te gaan opvragen met een get </w:t>
      </w:r>
      <w:proofErr w:type="spellStart"/>
      <w:r w:rsidRPr="00E82F86">
        <w:rPr>
          <w:sz w:val="24"/>
          <w:szCs w:val="24"/>
        </w:rPr>
        <w:t>request</w:t>
      </w:r>
      <w:proofErr w:type="spellEnd"/>
      <w:r w:rsidRPr="00E82F86">
        <w:rPr>
          <w:sz w:val="24"/>
          <w:szCs w:val="24"/>
        </w:rPr>
        <w:t>.</w:t>
      </w:r>
    </w:p>
    <w:p w14:paraId="4110B1C3" w14:textId="4E7776D5" w:rsidR="008139DE" w:rsidRPr="00E82F86" w:rsidRDefault="008139DE" w:rsidP="008139DE">
      <w:pPr>
        <w:pStyle w:val="Kop3"/>
        <w:rPr>
          <w:rFonts w:ascii="Arial" w:hAnsi="Arial" w:cs="Arial"/>
          <w:lang w:val="nl-BE"/>
        </w:rPr>
      </w:pPr>
      <w:bookmarkStart w:id="31" w:name="_Toc87181476"/>
      <w:r w:rsidRPr="00E82F86">
        <w:rPr>
          <w:rFonts w:ascii="Arial" w:hAnsi="Arial" w:cs="Arial"/>
          <w:lang w:val="nl-BE"/>
        </w:rPr>
        <w:t xml:space="preserve">Put </w:t>
      </w:r>
      <w:proofErr w:type="spellStart"/>
      <w:r w:rsidRPr="00E82F86">
        <w:rPr>
          <w:rFonts w:ascii="Arial" w:hAnsi="Arial" w:cs="Arial"/>
          <w:lang w:val="nl-BE"/>
        </w:rPr>
        <w:t>request</w:t>
      </w:r>
      <w:bookmarkEnd w:id="31"/>
      <w:proofErr w:type="spellEnd"/>
    </w:p>
    <w:p w14:paraId="5816A876" w14:textId="48D83E98" w:rsidR="008139DE" w:rsidRPr="00E82F86" w:rsidRDefault="008139DE" w:rsidP="008139DE">
      <w:pPr>
        <w:rPr>
          <w:sz w:val="24"/>
          <w:szCs w:val="24"/>
        </w:rPr>
      </w:pPr>
      <w:r w:rsidRPr="00E82F86">
        <w:rPr>
          <w:noProof/>
          <w:sz w:val="24"/>
          <w:szCs w:val="24"/>
        </w:rPr>
        <w:drawing>
          <wp:anchor distT="0" distB="0" distL="114300" distR="114300" simplePos="0" relativeHeight="251668480" behindDoc="0" locked="0" layoutInCell="1" allowOverlap="1" wp14:anchorId="50ABF074" wp14:editId="35FA744F">
            <wp:simplePos x="0" y="0"/>
            <wp:positionH relativeFrom="column">
              <wp:posOffset>-4445</wp:posOffset>
            </wp:positionH>
            <wp:positionV relativeFrom="paragraph">
              <wp:posOffset>-1905</wp:posOffset>
            </wp:positionV>
            <wp:extent cx="3972233" cy="3209925"/>
            <wp:effectExtent l="0" t="0" r="9525" b="0"/>
            <wp:wrapSquare wrapText="bothSides"/>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72233" cy="3209925"/>
                    </a:xfrm>
                    <a:prstGeom prst="rect">
                      <a:avLst/>
                    </a:prstGeom>
                  </pic:spPr>
                </pic:pic>
              </a:graphicData>
            </a:graphic>
          </wp:anchor>
        </w:drawing>
      </w:r>
      <w:r w:rsidRPr="00E82F86">
        <w:rPr>
          <w:sz w:val="24"/>
          <w:szCs w:val="24"/>
        </w:rPr>
        <w:t xml:space="preserve">Deze variabelen kunnen ook gebruikt worden in de body van een </w:t>
      </w:r>
      <w:proofErr w:type="spellStart"/>
      <w:r w:rsidRPr="00E82F86">
        <w:rPr>
          <w:sz w:val="24"/>
          <w:szCs w:val="24"/>
        </w:rPr>
        <w:t>request</w:t>
      </w:r>
      <w:proofErr w:type="spellEnd"/>
      <w:r w:rsidRPr="00E82F86">
        <w:rPr>
          <w:sz w:val="24"/>
          <w:szCs w:val="24"/>
        </w:rPr>
        <w:t xml:space="preserve">. In dit geval zal ik een put </w:t>
      </w:r>
      <w:proofErr w:type="spellStart"/>
      <w:r w:rsidRPr="00E82F86">
        <w:rPr>
          <w:sz w:val="24"/>
          <w:szCs w:val="24"/>
        </w:rPr>
        <w:t>request</w:t>
      </w:r>
      <w:proofErr w:type="spellEnd"/>
      <w:r w:rsidRPr="00E82F86">
        <w:rPr>
          <w:sz w:val="24"/>
          <w:szCs w:val="24"/>
        </w:rPr>
        <w:t xml:space="preserve"> doen op het laatst aangemaakte object.</w:t>
      </w:r>
    </w:p>
    <w:p w14:paraId="5CF1E95F" w14:textId="77777777" w:rsidR="008139DE" w:rsidRPr="00E82F86" w:rsidRDefault="008139DE" w:rsidP="008139DE"/>
    <w:p w14:paraId="4B195042" w14:textId="02574D81" w:rsidR="008139DE" w:rsidRPr="00E82F86" w:rsidRDefault="008139DE" w:rsidP="008139DE"/>
    <w:p w14:paraId="6A44F340" w14:textId="7234D097" w:rsidR="008139DE" w:rsidRPr="00E82F86" w:rsidRDefault="008139DE" w:rsidP="008139DE"/>
    <w:p w14:paraId="6F3328BD" w14:textId="18AECC7B" w:rsidR="008139DE" w:rsidRPr="00E82F86" w:rsidRDefault="008139DE" w:rsidP="008139DE"/>
    <w:p w14:paraId="04E73ADE" w14:textId="35CA0242" w:rsidR="008139DE" w:rsidRPr="00E82F86" w:rsidRDefault="008139DE" w:rsidP="008139DE"/>
    <w:p w14:paraId="21C56CE1" w14:textId="2DEEB17B" w:rsidR="008139DE" w:rsidRPr="00E82F86" w:rsidRDefault="008139DE" w:rsidP="008139DE"/>
    <w:p w14:paraId="391B88EF" w14:textId="70611D13" w:rsidR="008139DE" w:rsidRPr="00E82F86" w:rsidRDefault="008139DE" w:rsidP="008139DE"/>
    <w:p w14:paraId="58A56374" w14:textId="5BE5353A" w:rsidR="008139DE" w:rsidRPr="00E82F86" w:rsidRDefault="008139DE" w:rsidP="008139DE"/>
    <w:p w14:paraId="0337D4FB" w14:textId="0FF24BAC" w:rsidR="008139DE" w:rsidRPr="00E82F86" w:rsidRDefault="008139DE" w:rsidP="008139DE"/>
    <w:p w14:paraId="5D4DB896" w14:textId="01F69D84" w:rsidR="008139DE" w:rsidRPr="00E82F86" w:rsidRDefault="008139DE" w:rsidP="008139DE">
      <w:pPr>
        <w:pStyle w:val="Kop3"/>
        <w:rPr>
          <w:rFonts w:ascii="Arial" w:hAnsi="Arial" w:cs="Arial"/>
          <w:lang w:val="nl-BE"/>
        </w:rPr>
      </w:pPr>
      <w:bookmarkStart w:id="32" w:name="_Toc87181477"/>
      <w:r w:rsidRPr="00E82F86">
        <w:rPr>
          <w:rFonts w:ascii="Arial" w:hAnsi="Arial" w:cs="Arial"/>
          <w:lang w:val="nl-BE"/>
        </w:rPr>
        <w:lastRenderedPageBreak/>
        <w:t xml:space="preserve">Delete </w:t>
      </w:r>
      <w:proofErr w:type="spellStart"/>
      <w:r w:rsidRPr="00E82F86">
        <w:rPr>
          <w:rFonts w:ascii="Arial" w:hAnsi="Arial" w:cs="Arial"/>
          <w:lang w:val="nl-BE"/>
        </w:rPr>
        <w:t>request</w:t>
      </w:r>
      <w:bookmarkEnd w:id="32"/>
      <w:proofErr w:type="spellEnd"/>
      <w:r w:rsidRPr="00E82F86">
        <w:rPr>
          <w:rFonts w:ascii="Arial" w:hAnsi="Arial" w:cs="Arial"/>
          <w:lang w:val="nl-BE"/>
        </w:rPr>
        <w:t xml:space="preserve"> </w:t>
      </w:r>
    </w:p>
    <w:p w14:paraId="6D058660" w14:textId="5BE3B023" w:rsidR="008139DE" w:rsidRPr="00E82F86" w:rsidRDefault="008139DE" w:rsidP="008139DE">
      <w:r w:rsidRPr="00E82F86">
        <w:rPr>
          <w:noProof/>
        </w:rPr>
        <w:drawing>
          <wp:inline distT="0" distB="0" distL="0" distR="0" wp14:anchorId="2B7AF695" wp14:editId="2CA1E8DD">
            <wp:extent cx="5760720" cy="898525"/>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898525"/>
                    </a:xfrm>
                    <a:prstGeom prst="rect">
                      <a:avLst/>
                    </a:prstGeom>
                  </pic:spPr>
                </pic:pic>
              </a:graphicData>
            </a:graphic>
          </wp:inline>
        </w:drawing>
      </w:r>
    </w:p>
    <w:p w14:paraId="48E91EBB" w14:textId="0D65C48D" w:rsidR="008139DE" w:rsidRPr="00E82F86" w:rsidRDefault="008139DE" w:rsidP="008139DE">
      <w:pPr>
        <w:rPr>
          <w:sz w:val="24"/>
          <w:szCs w:val="24"/>
        </w:rPr>
      </w:pPr>
      <w:r w:rsidRPr="00E82F86">
        <w:rPr>
          <w:sz w:val="24"/>
          <w:szCs w:val="24"/>
        </w:rPr>
        <w:t xml:space="preserve">Als laatste in de </w:t>
      </w:r>
      <w:proofErr w:type="spellStart"/>
      <w:r w:rsidRPr="00E82F86">
        <w:rPr>
          <w:sz w:val="24"/>
          <w:szCs w:val="24"/>
        </w:rPr>
        <w:t>crud</w:t>
      </w:r>
      <w:proofErr w:type="spellEnd"/>
      <w:r w:rsidRPr="00E82F86">
        <w:rPr>
          <w:sz w:val="24"/>
          <w:szCs w:val="24"/>
        </w:rPr>
        <w:t xml:space="preserve"> operaties hebben we enkel nog </w:t>
      </w:r>
      <w:r w:rsidR="00235557" w:rsidRPr="00E82F86">
        <w:rPr>
          <w:sz w:val="24"/>
          <w:szCs w:val="24"/>
        </w:rPr>
        <w:t xml:space="preserve">het delete </w:t>
      </w:r>
      <w:proofErr w:type="spellStart"/>
      <w:r w:rsidR="00235557" w:rsidRPr="00E82F86">
        <w:rPr>
          <w:sz w:val="24"/>
          <w:szCs w:val="24"/>
        </w:rPr>
        <w:t>request</w:t>
      </w:r>
      <w:proofErr w:type="spellEnd"/>
      <w:r w:rsidR="00235557" w:rsidRPr="00E82F86">
        <w:rPr>
          <w:sz w:val="24"/>
          <w:szCs w:val="24"/>
        </w:rPr>
        <w:t>, dit gaan we dan ook testen met ons aangemaakte object. Ook hier kunnen we da environment variabele gebruiken.</w:t>
      </w:r>
    </w:p>
    <w:p w14:paraId="14321BA9" w14:textId="615BCBFA" w:rsidR="00235557" w:rsidRPr="00E82F86" w:rsidRDefault="00235557" w:rsidP="008139DE">
      <w:pPr>
        <w:rPr>
          <w:sz w:val="24"/>
          <w:szCs w:val="24"/>
        </w:rPr>
      </w:pPr>
    </w:p>
    <w:p w14:paraId="19AD2EC2" w14:textId="23E78266" w:rsidR="00235557" w:rsidRPr="00E82F86" w:rsidRDefault="00235557" w:rsidP="008139DE">
      <w:pPr>
        <w:rPr>
          <w:sz w:val="24"/>
          <w:szCs w:val="24"/>
        </w:rPr>
      </w:pPr>
    </w:p>
    <w:p w14:paraId="03824632" w14:textId="37CB960D" w:rsidR="00235557" w:rsidRPr="00E82F86" w:rsidRDefault="00235557" w:rsidP="008139DE">
      <w:pPr>
        <w:rPr>
          <w:sz w:val="24"/>
          <w:szCs w:val="24"/>
        </w:rPr>
      </w:pPr>
    </w:p>
    <w:p w14:paraId="184838CE" w14:textId="25B806A3" w:rsidR="00235557" w:rsidRPr="00E82F86" w:rsidRDefault="00235557" w:rsidP="008139DE">
      <w:pPr>
        <w:rPr>
          <w:sz w:val="24"/>
          <w:szCs w:val="24"/>
        </w:rPr>
      </w:pPr>
    </w:p>
    <w:p w14:paraId="1FE35FDA" w14:textId="70E0F05B" w:rsidR="00235557" w:rsidRPr="00E82F86" w:rsidRDefault="00235557" w:rsidP="008139DE">
      <w:pPr>
        <w:rPr>
          <w:sz w:val="24"/>
          <w:szCs w:val="24"/>
        </w:rPr>
      </w:pPr>
    </w:p>
    <w:p w14:paraId="0071BBD0" w14:textId="263ECBA4" w:rsidR="00235557" w:rsidRPr="00E82F86" w:rsidRDefault="00235557" w:rsidP="008139DE">
      <w:pPr>
        <w:rPr>
          <w:sz w:val="24"/>
          <w:szCs w:val="24"/>
        </w:rPr>
      </w:pPr>
    </w:p>
    <w:p w14:paraId="52172B72" w14:textId="5DEA83B9" w:rsidR="00235557" w:rsidRPr="00E82F86" w:rsidRDefault="00235557" w:rsidP="008139DE">
      <w:pPr>
        <w:rPr>
          <w:sz w:val="24"/>
          <w:szCs w:val="24"/>
        </w:rPr>
      </w:pPr>
    </w:p>
    <w:p w14:paraId="08CC477F" w14:textId="1FDF8D35" w:rsidR="00235557" w:rsidRPr="00E82F86" w:rsidRDefault="00235557" w:rsidP="008139DE">
      <w:pPr>
        <w:rPr>
          <w:sz w:val="24"/>
          <w:szCs w:val="24"/>
        </w:rPr>
      </w:pPr>
    </w:p>
    <w:p w14:paraId="5E38FB53" w14:textId="4B0E8D85" w:rsidR="00235557" w:rsidRPr="00E82F86" w:rsidRDefault="00235557" w:rsidP="008139DE">
      <w:pPr>
        <w:rPr>
          <w:sz w:val="24"/>
          <w:szCs w:val="24"/>
        </w:rPr>
      </w:pPr>
    </w:p>
    <w:p w14:paraId="08581684" w14:textId="36646859" w:rsidR="00235557" w:rsidRPr="00E82F86" w:rsidRDefault="00235557" w:rsidP="008139DE">
      <w:pPr>
        <w:rPr>
          <w:sz w:val="24"/>
          <w:szCs w:val="24"/>
        </w:rPr>
      </w:pPr>
    </w:p>
    <w:p w14:paraId="4503E01E" w14:textId="40B9CB2C" w:rsidR="00235557" w:rsidRPr="00E82F86" w:rsidRDefault="00235557" w:rsidP="008139DE">
      <w:pPr>
        <w:rPr>
          <w:sz w:val="24"/>
          <w:szCs w:val="24"/>
        </w:rPr>
      </w:pPr>
    </w:p>
    <w:p w14:paraId="32B41C85" w14:textId="42B6E35F" w:rsidR="00235557" w:rsidRPr="00E82F86" w:rsidRDefault="00235557" w:rsidP="008139DE">
      <w:pPr>
        <w:rPr>
          <w:sz w:val="24"/>
          <w:szCs w:val="24"/>
        </w:rPr>
      </w:pPr>
    </w:p>
    <w:p w14:paraId="7D3D912B" w14:textId="3DF720C6" w:rsidR="00235557" w:rsidRPr="00E82F86" w:rsidRDefault="00235557" w:rsidP="008139DE">
      <w:pPr>
        <w:rPr>
          <w:sz w:val="24"/>
          <w:szCs w:val="24"/>
        </w:rPr>
      </w:pPr>
    </w:p>
    <w:p w14:paraId="4CB11309" w14:textId="40342892" w:rsidR="00235557" w:rsidRPr="00E82F86" w:rsidRDefault="00235557" w:rsidP="008139DE">
      <w:pPr>
        <w:rPr>
          <w:sz w:val="24"/>
          <w:szCs w:val="24"/>
        </w:rPr>
      </w:pPr>
    </w:p>
    <w:p w14:paraId="2C053CE3" w14:textId="5FFD8DC1" w:rsidR="00235557" w:rsidRPr="00E82F86" w:rsidRDefault="00235557" w:rsidP="008139DE">
      <w:pPr>
        <w:rPr>
          <w:sz w:val="24"/>
          <w:szCs w:val="24"/>
        </w:rPr>
      </w:pPr>
    </w:p>
    <w:p w14:paraId="1D341549" w14:textId="722141C5" w:rsidR="00235557" w:rsidRPr="00E82F86" w:rsidRDefault="00235557" w:rsidP="008139DE">
      <w:pPr>
        <w:rPr>
          <w:sz w:val="24"/>
          <w:szCs w:val="24"/>
        </w:rPr>
      </w:pPr>
    </w:p>
    <w:p w14:paraId="00E521E0" w14:textId="715132DD" w:rsidR="00235557" w:rsidRPr="00E82F86" w:rsidRDefault="00235557" w:rsidP="008139DE">
      <w:pPr>
        <w:rPr>
          <w:sz w:val="24"/>
          <w:szCs w:val="24"/>
        </w:rPr>
      </w:pPr>
    </w:p>
    <w:p w14:paraId="531933BC" w14:textId="08E28473" w:rsidR="00235557" w:rsidRPr="00E82F86" w:rsidRDefault="00235557" w:rsidP="008139DE">
      <w:pPr>
        <w:rPr>
          <w:sz w:val="24"/>
          <w:szCs w:val="24"/>
        </w:rPr>
      </w:pPr>
    </w:p>
    <w:p w14:paraId="74FFD863" w14:textId="161D390A" w:rsidR="00235557" w:rsidRPr="00E82F86" w:rsidRDefault="00235557" w:rsidP="008139DE">
      <w:pPr>
        <w:rPr>
          <w:sz w:val="24"/>
          <w:szCs w:val="24"/>
        </w:rPr>
      </w:pPr>
    </w:p>
    <w:p w14:paraId="7A21FDD6" w14:textId="0513E658" w:rsidR="00235557" w:rsidRPr="00E82F86" w:rsidRDefault="00235557" w:rsidP="008139DE">
      <w:pPr>
        <w:rPr>
          <w:sz w:val="24"/>
          <w:szCs w:val="24"/>
        </w:rPr>
      </w:pPr>
    </w:p>
    <w:p w14:paraId="67786B26" w14:textId="11B37EF4" w:rsidR="00235557" w:rsidRPr="00E82F86" w:rsidRDefault="00235557" w:rsidP="008139DE">
      <w:pPr>
        <w:rPr>
          <w:sz w:val="24"/>
          <w:szCs w:val="24"/>
        </w:rPr>
      </w:pPr>
    </w:p>
    <w:p w14:paraId="2E1A0A91" w14:textId="77777777" w:rsidR="00235557" w:rsidRPr="00E82F86" w:rsidRDefault="00235557" w:rsidP="008139DE">
      <w:pPr>
        <w:rPr>
          <w:sz w:val="24"/>
          <w:szCs w:val="24"/>
        </w:rPr>
      </w:pPr>
    </w:p>
    <w:p w14:paraId="6914ED41" w14:textId="0D0FFFCF" w:rsidR="00235557" w:rsidRPr="00E82F86" w:rsidRDefault="00235557" w:rsidP="00235557">
      <w:pPr>
        <w:pStyle w:val="Kop3"/>
        <w:rPr>
          <w:rFonts w:ascii="Arial" w:hAnsi="Arial" w:cs="Arial"/>
          <w:lang w:val="nl-BE"/>
        </w:rPr>
      </w:pPr>
      <w:bookmarkStart w:id="33" w:name="_Toc87181478"/>
      <w:r w:rsidRPr="00E82F86">
        <w:rPr>
          <w:rFonts w:ascii="Arial" w:hAnsi="Arial" w:cs="Arial"/>
          <w:lang w:val="nl-BE"/>
        </w:rPr>
        <w:lastRenderedPageBreak/>
        <w:t xml:space="preserve">Alle </w:t>
      </w:r>
      <w:proofErr w:type="spellStart"/>
      <w:r w:rsidRPr="00E82F86">
        <w:rPr>
          <w:rFonts w:ascii="Arial" w:hAnsi="Arial" w:cs="Arial"/>
          <w:lang w:val="nl-BE"/>
        </w:rPr>
        <w:t>requests</w:t>
      </w:r>
      <w:proofErr w:type="spellEnd"/>
      <w:r w:rsidRPr="00E82F86">
        <w:rPr>
          <w:rFonts w:ascii="Arial" w:hAnsi="Arial" w:cs="Arial"/>
          <w:lang w:val="nl-BE"/>
        </w:rPr>
        <w:t xml:space="preserve"> runnen</w:t>
      </w:r>
      <w:bookmarkEnd w:id="33"/>
    </w:p>
    <w:p w14:paraId="3D87D7D6" w14:textId="77777777" w:rsidR="00235557" w:rsidRPr="00E82F86" w:rsidRDefault="00235557" w:rsidP="00235557"/>
    <w:p w14:paraId="6B3F444F" w14:textId="39D5681D" w:rsidR="00235557" w:rsidRPr="00E82F86" w:rsidRDefault="00235557" w:rsidP="00235557">
      <w:r w:rsidRPr="00E82F86">
        <w:rPr>
          <w:noProof/>
        </w:rPr>
        <w:drawing>
          <wp:inline distT="0" distB="0" distL="0" distR="0" wp14:anchorId="220DE37F" wp14:editId="7776E8D0">
            <wp:extent cx="5760720" cy="2051685"/>
            <wp:effectExtent l="0" t="0" r="0" b="5715"/>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051685"/>
                    </a:xfrm>
                    <a:prstGeom prst="rect">
                      <a:avLst/>
                    </a:prstGeom>
                  </pic:spPr>
                </pic:pic>
              </a:graphicData>
            </a:graphic>
          </wp:inline>
        </w:drawing>
      </w:r>
    </w:p>
    <w:p w14:paraId="4B07F80D" w14:textId="07806007" w:rsidR="00235557" w:rsidRPr="00E82F86" w:rsidRDefault="00235557" w:rsidP="00235557">
      <w:pPr>
        <w:rPr>
          <w:sz w:val="24"/>
          <w:szCs w:val="24"/>
        </w:rPr>
      </w:pPr>
      <w:r w:rsidRPr="00E82F86">
        <w:rPr>
          <w:sz w:val="24"/>
          <w:szCs w:val="24"/>
        </w:rPr>
        <w:t xml:space="preserve">Vervolgens heb ik in de </w:t>
      </w:r>
      <w:proofErr w:type="spellStart"/>
      <w:r w:rsidRPr="00E82F86">
        <w:rPr>
          <w:sz w:val="24"/>
          <w:szCs w:val="24"/>
        </w:rPr>
        <w:t>collection</w:t>
      </w:r>
      <w:proofErr w:type="spellEnd"/>
      <w:r w:rsidRPr="00E82F86">
        <w:rPr>
          <w:sz w:val="24"/>
          <w:szCs w:val="24"/>
        </w:rPr>
        <w:t xml:space="preserve"> runner de 4 tests geselecteerd.</w:t>
      </w:r>
    </w:p>
    <w:p w14:paraId="576F0743" w14:textId="77777777" w:rsidR="00235557" w:rsidRPr="00E82F86" w:rsidRDefault="00235557" w:rsidP="00235557">
      <w:pPr>
        <w:rPr>
          <w:sz w:val="24"/>
          <w:szCs w:val="24"/>
        </w:rPr>
      </w:pPr>
    </w:p>
    <w:p w14:paraId="2FBC4793" w14:textId="77777777" w:rsidR="00235557" w:rsidRPr="00E82F86" w:rsidRDefault="00235557" w:rsidP="00235557">
      <w:pPr>
        <w:rPr>
          <w:sz w:val="24"/>
          <w:szCs w:val="24"/>
        </w:rPr>
      </w:pPr>
    </w:p>
    <w:p w14:paraId="76CA035D" w14:textId="430F3719" w:rsidR="00235557" w:rsidRPr="00E82F86" w:rsidRDefault="00235557" w:rsidP="00235557">
      <w:pPr>
        <w:rPr>
          <w:sz w:val="24"/>
          <w:szCs w:val="24"/>
        </w:rPr>
      </w:pPr>
      <w:r w:rsidRPr="00E82F86">
        <w:rPr>
          <w:noProof/>
          <w:sz w:val="24"/>
          <w:szCs w:val="24"/>
        </w:rPr>
        <w:drawing>
          <wp:anchor distT="0" distB="0" distL="114300" distR="114300" simplePos="0" relativeHeight="251669504" behindDoc="0" locked="0" layoutInCell="1" allowOverlap="1" wp14:anchorId="4AF6F231" wp14:editId="6FBFE4BB">
            <wp:simplePos x="0" y="0"/>
            <wp:positionH relativeFrom="margin">
              <wp:align>left</wp:align>
            </wp:positionH>
            <wp:positionV relativeFrom="paragraph">
              <wp:posOffset>12700</wp:posOffset>
            </wp:positionV>
            <wp:extent cx="4203769" cy="3857625"/>
            <wp:effectExtent l="0" t="0" r="6350" b="0"/>
            <wp:wrapSquare wrapText="bothSides"/>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203769" cy="3857625"/>
                    </a:xfrm>
                    <a:prstGeom prst="rect">
                      <a:avLst/>
                    </a:prstGeom>
                  </pic:spPr>
                </pic:pic>
              </a:graphicData>
            </a:graphic>
          </wp:anchor>
        </w:drawing>
      </w:r>
      <w:r w:rsidRPr="00E82F86">
        <w:rPr>
          <w:sz w:val="24"/>
          <w:szCs w:val="24"/>
        </w:rPr>
        <w:t>Dit is het resultaat dat we bekomen.</w:t>
      </w:r>
    </w:p>
    <w:p w14:paraId="39C1A29C" w14:textId="769127F3" w:rsidR="00235557" w:rsidRPr="00E82F86" w:rsidRDefault="00235557" w:rsidP="00235557">
      <w:pPr>
        <w:rPr>
          <w:sz w:val="24"/>
          <w:szCs w:val="24"/>
        </w:rPr>
      </w:pPr>
      <w:r w:rsidRPr="00E82F86">
        <w:rPr>
          <w:sz w:val="24"/>
          <w:szCs w:val="24"/>
        </w:rPr>
        <w:t xml:space="preserve">We kunnen hier zien dat de tests die horen te slagen gelukt zijn. </w:t>
      </w:r>
    </w:p>
    <w:p w14:paraId="39B69EB2" w14:textId="6F75BD39" w:rsidR="00235557" w:rsidRPr="00E82F86" w:rsidRDefault="00235557" w:rsidP="00235557">
      <w:pPr>
        <w:rPr>
          <w:sz w:val="24"/>
          <w:szCs w:val="24"/>
        </w:rPr>
      </w:pPr>
      <w:r w:rsidRPr="00E82F86">
        <w:rPr>
          <w:sz w:val="24"/>
          <w:szCs w:val="24"/>
        </w:rPr>
        <w:t xml:space="preserve">De gefaalde tests zijn tests die we verwachten te falen zo zal bijvoorbeeld een post </w:t>
      </w:r>
      <w:proofErr w:type="spellStart"/>
      <w:r w:rsidRPr="00E82F86">
        <w:rPr>
          <w:sz w:val="24"/>
          <w:szCs w:val="24"/>
        </w:rPr>
        <w:t>request</w:t>
      </w:r>
      <w:proofErr w:type="spellEnd"/>
      <w:r w:rsidRPr="00E82F86">
        <w:rPr>
          <w:sz w:val="24"/>
          <w:szCs w:val="24"/>
        </w:rPr>
        <w:t xml:space="preserve"> enkel verwachten een status code 201 te </w:t>
      </w:r>
      <w:r w:rsidR="00393F08" w:rsidRPr="00E82F86">
        <w:rPr>
          <w:sz w:val="24"/>
          <w:szCs w:val="24"/>
        </w:rPr>
        <w:t>ontvangen</w:t>
      </w:r>
      <w:r w:rsidRPr="00E82F86">
        <w:rPr>
          <w:sz w:val="24"/>
          <w:szCs w:val="24"/>
        </w:rPr>
        <w:t xml:space="preserve"> en niet 200.</w:t>
      </w:r>
    </w:p>
    <w:p w14:paraId="7CCD67AD" w14:textId="6F0F5114" w:rsidR="00235557" w:rsidRPr="00E82F86" w:rsidRDefault="00235557" w:rsidP="00235557">
      <w:pPr>
        <w:rPr>
          <w:sz w:val="24"/>
          <w:szCs w:val="24"/>
        </w:rPr>
      </w:pPr>
    </w:p>
    <w:p w14:paraId="39A66893" w14:textId="40069011" w:rsidR="00235557" w:rsidRPr="00E82F86" w:rsidRDefault="00235557" w:rsidP="00235557">
      <w:pPr>
        <w:rPr>
          <w:sz w:val="24"/>
          <w:szCs w:val="24"/>
        </w:rPr>
      </w:pPr>
    </w:p>
    <w:p w14:paraId="56D1ACA6" w14:textId="44D9394A" w:rsidR="00235557" w:rsidRPr="00E82F86" w:rsidRDefault="00235557" w:rsidP="00235557">
      <w:pPr>
        <w:rPr>
          <w:sz w:val="24"/>
          <w:szCs w:val="24"/>
        </w:rPr>
      </w:pPr>
    </w:p>
    <w:p w14:paraId="5C77B5AE" w14:textId="5D50D8DE" w:rsidR="00235557" w:rsidRPr="00E82F86" w:rsidRDefault="00235557" w:rsidP="00235557">
      <w:pPr>
        <w:rPr>
          <w:sz w:val="24"/>
          <w:szCs w:val="24"/>
        </w:rPr>
      </w:pPr>
      <w:r w:rsidRPr="00E82F86">
        <w:rPr>
          <w:sz w:val="24"/>
          <w:szCs w:val="24"/>
        </w:rPr>
        <w:t xml:space="preserve">Op deze manier kunnen we eenvoudig en overzichtelijk gaan controleren of we een </w:t>
      </w:r>
      <w:proofErr w:type="spellStart"/>
      <w:r w:rsidRPr="00E82F86">
        <w:rPr>
          <w:sz w:val="24"/>
          <w:szCs w:val="24"/>
        </w:rPr>
        <w:t>crud</w:t>
      </w:r>
      <w:proofErr w:type="spellEnd"/>
      <w:r w:rsidRPr="00E82F86">
        <w:rPr>
          <w:sz w:val="24"/>
          <w:szCs w:val="24"/>
        </w:rPr>
        <w:t xml:space="preserve"> operatie kunnen uitvoeren. En dit op een geautomatiseerde manier.</w:t>
      </w:r>
    </w:p>
    <w:p w14:paraId="019C9BD0" w14:textId="701221E6" w:rsidR="00C32F11" w:rsidRPr="00E82F86" w:rsidRDefault="00C32F11" w:rsidP="00235557">
      <w:pPr>
        <w:rPr>
          <w:sz w:val="24"/>
          <w:szCs w:val="24"/>
        </w:rPr>
      </w:pPr>
    </w:p>
    <w:p w14:paraId="02AB5C43" w14:textId="467A0F5F" w:rsidR="00C32F11" w:rsidRPr="00E82F86" w:rsidRDefault="00C32F11" w:rsidP="00C32F11">
      <w:pPr>
        <w:pStyle w:val="Kop1"/>
        <w:rPr>
          <w:lang w:val="nl-BE"/>
        </w:rPr>
      </w:pPr>
      <w:bookmarkStart w:id="34" w:name="_Toc87181479"/>
      <w:r w:rsidRPr="00E82F86">
        <w:rPr>
          <w:lang w:val="nl-BE"/>
        </w:rPr>
        <w:lastRenderedPageBreak/>
        <w:t xml:space="preserve">Tests </w:t>
      </w:r>
      <w:proofErr w:type="spellStart"/>
      <w:r w:rsidRPr="00E82F86">
        <w:rPr>
          <w:lang w:val="nl-BE"/>
        </w:rPr>
        <w:t>category</w:t>
      </w:r>
      <w:bookmarkEnd w:id="34"/>
      <w:proofErr w:type="spellEnd"/>
    </w:p>
    <w:p w14:paraId="53AC89B9" w14:textId="15D8E09E" w:rsidR="009716F3" w:rsidRPr="00E82F86" w:rsidRDefault="009716F3" w:rsidP="009716F3">
      <w:r w:rsidRPr="00E82F86">
        <w:t xml:space="preserve">Om te beginnen ben ik een nieuwe folder gaan aanmaken voor de testen van </w:t>
      </w:r>
      <w:proofErr w:type="spellStart"/>
      <w:r w:rsidRPr="00E82F86">
        <w:t>category</w:t>
      </w:r>
      <w:proofErr w:type="spellEnd"/>
      <w:r w:rsidRPr="00E82F86">
        <w:t>.</w:t>
      </w:r>
    </w:p>
    <w:p w14:paraId="3C2DCCCA" w14:textId="3F1EFA7F" w:rsidR="009716F3" w:rsidRPr="00E82F86" w:rsidRDefault="00795948" w:rsidP="009716F3">
      <w:r w:rsidRPr="00E82F86">
        <w:rPr>
          <w:noProof/>
        </w:rPr>
        <w:drawing>
          <wp:inline distT="0" distB="0" distL="0" distR="0" wp14:anchorId="227CB062" wp14:editId="248755B4">
            <wp:extent cx="2695951" cy="1886213"/>
            <wp:effectExtent l="0" t="0" r="9525"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95951" cy="1886213"/>
                    </a:xfrm>
                    <a:prstGeom prst="rect">
                      <a:avLst/>
                    </a:prstGeom>
                  </pic:spPr>
                </pic:pic>
              </a:graphicData>
            </a:graphic>
          </wp:inline>
        </w:drawing>
      </w:r>
    </w:p>
    <w:p w14:paraId="46EACA63" w14:textId="51E28DBA" w:rsidR="00C32F11" w:rsidRPr="00E82F86" w:rsidRDefault="00C32F11" w:rsidP="00C32F11">
      <w:pPr>
        <w:pStyle w:val="Kop2"/>
        <w:rPr>
          <w:lang w:val="nl-BE"/>
        </w:rPr>
      </w:pPr>
      <w:bookmarkStart w:id="35" w:name="_Toc87181480"/>
      <w:r w:rsidRPr="00E82F86">
        <w:rPr>
          <w:lang w:val="nl-BE"/>
        </w:rPr>
        <w:t>Collection level tests</w:t>
      </w:r>
      <w:bookmarkEnd w:id="35"/>
    </w:p>
    <w:p w14:paraId="7B64031D" w14:textId="19B99FF2" w:rsidR="009716F3" w:rsidRPr="00E82F86" w:rsidRDefault="009716F3" w:rsidP="009716F3">
      <w:r w:rsidRPr="00E82F86">
        <w:t xml:space="preserve">Ook bij categorie zullen er enkele testen zijn die we voor alle </w:t>
      </w:r>
      <w:proofErr w:type="spellStart"/>
      <w:r w:rsidRPr="00E82F86">
        <w:t>request</w:t>
      </w:r>
      <w:proofErr w:type="spellEnd"/>
      <w:r w:rsidRPr="00E82F86">
        <w:t xml:space="preserve"> kunnen doen. Voor deze is het dan ook makkelijk om ze op een </w:t>
      </w:r>
      <w:proofErr w:type="spellStart"/>
      <w:r w:rsidRPr="00E82F86">
        <w:t>collection</w:t>
      </w:r>
      <w:proofErr w:type="spellEnd"/>
      <w:r w:rsidRPr="00E82F86">
        <w:t xml:space="preserve"> niveau te schrijven zodat we ze niet moeten over typen voor alle testen. Voor alle tests gaan we nagaan of ze in minder dan 200ms kunnen gerealiseerd worden en of ze </w:t>
      </w:r>
      <w:r w:rsidR="00795948" w:rsidRPr="00E82F86">
        <w:t>geretourneerd</w:t>
      </w:r>
      <w:r w:rsidRPr="00E82F86">
        <w:t xml:space="preserve"> worden als JSON.</w:t>
      </w:r>
    </w:p>
    <w:p w14:paraId="49F7D495" w14:textId="0CF2BB0F" w:rsidR="009716F3" w:rsidRPr="00E82F86" w:rsidRDefault="009716F3" w:rsidP="009716F3">
      <w:r w:rsidRPr="00E82F86">
        <w:rPr>
          <w:noProof/>
        </w:rPr>
        <w:drawing>
          <wp:inline distT="0" distB="0" distL="0" distR="0" wp14:anchorId="56FEE8BC" wp14:editId="27925D15">
            <wp:extent cx="5760720" cy="2178685"/>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2178685"/>
                    </a:xfrm>
                    <a:prstGeom prst="rect">
                      <a:avLst/>
                    </a:prstGeom>
                  </pic:spPr>
                </pic:pic>
              </a:graphicData>
            </a:graphic>
          </wp:inline>
        </w:drawing>
      </w:r>
    </w:p>
    <w:p w14:paraId="22F214C6" w14:textId="0139B440" w:rsidR="009716F3" w:rsidRPr="00E82F86" w:rsidRDefault="009716F3" w:rsidP="009716F3">
      <w:r w:rsidRPr="00E82F86">
        <w:t>Een andere manier om herhaling te verminderen is door een environment aan te maken en hier de URL te vermelden zodat we ook deze makkelijk kunnen hergebruiken zonder het te moeten herhalen.</w:t>
      </w:r>
    </w:p>
    <w:p w14:paraId="1DC4AA9B" w14:textId="731FDBE9" w:rsidR="00795948" w:rsidRPr="00E82F86" w:rsidRDefault="00795948" w:rsidP="009716F3">
      <w:r w:rsidRPr="00E82F86">
        <w:rPr>
          <w:noProof/>
        </w:rPr>
        <w:drawing>
          <wp:inline distT="0" distB="0" distL="0" distR="0" wp14:anchorId="28447880" wp14:editId="18DF436C">
            <wp:extent cx="5760720" cy="1012825"/>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012825"/>
                    </a:xfrm>
                    <a:prstGeom prst="rect">
                      <a:avLst/>
                    </a:prstGeom>
                  </pic:spPr>
                </pic:pic>
              </a:graphicData>
            </a:graphic>
          </wp:inline>
        </w:drawing>
      </w:r>
    </w:p>
    <w:p w14:paraId="19435537" w14:textId="482A421A" w:rsidR="00C32F11" w:rsidRPr="00E82F86" w:rsidRDefault="00C32F11" w:rsidP="00C32F11">
      <w:pPr>
        <w:pStyle w:val="Kop2"/>
        <w:rPr>
          <w:lang w:val="nl-BE"/>
        </w:rPr>
      </w:pPr>
      <w:bookmarkStart w:id="36" w:name="_Toc87181481"/>
      <w:r w:rsidRPr="00E82F86">
        <w:rPr>
          <w:lang w:val="nl-BE"/>
        </w:rPr>
        <w:lastRenderedPageBreak/>
        <w:t>Get test</w:t>
      </w:r>
      <w:bookmarkEnd w:id="36"/>
    </w:p>
    <w:p w14:paraId="1836BE4F" w14:textId="666C578F" w:rsidR="00795948" w:rsidRPr="00E82F86" w:rsidRDefault="00795948" w:rsidP="00795948">
      <w:r w:rsidRPr="00E82F86">
        <w:rPr>
          <w:noProof/>
        </w:rPr>
        <w:drawing>
          <wp:inline distT="0" distB="0" distL="0" distR="0" wp14:anchorId="6567E57C" wp14:editId="5DDBAC66">
            <wp:extent cx="5591955" cy="3753374"/>
            <wp:effectExtent l="0" t="0" r="0" b="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91955" cy="3753374"/>
                    </a:xfrm>
                    <a:prstGeom prst="rect">
                      <a:avLst/>
                    </a:prstGeom>
                  </pic:spPr>
                </pic:pic>
              </a:graphicData>
            </a:graphic>
          </wp:inline>
        </w:drawing>
      </w:r>
    </w:p>
    <w:p w14:paraId="0C9DB88F" w14:textId="26C2AAA5" w:rsidR="00795948" w:rsidRPr="00E82F86" w:rsidRDefault="00795948" w:rsidP="00795948">
      <w:r w:rsidRPr="00E82F86">
        <w:t xml:space="preserve">Door de automatiseringen die ik op </w:t>
      </w:r>
      <w:proofErr w:type="spellStart"/>
      <w:r w:rsidRPr="00E82F86">
        <w:t>collection</w:t>
      </w:r>
      <w:proofErr w:type="spellEnd"/>
      <w:r w:rsidRPr="00E82F86">
        <w:t xml:space="preserve"> niveau heb gedaan kan ik nu door enkel {{</w:t>
      </w:r>
      <w:proofErr w:type="spellStart"/>
      <w:r w:rsidRPr="00E82F86">
        <w:t>url</w:t>
      </w:r>
      <w:proofErr w:type="spellEnd"/>
      <w:r w:rsidRPr="00E82F86">
        <w:t xml:space="preserve">}} te typen gaan testen of een get van categorie succesvol is en gebeurd in minder dan 200ms en of dit een JSON </w:t>
      </w:r>
      <w:proofErr w:type="spellStart"/>
      <w:r w:rsidRPr="00E82F86">
        <w:t>returned</w:t>
      </w:r>
      <w:proofErr w:type="spellEnd"/>
      <w:r w:rsidRPr="00E82F86">
        <w:t xml:space="preserve">. </w:t>
      </w:r>
    </w:p>
    <w:p w14:paraId="15195389" w14:textId="4E65DF4A" w:rsidR="00795948" w:rsidRPr="00E82F86" w:rsidRDefault="00795948" w:rsidP="00795948">
      <w:r w:rsidRPr="00E82F86">
        <w:t xml:space="preserve">Het enige wat ik zelf nog heb toegevoegd is een controle van de status code. We kunnen ook zien dat het </w:t>
      </w:r>
      <w:proofErr w:type="spellStart"/>
      <w:r w:rsidRPr="00E82F86">
        <w:t>request</w:t>
      </w:r>
      <w:proofErr w:type="spellEnd"/>
      <w:r w:rsidRPr="00E82F86">
        <w:t xml:space="preserve"> wel degelijk </w:t>
      </w:r>
      <w:r w:rsidR="00B01D2F" w:rsidRPr="00E82F86">
        <w:t>d</w:t>
      </w:r>
      <w:r w:rsidRPr="00E82F86">
        <w:t xml:space="preserve">e juiste informatie </w:t>
      </w:r>
      <w:r w:rsidR="00CE237C" w:rsidRPr="00E82F86">
        <w:t>opvraagt</w:t>
      </w:r>
      <w:r w:rsidRPr="00E82F86">
        <w:t>.</w:t>
      </w:r>
    </w:p>
    <w:p w14:paraId="285FACE0" w14:textId="36BCD2E7" w:rsidR="00795948" w:rsidRPr="00E82F86" w:rsidRDefault="00795948" w:rsidP="00795948">
      <w:r w:rsidRPr="00E82F86">
        <w:rPr>
          <w:noProof/>
        </w:rPr>
        <w:drawing>
          <wp:anchor distT="0" distB="0" distL="114300" distR="114300" simplePos="0" relativeHeight="251670528" behindDoc="0" locked="0" layoutInCell="1" allowOverlap="1" wp14:anchorId="05A6C146" wp14:editId="04F3B95E">
            <wp:simplePos x="0" y="0"/>
            <wp:positionH relativeFrom="margin">
              <wp:align>left</wp:align>
            </wp:positionH>
            <wp:positionV relativeFrom="paragraph">
              <wp:posOffset>230505</wp:posOffset>
            </wp:positionV>
            <wp:extent cx="2413000" cy="2914650"/>
            <wp:effectExtent l="0" t="0" r="6350" b="0"/>
            <wp:wrapSquare wrapText="bothSides"/>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413000" cy="2914650"/>
                    </a:xfrm>
                    <a:prstGeom prst="rect">
                      <a:avLst/>
                    </a:prstGeom>
                  </pic:spPr>
                </pic:pic>
              </a:graphicData>
            </a:graphic>
          </wp:anchor>
        </w:drawing>
      </w:r>
    </w:p>
    <w:p w14:paraId="05CBD33A" w14:textId="07A4E556" w:rsidR="00795948" w:rsidRPr="00E82F86" w:rsidRDefault="00795948" w:rsidP="00795948"/>
    <w:p w14:paraId="15D93127" w14:textId="1FEE0DC8" w:rsidR="00795948" w:rsidRPr="00E82F86" w:rsidRDefault="00795948" w:rsidP="00795948"/>
    <w:p w14:paraId="1E3B782B" w14:textId="3A351F57" w:rsidR="00795948" w:rsidRPr="00E82F86" w:rsidRDefault="00795948" w:rsidP="00795948">
      <w:r w:rsidRPr="00E82F86">
        <w:rPr>
          <w:noProof/>
        </w:rPr>
        <w:drawing>
          <wp:inline distT="0" distB="0" distL="0" distR="0" wp14:anchorId="77F04AB4" wp14:editId="3E8ACC67">
            <wp:extent cx="2457793" cy="1952898"/>
            <wp:effectExtent l="0" t="0" r="0" b="9525"/>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57793" cy="1952898"/>
                    </a:xfrm>
                    <a:prstGeom prst="rect">
                      <a:avLst/>
                    </a:prstGeom>
                  </pic:spPr>
                </pic:pic>
              </a:graphicData>
            </a:graphic>
          </wp:inline>
        </w:drawing>
      </w:r>
    </w:p>
    <w:p w14:paraId="23001224" w14:textId="54C4B822" w:rsidR="009E0F73" w:rsidRPr="00E82F86" w:rsidRDefault="009E0F73" w:rsidP="00795948"/>
    <w:p w14:paraId="19D8CE04" w14:textId="4FF670E6" w:rsidR="009E0F73" w:rsidRPr="00E82F86" w:rsidRDefault="009E0F73" w:rsidP="00795948"/>
    <w:p w14:paraId="132E3547" w14:textId="50984926" w:rsidR="009E0F73" w:rsidRPr="00E82F86" w:rsidRDefault="009E0F73" w:rsidP="00795948">
      <w:pPr>
        <w:rPr>
          <w:noProof/>
        </w:rPr>
      </w:pPr>
      <w:r w:rsidRPr="00E82F86">
        <w:t xml:space="preserve">Ook een get </w:t>
      </w:r>
      <w:proofErr w:type="spellStart"/>
      <w:r w:rsidRPr="00E82F86">
        <w:t>request</w:t>
      </w:r>
      <w:proofErr w:type="spellEnd"/>
      <w:r w:rsidRPr="00E82F86">
        <w:t xml:space="preserve"> aan de hand van een ID kan </w:t>
      </w:r>
      <w:proofErr w:type="spellStart"/>
      <w:r w:rsidRPr="00E82F86">
        <w:t>makelijk</w:t>
      </w:r>
      <w:proofErr w:type="spellEnd"/>
      <w:r w:rsidRPr="00E82F86">
        <w:t xml:space="preserve"> getest worden.</w:t>
      </w:r>
      <w:r w:rsidRPr="00E82F86">
        <w:rPr>
          <w:noProof/>
        </w:rPr>
        <w:t xml:space="preserve"> </w:t>
      </w:r>
      <w:r w:rsidRPr="00E82F86">
        <w:rPr>
          <w:noProof/>
        </w:rPr>
        <w:drawing>
          <wp:inline distT="0" distB="0" distL="0" distR="0" wp14:anchorId="69E30EA4" wp14:editId="26BD8B5D">
            <wp:extent cx="5760720" cy="3095625"/>
            <wp:effectExtent l="0" t="0" r="0" b="952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3095625"/>
                    </a:xfrm>
                    <a:prstGeom prst="rect">
                      <a:avLst/>
                    </a:prstGeom>
                  </pic:spPr>
                </pic:pic>
              </a:graphicData>
            </a:graphic>
          </wp:inline>
        </w:drawing>
      </w:r>
    </w:p>
    <w:p w14:paraId="7D3B12E3" w14:textId="6111507A" w:rsidR="009E0F73" w:rsidRPr="00E82F86" w:rsidRDefault="009E0F73" w:rsidP="00795948">
      <w:r w:rsidRPr="00E82F86">
        <w:rPr>
          <w:noProof/>
        </w:rPr>
        <w:drawing>
          <wp:inline distT="0" distB="0" distL="0" distR="0" wp14:anchorId="59ACD131" wp14:editId="55E22E26">
            <wp:extent cx="3743847" cy="1971950"/>
            <wp:effectExtent l="0" t="0" r="9525" b="9525"/>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43847" cy="1971950"/>
                    </a:xfrm>
                    <a:prstGeom prst="rect">
                      <a:avLst/>
                    </a:prstGeom>
                  </pic:spPr>
                </pic:pic>
              </a:graphicData>
            </a:graphic>
          </wp:inline>
        </w:drawing>
      </w:r>
    </w:p>
    <w:p w14:paraId="70494F01" w14:textId="570F1020" w:rsidR="009E0F73" w:rsidRPr="00E82F86" w:rsidRDefault="009E0F73" w:rsidP="00795948"/>
    <w:p w14:paraId="77EA7037" w14:textId="57BD90CE" w:rsidR="009E0F73" w:rsidRPr="00E82F86" w:rsidRDefault="009E0F73" w:rsidP="00795948"/>
    <w:p w14:paraId="1E6911E5" w14:textId="554317EB" w:rsidR="009E0F73" w:rsidRPr="00E82F86" w:rsidRDefault="009E0F73" w:rsidP="00795948"/>
    <w:p w14:paraId="09F97954" w14:textId="5E435C23" w:rsidR="009E0F73" w:rsidRPr="00E82F86" w:rsidRDefault="009E0F73" w:rsidP="00795948"/>
    <w:p w14:paraId="59329A6F" w14:textId="37CE3D95" w:rsidR="009E0F73" w:rsidRPr="00E82F86" w:rsidRDefault="009E0F73" w:rsidP="00795948"/>
    <w:p w14:paraId="7E1D505F" w14:textId="6F59A4EE" w:rsidR="009E0F73" w:rsidRPr="00E82F86" w:rsidRDefault="009E0F73" w:rsidP="00795948"/>
    <w:p w14:paraId="5D193E10" w14:textId="52A22D30" w:rsidR="007F5083" w:rsidRPr="00E82F86" w:rsidRDefault="007F5083" w:rsidP="00795948"/>
    <w:p w14:paraId="32AC72BD" w14:textId="77777777" w:rsidR="007F5083" w:rsidRPr="00E82F86" w:rsidRDefault="007F5083" w:rsidP="00795948"/>
    <w:p w14:paraId="1488E27B" w14:textId="77777777" w:rsidR="009E0F73" w:rsidRPr="00E82F86" w:rsidRDefault="009E0F73" w:rsidP="00795948"/>
    <w:p w14:paraId="38A7F39C" w14:textId="1CBA9082" w:rsidR="00C32F11" w:rsidRPr="00E82F86" w:rsidRDefault="00C32F11" w:rsidP="00C32F11">
      <w:pPr>
        <w:pStyle w:val="Kop2"/>
        <w:rPr>
          <w:lang w:val="nl-BE"/>
        </w:rPr>
      </w:pPr>
      <w:bookmarkStart w:id="37" w:name="_Toc87181482"/>
      <w:r w:rsidRPr="00E82F86">
        <w:rPr>
          <w:lang w:val="nl-BE"/>
        </w:rPr>
        <w:lastRenderedPageBreak/>
        <w:t>Post test</w:t>
      </w:r>
      <w:bookmarkEnd w:id="37"/>
    </w:p>
    <w:p w14:paraId="3C468885" w14:textId="6ACC63A9" w:rsidR="007F5083" w:rsidRPr="00E82F86" w:rsidRDefault="007F5083" w:rsidP="007F5083">
      <w:r w:rsidRPr="00E82F86">
        <w:rPr>
          <w:noProof/>
        </w:rPr>
        <w:drawing>
          <wp:inline distT="0" distB="0" distL="0" distR="0" wp14:anchorId="75F8AA77" wp14:editId="63951ED3">
            <wp:extent cx="5760720" cy="3229610"/>
            <wp:effectExtent l="0" t="0" r="0" b="8890"/>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229610"/>
                    </a:xfrm>
                    <a:prstGeom prst="rect">
                      <a:avLst/>
                    </a:prstGeom>
                  </pic:spPr>
                </pic:pic>
              </a:graphicData>
            </a:graphic>
          </wp:inline>
        </w:drawing>
      </w:r>
    </w:p>
    <w:p w14:paraId="3E183086" w14:textId="0508557C" w:rsidR="007F5083" w:rsidRPr="00E82F86" w:rsidRDefault="007F5083" w:rsidP="007F5083">
      <w:r w:rsidRPr="00E82F86">
        <w:rPr>
          <w:noProof/>
        </w:rPr>
        <w:drawing>
          <wp:inline distT="0" distB="0" distL="0" distR="0" wp14:anchorId="60A32EC8" wp14:editId="6F46AA83">
            <wp:extent cx="3134162" cy="1933845"/>
            <wp:effectExtent l="0" t="0" r="0" b="9525"/>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34162" cy="1933845"/>
                    </a:xfrm>
                    <a:prstGeom prst="rect">
                      <a:avLst/>
                    </a:prstGeom>
                  </pic:spPr>
                </pic:pic>
              </a:graphicData>
            </a:graphic>
          </wp:inline>
        </w:drawing>
      </w:r>
    </w:p>
    <w:p w14:paraId="2BC42D1F" w14:textId="4BA0AA93" w:rsidR="007F5083" w:rsidRPr="00E82F86" w:rsidRDefault="007F5083" w:rsidP="007F5083">
      <w:r w:rsidRPr="00E82F86">
        <w:t xml:space="preserve">Ook bij de post test kunnen we onze URL variabele gebruiken. </w:t>
      </w:r>
      <w:r w:rsidR="00C732A8" w:rsidRPr="00E82F86">
        <w:t xml:space="preserve">En ook de </w:t>
      </w:r>
      <w:proofErr w:type="spellStart"/>
      <w:r w:rsidR="00C732A8" w:rsidRPr="00E82F86">
        <w:t>collection</w:t>
      </w:r>
      <w:proofErr w:type="spellEnd"/>
      <w:r w:rsidR="00C732A8" w:rsidRPr="00E82F86">
        <w:t xml:space="preserve"> tests zullen automatisch worden uitgevoerd, ik heb dan ook nog een test bijgeschreven die nagaat of in de </w:t>
      </w:r>
      <w:proofErr w:type="spellStart"/>
      <w:r w:rsidR="00C732A8" w:rsidRPr="00E82F86">
        <w:t>gereturnde</w:t>
      </w:r>
      <w:proofErr w:type="spellEnd"/>
      <w:r w:rsidR="00C732A8" w:rsidRPr="00E82F86">
        <w:t xml:space="preserve"> JSON de name wel overeenkomt met de name dat we willen.</w:t>
      </w:r>
    </w:p>
    <w:p w14:paraId="6DBCAC3B" w14:textId="6B40E485" w:rsidR="00C732A8" w:rsidRPr="00E82F86" w:rsidRDefault="00C732A8" w:rsidP="007F5083">
      <w:r w:rsidRPr="00E82F86">
        <w:rPr>
          <w:noProof/>
        </w:rPr>
        <w:drawing>
          <wp:inline distT="0" distB="0" distL="0" distR="0" wp14:anchorId="338BB050" wp14:editId="346BFC78">
            <wp:extent cx="2171700" cy="1770408"/>
            <wp:effectExtent l="0" t="0" r="0" b="1270"/>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77657" cy="1775264"/>
                    </a:xfrm>
                    <a:prstGeom prst="rect">
                      <a:avLst/>
                    </a:prstGeom>
                  </pic:spPr>
                </pic:pic>
              </a:graphicData>
            </a:graphic>
          </wp:inline>
        </w:drawing>
      </w:r>
    </w:p>
    <w:p w14:paraId="7D4C3351" w14:textId="77777777" w:rsidR="007F5083" w:rsidRPr="00E82F86" w:rsidRDefault="007F5083" w:rsidP="007F5083"/>
    <w:p w14:paraId="04725B53" w14:textId="175C6034" w:rsidR="00C32F11" w:rsidRPr="00E82F86" w:rsidRDefault="00C32F11" w:rsidP="00C32F11">
      <w:pPr>
        <w:pStyle w:val="Kop2"/>
        <w:rPr>
          <w:lang w:val="nl-BE"/>
        </w:rPr>
      </w:pPr>
      <w:bookmarkStart w:id="38" w:name="_Toc87181483"/>
      <w:r w:rsidRPr="00E82F86">
        <w:rPr>
          <w:lang w:val="nl-BE"/>
        </w:rPr>
        <w:lastRenderedPageBreak/>
        <w:t>Put test</w:t>
      </w:r>
      <w:bookmarkEnd w:id="38"/>
    </w:p>
    <w:p w14:paraId="4DE37B96" w14:textId="24EB2B80" w:rsidR="006114B5" w:rsidRPr="00E82F86" w:rsidRDefault="006114B5" w:rsidP="006114B5">
      <w:r w:rsidRPr="00E82F86">
        <w:rPr>
          <w:noProof/>
        </w:rPr>
        <w:drawing>
          <wp:inline distT="0" distB="0" distL="0" distR="0" wp14:anchorId="70118570" wp14:editId="06A9388D">
            <wp:extent cx="5760720" cy="3516630"/>
            <wp:effectExtent l="0" t="0" r="0" b="7620"/>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516630"/>
                    </a:xfrm>
                    <a:prstGeom prst="rect">
                      <a:avLst/>
                    </a:prstGeom>
                  </pic:spPr>
                </pic:pic>
              </a:graphicData>
            </a:graphic>
          </wp:inline>
        </w:drawing>
      </w:r>
    </w:p>
    <w:p w14:paraId="6CF0A2C4" w14:textId="7A86D0A2" w:rsidR="006114B5" w:rsidRPr="00E82F86" w:rsidRDefault="006114B5" w:rsidP="006114B5">
      <w:r w:rsidRPr="00E82F86">
        <w:rPr>
          <w:noProof/>
        </w:rPr>
        <w:drawing>
          <wp:inline distT="0" distB="0" distL="0" distR="0" wp14:anchorId="464E0B1B" wp14:editId="3B0CF103">
            <wp:extent cx="3343742" cy="1676634"/>
            <wp:effectExtent l="0" t="0" r="9525" b="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43742" cy="1676634"/>
                    </a:xfrm>
                    <a:prstGeom prst="rect">
                      <a:avLst/>
                    </a:prstGeom>
                  </pic:spPr>
                </pic:pic>
              </a:graphicData>
            </a:graphic>
          </wp:inline>
        </w:drawing>
      </w:r>
    </w:p>
    <w:p w14:paraId="20FEE12C" w14:textId="1B9218E4" w:rsidR="006114B5" w:rsidRPr="00E82F86" w:rsidRDefault="006114B5" w:rsidP="006114B5">
      <w:r w:rsidRPr="00E82F86">
        <w:t xml:space="preserve">Ook hier is door het voorbereidend werk amper werk om de test uit te voeren. Door de URL variabelen en de </w:t>
      </w:r>
      <w:proofErr w:type="spellStart"/>
      <w:r w:rsidRPr="00E82F86">
        <w:t>collection</w:t>
      </w:r>
      <w:proofErr w:type="spellEnd"/>
      <w:r w:rsidRPr="00E82F86">
        <w:t xml:space="preserve"> tests.</w:t>
      </w:r>
    </w:p>
    <w:p w14:paraId="4ED1A391" w14:textId="6FBF8F03" w:rsidR="008C1A48" w:rsidRPr="00E82F86" w:rsidRDefault="008C1A48" w:rsidP="006114B5">
      <w:r w:rsidRPr="00E82F86">
        <w:rPr>
          <w:noProof/>
        </w:rPr>
        <w:drawing>
          <wp:inline distT="0" distB="0" distL="0" distR="0" wp14:anchorId="22DE4EB1" wp14:editId="457DA5A8">
            <wp:extent cx="2171700" cy="1770408"/>
            <wp:effectExtent l="0" t="0" r="0" b="127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77657" cy="1775264"/>
                    </a:xfrm>
                    <a:prstGeom prst="rect">
                      <a:avLst/>
                    </a:prstGeom>
                  </pic:spPr>
                </pic:pic>
              </a:graphicData>
            </a:graphic>
          </wp:inline>
        </w:drawing>
      </w:r>
    </w:p>
    <w:p w14:paraId="58F72F31" w14:textId="1CE1D0EA" w:rsidR="008C1A48" w:rsidRPr="00E82F86" w:rsidRDefault="008C1A48" w:rsidP="006114B5"/>
    <w:p w14:paraId="1DD1F250" w14:textId="74857749" w:rsidR="00C32F11" w:rsidRPr="00E82F86" w:rsidRDefault="00C32F11" w:rsidP="00C32F11">
      <w:pPr>
        <w:pStyle w:val="Kop2"/>
        <w:rPr>
          <w:lang w:val="nl-BE"/>
        </w:rPr>
      </w:pPr>
      <w:bookmarkStart w:id="39" w:name="_Toc87181484"/>
      <w:r w:rsidRPr="00E82F86">
        <w:rPr>
          <w:lang w:val="nl-BE"/>
        </w:rPr>
        <w:lastRenderedPageBreak/>
        <w:t>Delete test</w:t>
      </w:r>
      <w:bookmarkEnd w:id="39"/>
    </w:p>
    <w:p w14:paraId="3F3E1013" w14:textId="0B056AA4" w:rsidR="008C1A48" w:rsidRPr="00E82F86" w:rsidRDefault="008C1A48" w:rsidP="008C1A48">
      <w:r w:rsidRPr="00E82F86">
        <w:rPr>
          <w:noProof/>
        </w:rPr>
        <w:drawing>
          <wp:inline distT="0" distB="0" distL="0" distR="0" wp14:anchorId="3B9739F6" wp14:editId="7401FAF4">
            <wp:extent cx="5760720" cy="2690495"/>
            <wp:effectExtent l="0" t="0" r="0" b="0"/>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2690495"/>
                    </a:xfrm>
                    <a:prstGeom prst="rect">
                      <a:avLst/>
                    </a:prstGeom>
                  </pic:spPr>
                </pic:pic>
              </a:graphicData>
            </a:graphic>
          </wp:inline>
        </w:drawing>
      </w:r>
    </w:p>
    <w:p w14:paraId="69D8BCC3" w14:textId="19C91357" w:rsidR="008C1A48" w:rsidRPr="00E82F86" w:rsidRDefault="008C1A48" w:rsidP="008C1A48">
      <w:r w:rsidRPr="00E82F86">
        <w:t xml:space="preserve">Wanneer we de tests gaan runnen kunnen we ook wel zien dat de </w:t>
      </w:r>
      <w:proofErr w:type="spellStart"/>
      <w:r w:rsidRPr="00E82F86">
        <w:t>collection</w:t>
      </w:r>
      <w:proofErr w:type="spellEnd"/>
      <w:r w:rsidRPr="00E82F86">
        <w:t xml:space="preserve"> tests </w:t>
      </w:r>
      <w:r w:rsidR="008357F6" w:rsidRPr="00E82F86">
        <w:t xml:space="preserve">hier niet zullen werken. Dit komt omdat de delete call geen data </w:t>
      </w:r>
      <w:proofErr w:type="spellStart"/>
      <w:r w:rsidR="008357F6" w:rsidRPr="00E82F86">
        <w:t>returned</w:t>
      </w:r>
      <w:proofErr w:type="spellEnd"/>
      <w:r w:rsidR="008357F6" w:rsidRPr="00E82F86">
        <w:t xml:space="preserve">. Een oplossing zou zijn om de delete </w:t>
      </w:r>
      <w:proofErr w:type="spellStart"/>
      <w:r w:rsidR="008357F6" w:rsidRPr="00E82F86">
        <w:t>request</w:t>
      </w:r>
      <w:proofErr w:type="spellEnd"/>
      <w:r w:rsidR="008357F6" w:rsidRPr="00E82F86">
        <w:t xml:space="preserve"> in een andere folder te stoppen maar dit kan naar mijn mening wat verwarrend zijn. </w:t>
      </w:r>
    </w:p>
    <w:p w14:paraId="51F7AAF9" w14:textId="574A0629" w:rsidR="008357F6" w:rsidRPr="00E82F86" w:rsidRDefault="008357F6" w:rsidP="008C1A48">
      <w:r w:rsidRPr="00E82F86">
        <w:t xml:space="preserve">Een betere oplossing in dit geval is gaan zeggen in de </w:t>
      </w:r>
      <w:proofErr w:type="spellStart"/>
      <w:r w:rsidRPr="00E82F86">
        <w:t>collection</w:t>
      </w:r>
      <w:proofErr w:type="spellEnd"/>
      <w:r w:rsidRPr="00E82F86">
        <w:t xml:space="preserve"> tests dat de </w:t>
      </w:r>
      <w:proofErr w:type="spellStart"/>
      <w:r w:rsidRPr="00E82F86">
        <w:t>json</w:t>
      </w:r>
      <w:proofErr w:type="spellEnd"/>
      <w:r w:rsidRPr="00E82F86">
        <w:t xml:space="preserve"> test enkel moet gebeuren bij de tests die niet Delete </w:t>
      </w:r>
      <w:proofErr w:type="spellStart"/>
      <w:r w:rsidRPr="00E82F86">
        <w:t>Category</w:t>
      </w:r>
      <w:proofErr w:type="spellEnd"/>
      <w:r w:rsidRPr="00E82F86">
        <w:t xml:space="preserve"> noemen.</w:t>
      </w:r>
    </w:p>
    <w:p w14:paraId="4DDB43E3" w14:textId="0EA50C01" w:rsidR="008357F6" w:rsidRPr="00E82F86" w:rsidRDefault="008357F6" w:rsidP="008C1A48">
      <w:r w:rsidRPr="00E82F86">
        <w:rPr>
          <w:noProof/>
        </w:rPr>
        <w:drawing>
          <wp:inline distT="0" distB="0" distL="0" distR="0" wp14:anchorId="0018174E" wp14:editId="2CEB2771">
            <wp:extent cx="4124325" cy="1413116"/>
            <wp:effectExtent l="0" t="0" r="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62705" cy="1426266"/>
                    </a:xfrm>
                    <a:prstGeom prst="rect">
                      <a:avLst/>
                    </a:prstGeom>
                  </pic:spPr>
                </pic:pic>
              </a:graphicData>
            </a:graphic>
          </wp:inline>
        </w:drawing>
      </w:r>
    </w:p>
    <w:p w14:paraId="6CCA4CD7" w14:textId="7F91AAC9" w:rsidR="008357F6" w:rsidRPr="00E82F86" w:rsidRDefault="008357F6" w:rsidP="008C1A48">
      <w:r w:rsidRPr="00E82F86">
        <w:t xml:space="preserve">Wanneer we nu de delete test runnen zal de </w:t>
      </w:r>
      <w:proofErr w:type="spellStart"/>
      <w:r w:rsidRPr="00E82F86">
        <w:t>json</w:t>
      </w:r>
      <w:proofErr w:type="spellEnd"/>
      <w:r w:rsidRPr="00E82F86">
        <w:t xml:space="preserve"> test niet uitgevoerd worden.</w:t>
      </w:r>
    </w:p>
    <w:p w14:paraId="643C38B8" w14:textId="04D78F73" w:rsidR="008357F6" w:rsidRPr="00E82F86" w:rsidRDefault="008357F6" w:rsidP="008C1A48">
      <w:r w:rsidRPr="00E82F86">
        <w:rPr>
          <w:noProof/>
        </w:rPr>
        <w:drawing>
          <wp:inline distT="0" distB="0" distL="0" distR="0" wp14:anchorId="5CA6E181" wp14:editId="0925EA95">
            <wp:extent cx="3734321" cy="2200582"/>
            <wp:effectExtent l="0" t="0" r="0" b="9525"/>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34321" cy="2200582"/>
                    </a:xfrm>
                    <a:prstGeom prst="rect">
                      <a:avLst/>
                    </a:prstGeom>
                  </pic:spPr>
                </pic:pic>
              </a:graphicData>
            </a:graphic>
          </wp:inline>
        </w:drawing>
      </w:r>
    </w:p>
    <w:p w14:paraId="1317310E" w14:textId="2656FA94" w:rsidR="00C32F11" w:rsidRPr="00E82F86" w:rsidRDefault="00C32F11" w:rsidP="00C32F11">
      <w:pPr>
        <w:pStyle w:val="Kop2"/>
        <w:rPr>
          <w:lang w:val="nl-BE"/>
        </w:rPr>
      </w:pPr>
      <w:bookmarkStart w:id="40" w:name="_Toc87181485"/>
      <w:r w:rsidRPr="00E82F86">
        <w:rPr>
          <w:lang w:val="nl-BE"/>
        </w:rPr>
        <w:lastRenderedPageBreak/>
        <w:t>Collection runner</w:t>
      </w:r>
      <w:bookmarkEnd w:id="40"/>
    </w:p>
    <w:p w14:paraId="71D7BFFA" w14:textId="431A76CA" w:rsidR="00575824" w:rsidRPr="00E82F86" w:rsidRDefault="00575824" w:rsidP="00575824">
      <w:pPr>
        <w:rPr>
          <w:noProof/>
        </w:rPr>
      </w:pPr>
      <w:r w:rsidRPr="00E82F86">
        <w:t xml:space="preserve">Om te beginnen zal ik eerst een environment variabelen moeten aanmaken om het ID van </w:t>
      </w:r>
      <w:r w:rsidR="0080521F" w:rsidRPr="00E82F86">
        <w:t>de</w:t>
      </w:r>
      <w:r w:rsidRPr="00E82F86">
        <w:t xml:space="preserve"> aangemaakte </w:t>
      </w:r>
      <w:r w:rsidR="0080521F" w:rsidRPr="00E82F86">
        <w:t>categorie</w:t>
      </w:r>
      <w:r w:rsidRPr="00E82F86">
        <w:t xml:space="preserve"> op te slaan.</w:t>
      </w:r>
      <w:r w:rsidR="00002341" w:rsidRPr="00E82F86">
        <w:rPr>
          <w:noProof/>
        </w:rPr>
        <w:t xml:space="preserve"> </w:t>
      </w:r>
      <w:r w:rsidR="00002341" w:rsidRPr="00E82F86">
        <w:rPr>
          <w:noProof/>
        </w:rPr>
        <w:drawing>
          <wp:inline distT="0" distB="0" distL="0" distR="0" wp14:anchorId="6AB4F944" wp14:editId="2C31457B">
            <wp:extent cx="5760720" cy="1305560"/>
            <wp:effectExtent l="0" t="0" r="0" b="8890"/>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1305560"/>
                    </a:xfrm>
                    <a:prstGeom prst="rect">
                      <a:avLst/>
                    </a:prstGeom>
                  </pic:spPr>
                </pic:pic>
              </a:graphicData>
            </a:graphic>
          </wp:inline>
        </w:drawing>
      </w:r>
      <w:r w:rsidR="00002341" w:rsidRPr="00E82F86">
        <w:rPr>
          <w:noProof/>
        </w:rPr>
        <w:drawing>
          <wp:inline distT="0" distB="0" distL="0" distR="0" wp14:anchorId="166533F9" wp14:editId="438792E0">
            <wp:extent cx="5668166" cy="1810003"/>
            <wp:effectExtent l="0" t="0" r="0"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68166" cy="1810003"/>
                    </a:xfrm>
                    <a:prstGeom prst="rect">
                      <a:avLst/>
                    </a:prstGeom>
                  </pic:spPr>
                </pic:pic>
              </a:graphicData>
            </a:graphic>
          </wp:inline>
        </w:drawing>
      </w:r>
    </w:p>
    <w:p w14:paraId="694BEDEF" w14:textId="47E5ED70" w:rsidR="00002341" w:rsidRPr="00E82F86" w:rsidRDefault="00002341" w:rsidP="00575824">
      <w:pPr>
        <w:rPr>
          <w:noProof/>
        </w:rPr>
      </w:pPr>
      <w:r w:rsidRPr="00E82F86">
        <w:rPr>
          <w:noProof/>
        </w:rPr>
        <w:t>Vervolgens slaag ik het ID op van een aangemaakte categorie die ik vervolgens kan gebruiken in de volgende tests.</w:t>
      </w:r>
    </w:p>
    <w:p w14:paraId="5AD2B0A9" w14:textId="579820AC" w:rsidR="00584140" w:rsidRPr="00E82F86" w:rsidRDefault="00584140" w:rsidP="00575824">
      <w:pPr>
        <w:rPr>
          <w:noProof/>
        </w:rPr>
      </w:pPr>
      <w:r w:rsidRPr="00E82F86">
        <w:rPr>
          <w:noProof/>
        </w:rPr>
        <w:t>Opvragen van het net gecreerde object.</w:t>
      </w:r>
    </w:p>
    <w:p w14:paraId="2B5A2132" w14:textId="022A38D6" w:rsidR="00584140" w:rsidRPr="00E82F86" w:rsidRDefault="00584140" w:rsidP="00575824">
      <w:r w:rsidRPr="00E82F86">
        <w:rPr>
          <w:noProof/>
        </w:rPr>
        <w:drawing>
          <wp:inline distT="0" distB="0" distL="0" distR="0" wp14:anchorId="6CB04E04" wp14:editId="42ADCE16">
            <wp:extent cx="3562847" cy="1333686"/>
            <wp:effectExtent l="0" t="0" r="0" b="0"/>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62847" cy="1333686"/>
                    </a:xfrm>
                    <a:prstGeom prst="rect">
                      <a:avLst/>
                    </a:prstGeom>
                  </pic:spPr>
                </pic:pic>
              </a:graphicData>
            </a:graphic>
          </wp:inline>
        </w:drawing>
      </w:r>
    </w:p>
    <w:p w14:paraId="28D30EC2" w14:textId="23A1C2E6" w:rsidR="00584140" w:rsidRPr="00E82F86" w:rsidRDefault="00584140" w:rsidP="00575824">
      <w:r w:rsidRPr="00E82F86">
        <w:t xml:space="preserve">Aanpassen van het object </w:t>
      </w:r>
    </w:p>
    <w:p w14:paraId="0FBEB6A4" w14:textId="67554DFF" w:rsidR="00584140" w:rsidRPr="00E82F86" w:rsidRDefault="00584140" w:rsidP="00575824">
      <w:r w:rsidRPr="00E82F86">
        <w:rPr>
          <w:noProof/>
        </w:rPr>
        <w:drawing>
          <wp:inline distT="0" distB="0" distL="0" distR="0" wp14:anchorId="2A5014C0" wp14:editId="5D38CE75">
            <wp:extent cx="3372321" cy="2038635"/>
            <wp:effectExtent l="0" t="0" r="0" b="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72321" cy="2038635"/>
                    </a:xfrm>
                    <a:prstGeom prst="rect">
                      <a:avLst/>
                    </a:prstGeom>
                  </pic:spPr>
                </pic:pic>
              </a:graphicData>
            </a:graphic>
          </wp:inline>
        </w:drawing>
      </w:r>
    </w:p>
    <w:p w14:paraId="4E9E1444" w14:textId="7542D49B" w:rsidR="00584140" w:rsidRPr="00E82F86" w:rsidRDefault="00584140" w:rsidP="00575824">
      <w:r w:rsidRPr="00E82F86">
        <w:lastRenderedPageBreak/>
        <w:t xml:space="preserve">Deleten </w:t>
      </w:r>
    </w:p>
    <w:p w14:paraId="1FE343FC" w14:textId="1111AB1E" w:rsidR="00584140" w:rsidRPr="00E82F86" w:rsidRDefault="00584140" w:rsidP="00575824">
      <w:r w:rsidRPr="00E82F86">
        <w:rPr>
          <w:noProof/>
        </w:rPr>
        <w:drawing>
          <wp:inline distT="0" distB="0" distL="0" distR="0" wp14:anchorId="5488A9DD" wp14:editId="19E971A8">
            <wp:extent cx="3277057" cy="1333686"/>
            <wp:effectExtent l="0" t="0" r="0" b="0"/>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77057" cy="1333686"/>
                    </a:xfrm>
                    <a:prstGeom prst="rect">
                      <a:avLst/>
                    </a:prstGeom>
                  </pic:spPr>
                </pic:pic>
              </a:graphicData>
            </a:graphic>
          </wp:inline>
        </w:drawing>
      </w:r>
    </w:p>
    <w:p w14:paraId="6DDE65D4" w14:textId="561BC8B1" w:rsidR="00653460" w:rsidRPr="00E82F86" w:rsidRDefault="00653460" w:rsidP="00575824">
      <w:r w:rsidRPr="00E82F86">
        <w:t xml:space="preserve">Vervolgens </w:t>
      </w:r>
      <w:proofErr w:type="spellStart"/>
      <w:r w:rsidRPr="00E82F86">
        <w:t>gaa</w:t>
      </w:r>
      <w:proofErr w:type="spellEnd"/>
      <w:r w:rsidRPr="00E82F86">
        <w:t xml:space="preserve"> ik de </w:t>
      </w:r>
      <w:proofErr w:type="spellStart"/>
      <w:r w:rsidRPr="00E82F86">
        <w:t>collection</w:t>
      </w:r>
      <w:proofErr w:type="spellEnd"/>
      <w:r w:rsidRPr="00E82F86">
        <w:t xml:space="preserve"> 5x uitvoeren en telkens de uitslag opslaan.</w:t>
      </w:r>
    </w:p>
    <w:p w14:paraId="02EF06B8" w14:textId="26D2DCD8" w:rsidR="00653460" w:rsidRPr="00E82F86" w:rsidRDefault="00653460" w:rsidP="00575824">
      <w:r w:rsidRPr="00E82F86">
        <w:rPr>
          <w:noProof/>
        </w:rPr>
        <w:drawing>
          <wp:inline distT="0" distB="0" distL="0" distR="0" wp14:anchorId="21C491E1" wp14:editId="3E99A16E">
            <wp:extent cx="5760720" cy="1898015"/>
            <wp:effectExtent l="0" t="0" r="0" b="6985"/>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1898015"/>
                    </a:xfrm>
                    <a:prstGeom prst="rect">
                      <a:avLst/>
                    </a:prstGeom>
                  </pic:spPr>
                </pic:pic>
              </a:graphicData>
            </a:graphic>
          </wp:inline>
        </w:drawing>
      </w:r>
    </w:p>
    <w:p w14:paraId="026F02D2" w14:textId="2CCBB110" w:rsidR="00653460" w:rsidRPr="00E82F86" w:rsidRDefault="00653460" w:rsidP="00575824">
      <w:r w:rsidRPr="00E82F86">
        <w:t xml:space="preserve">Hier kan ik zien dat de testen 5x gelukt zijn </w:t>
      </w:r>
    </w:p>
    <w:p w14:paraId="1D548F5A" w14:textId="23C8EAD7" w:rsidR="00653460" w:rsidRPr="00E82F86" w:rsidRDefault="00653460" w:rsidP="00575824">
      <w:r w:rsidRPr="00E82F86">
        <w:rPr>
          <w:noProof/>
        </w:rPr>
        <w:drawing>
          <wp:inline distT="0" distB="0" distL="0" distR="0" wp14:anchorId="0D36E46E" wp14:editId="1202684B">
            <wp:extent cx="5760720" cy="1285875"/>
            <wp:effectExtent l="0" t="0" r="0" b="9525"/>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1285875"/>
                    </a:xfrm>
                    <a:prstGeom prst="rect">
                      <a:avLst/>
                    </a:prstGeom>
                  </pic:spPr>
                </pic:pic>
              </a:graphicData>
            </a:graphic>
          </wp:inline>
        </w:drawing>
      </w:r>
    </w:p>
    <w:p w14:paraId="6DE5F0CD" w14:textId="5C0CCF19" w:rsidR="00653460" w:rsidRPr="00E82F86" w:rsidRDefault="00653460" w:rsidP="00575824"/>
    <w:p w14:paraId="7271E133" w14:textId="15D949AE" w:rsidR="00653460" w:rsidRPr="00E82F86" w:rsidRDefault="00653460" w:rsidP="00575824"/>
    <w:p w14:paraId="4BEC5E45" w14:textId="45E95089" w:rsidR="00653460" w:rsidRPr="00E82F86" w:rsidRDefault="00653460" w:rsidP="00575824"/>
    <w:p w14:paraId="22C37EF3" w14:textId="40E9E853" w:rsidR="00653460" w:rsidRPr="00E82F86" w:rsidRDefault="00653460" w:rsidP="00575824"/>
    <w:p w14:paraId="68828CE5" w14:textId="736417BD" w:rsidR="00653460" w:rsidRPr="00E82F86" w:rsidRDefault="00653460" w:rsidP="00575824"/>
    <w:p w14:paraId="61EF92BD" w14:textId="3EDD37D9" w:rsidR="00653460" w:rsidRPr="00E82F86" w:rsidRDefault="00653460" w:rsidP="00575824"/>
    <w:p w14:paraId="47B45BD8" w14:textId="6D344967" w:rsidR="00653460" w:rsidRPr="00E82F86" w:rsidRDefault="00653460" w:rsidP="00575824"/>
    <w:p w14:paraId="09F0EFC1" w14:textId="7B2A71FC" w:rsidR="00653460" w:rsidRPr="00E82F86" w:rsidRDefault="00653460" w:rsidP="00575824"/>
    <w:p w14:paraId="2663DD90" w14:textId="6037B175" w:rsidR="00653460" w:rsidRPr="00E82F86" w:rsidRDefault="00653460" w:rsidP="00575824"/>
    <w:p w14:paraId="539FAEAB" w14:textId="77777777" w:rsidR="00653460" w:rsidRPr="00E82F86" w:rsidRDefault="00653460" w:rsidP="00575824"/>
    <w:p w14:paraId="040C5889" w14:textId="60C8F89B" w:rsidR="00653460" w:rsidRPr="00E82F86" w:rsidRDefault="00653460" w:rsidP="00575824">
      <w:r w:rsidRPr="00E82F86">
        <w:lastRenderedPageBreak/>
        <w:t xml:space="preserve">Onder view summary kan ik de 5 iteraties gaan inspecteren samen met de response </w:t>
      </w:r>
      <w:proofErr w:type="spellStart"/>
      <w:r w:rsidRPr="00E82F86">
        <w:t>bodies</w:t>
      </w:r>
      <w:proofErr w:type="spellEnd"/>
    </w:p>
    <w:p w14:paraId="18F62F13" w14:textId="1AC88C25" w:rsidR="001F0F40" w:rsidRPr="00E82F86" w:rsidRDefault="001F0F40" w:rsidP="00575824">
      <w:r w:rsidRPr="00E82F86">
        <w:t>Zo kan ik vaststellen dat alles is geslaagd zonder problemen.</w:t>
      </w:r>
    </w:p>
    <w:p w14:paraId="100AE84E" w14:textId="05F0EC64" w:rsidR="00653460" w:rsidRPr="00E82F86" w:rsidRDefault="00653460" w:rsidP="00575824">
      <w:r w:rsidRPr="00E82F86">
        <w:rPr>
          <w:noProof/>
        </w:rPr>
        <w:drawing>
          <wp:inline distT="0" distB="0" distL="0" distR="0" wp14:anchorId="06A96CA2" wp14:editId="34AE74F0">
            <wp:extent cx="5760720" cy="7776210"/>
            <wp:effectExtent l="0" t="0" r="0" b="0"/>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7776210"/>
                    </a:xfrm>
                    <a:prstGeom prst="rect">
                      <a:avLst/>
                    </a:prstGeom>
                  </pic:spPr>
                </pic:pic>
              </a:graphicData>
            </a:graphic>
          </wp:inline>
        </w:drawing>
      </w:r>
    </w:p>
    <w:p w14:paraId="357650A2" w14:textId="77777777" w:rsidR="00584140" w:rsidRPr="00E82F86" w:rsidRDefault="00584140" w:rsidP="00575824"/>
    <w:p w14:paraId="23895FF8" w14:textId="68336E5B" w:rsidR="00575824" w:rsidRPr="00E82F86" w:rsidRDefault="00575824" w:rsidP="00575824"/>
    <w:p w14:paraId="181D7AEB" w14:textId="3E014564" w:rsidR="00575824" w:rsidRPr="00E82F86" w:rsidRDefault="00575824" w:rsidP="00575824"/>
    <w:p w14:paraId="51CFD3C3" w14:textId="2CFBAFCA" w:rsidR="00575824" w:rsidRPr="00E82F86" w:rsidRDefault="00575824" w:rsidP="00575824"/>
    <w:p w14:paraId="4E93AAF4" w14:textId="121232ED" w:rsidR="00575824" w:rsidRPr="00E82F86" w:rsidRDefault="00575824" w:rsidP="00575824"/>
    <w:p w14:paraId="5F38713B" w14:textId="135CDB0C" w:rsidR="00575824" w:rsidRPr="00E82F86" w:rsidRDefault="00575824" w:rsidP="00575824"/>
    <w:p w14:paraId="6C4C2370" w14:textId="3FF875DA" w:rsidR="00575824" w:rsidRPr="00E82F86" w:rsidRDefault="00575824" w:rsidP="00575824"/>
    <w:p w14:paraId="39CDF0E8" w14:textId="2C9FBD6A" w:rsidR="00575824" w:rsidRPr="00E82F86" w:rsidRDefault="00575824" w:rsidP="00575824"/>
    <w:p w14:paraId="073249C7" w14:textId="2F450899" w:rsidR="00575824" w:rsidRPr="00E82F86" w:rsidRDefault="00575824" w:rsidP="00575824"/>
    <w:p w14:paraId="06679CFE" w14:textId="4FFE73B8" w:rsidR="00575824" w:rsidRPr="00E82F86" w:rsidRDefault="00575824" w:rsidP="00575824"/>
    <w:p w14:paraId="6FAA4391" w14:textId="71EEF6D4" w:rsidR="00575824" w:rsidRPr="00E82F86" w:rsidRDefault="00575824" w:rsidP="00575824"/>
    <w:p w14:paraId="7780053E" w14:textId="055620D3" w:rsidR="00575824" w:rsidRPr="00E82F86" w:rsidRDefault="00575824" w:rsidP="00575824"/>
    <w:p w14:paraId="5435F786" w14:textId="3565A45A" w:rsidR="00575824" w:rsidRPr="00E82F86" w:rsidRDefault="00575824" w:rsidP="00575824"/>
    <w:p w14:paraId="175ECDEA" w14:textId="2B0E4CD8" w:rsidR="00575824" w:rsidRPr="00E82F86" w:rsidRDefault="00575824" w:rsidP="00575824"/>
    <w:p w14:paraId="5EA6D535" w14:textId="414E2AD2" w:rsidR="00575824" w:rsidRPr="00E82F86" w:rsidRDefault="00575824" w:rsidP="00575824"/>
    <w:p w14:paraId="6ECD8896" w14:textId="5DFDDB93" w:rsidR="00575824" w:rsidRPr="00E82F86" w:rsidRDefault="00575824" w:rsidP="00575824"/>
    <w:p w14:paraId="6EDD849F" w14:textId="4335A905" w:rsidR="00575824" w:rsidRPr="00E82F86" w:rsidRDefault="00575824" w:rsidP="00575824"/>
    <w:p w14:paraId="7CA1F5F6" w14:textId="6C65D3B4" w:rsidR="00575824" w:rsidRPr="00E82F86" w:rsidRDefault="00575824" w:rsidP="00575824"/>
    <w:p w14:paraId="19778B9E" w14:textId="1A33DD2E" w:rsidR="00575824" w:rsidRPr="00E82F86" w:rsidRDefault="00575824" w:rsidP="00575824"/>
    <w:p w14:paraId="52B8EAB4" w14:textId="1B10CFB0" w:rsidR="00575824" w:rsidRPr="00E82F86" w:rsidRDefault="00575824" w:rsidP="00575824"/>
    <w:p w14:paraId="6EFC53AC" w14:textId="6122EB4A" w:rsidR="00575824" w:rsidRPr="00E82F86" w:rsidRDefault="00575824" w:rsidP="00575824"/>
    <w:p w14:paraId="13A94ED3" w14:textId="6141BF6E" w:rsidR="00575824" w:rsidRPr="00E82F86" w:rsidRDefault="00575824" w:rsidP="00575824"/>
    <w:p w14:paraId="3259C371" w14:textId="38AB8FC8" w:rsidR="00575824" w:rsidRPr="00E82F86" w:rsidRDefault="00575824" w:rsidP="00575824"/>
    <w:p w14:paraId="28B7BB4F" w14:textId="10B70039" w:rsidR="00575824" w:rsidRPr="00E82F86" w:rsidRDefault="00575824" w:rsidP="00575824"/>
    <w:p w14:paraId="57904048" w14:textId="77777777" w:rsidR="00777EAA" w:rsidRPr="00E82F86" w:rsidRDefault="00777EAA" w:rsidP="00575824"/>
    <w:p w14:paraId="3A461F76" w14:textId="2F31B381" w:rsidR="00575824" w:rsidRPr="00E82F86" w:rsidRDefault="00575824" w:rsidP="00575824"/>
    <w:p w14:paraId="20C03A33" w14:textId="0985844E" w:rsidR="00575824" w:rsidRPr="00E82F86" w:rsidRDefault="00575824" w:rsidP="00575824"/>
    <w:p w14:paraId="62316CA4" w14:textId="1D21B449" w:rsidR="00575824" w:rsidRPr="00E82F86" w:rsidRDefault="00575824" w:rsidP="00575824"/>
    <w:p w14:paraId="310E0CCB" w14:textId="77777777" w:rsidR="00575824" w:rsidRPr="00E82F86" w:rsidRDefault="00575824" w:rsidP="00575824"/>
    <w:p w14:paraId="7F6973AF" w14:textId="40636B7C" w:rsidR="00C32F11" w:rsidRPr="00E82F86" w:rsidRDefault="00C32F11" w:rsidP="00C32F11"/>
    <w:p w14:paraId="7D44B095" w14:textId="063CE775" w:rsidR="00C32F11" w:rsidRPr="00E82F86" w:rsidRDefault="00C32F11" w:rsidP="00C32F11">
      <w:pPr>
        <w:pStyle w:val="Kop1"/>
        <w:rPr>
          <w:lang w:val="nl-BE"/>
        </w:rPr>
      </w:pPr>
      <w:bookmarkStart w:id="41" w:name="_Toc87181486"/>
      <w:r w:rsidRPr="00E82F86">
        <w:rPr>
          <w:lang w:val="nl-BE"/>
        </w:rPr>
        <w:lastRenderedPageBreak/>
        <w:t xml:space="preserve">Collection runner van een volledige </w:t>
      </w:r>
      <w:proofErr w:type="spellStart"/>
      <w:r w:rsidRPr="00E82F86">
        <w:rPr>
          <w:lang w:val="nl-BE"/>
        </w:rPr>
        <w:t>crud</w:t>
      </w:r>
      <w:proofErr w:type="spellEnd"/>
      <w:r w:rsidRPr="00E82F86">
        <w:rPr>
          <w:lang w:val="nl-BE"/>
        </w:rPr>
        <w:t>(</w:t>
      </w:r>
      <w:proofErr w:type="spellStart"/>
      <w:r w:rsidRPr="00E82F86">
        <w:rPr>
          <w:lang w:val="nl-BE"/>
        </w:rPr>
        <w:t>recipe</w:t>
      </w:r>
      <w:proofErr w:type="spellEnd"/>
      <w:r w:rsidRPr="00E82F86">
        <w:rPr>
          <w:lang w:val="nl-BE"/>
        </w:rPr>
        <w:t>/</w:t>
      </w:r>
      <w:proofErr w:type="spellStart"/>
      <w:r w:rsidRPr="00E82F86">
        <w:rPr>
          <w:lang w:val="nl-BE"/>
        </w:rPr>
        <w:t>category</w:t>
      </w:r>
      <w:proofErr w:type="spellEnd"/>
      <w:r w:rsidRPr="00E82F86">
        <w:rPr>
          <w:lang w:val="nl-BE"/>
        </w:rPr>
        <w:t>)</w:t>
      </w:r>
      <w:bookmarkEnd w:id="41"/>
    </w:p>
    <w:p w14:paraId="69883A75" w14:textId="67E9530F" w:rsidR="00111CB1" w:rsidRPr="00E82F86" w:rsidRDefault="00111CB1" w:rsidP="00111CB1">
      <w:r w:rsidRPr="00E82F86">
        <w:t xml:space="preserve">In dit onderdeel ga ik een </w:t>
      </w:r>
      <w:r w:rsidR="00D06FD5" w:rsidRPr="00E82F86">
        <w:t>volledige</w:t>
      </w:r>
      <w:r w:rsidRPr="00E82F86">
        <w:t xml:space="preserve"> cyclus doorlopen van het aanmaken van een nieuwe categorie en hier ook wat gerechtjes aan toevoegen.</w:t>
      </w:r>
      <w:r w:rsidR="00D06FD5" w:rsidRPr="00E82F86">
        <w:t xml:space="preserve"> Met de kennis die ik verkregen heb door de vorige onderdelen van deze paper zou dit geen probleem mogen zijn.</w:t>
      </w:r>
    </w:p>
    <w:p w14:paraId="572DD369" w14:textId="2092A666" w:rsidR="00D06FD5" w:rsidRPr="00E82F86" w:rsidRDefault="00111CB1" w:rsidP="00111CB1">
      <w:r w:rsidRPr="00E82F86">
        <w:t xml:space="preserve">Om mijn omgeving </w:t>
      </w:r>
      <w:r w:rsidR="00D06FD5" w:rsidRPr="00E82F86">
        <w:t>probeer</w:t>
      </w:r>
      <w:r w:rsidRPr="00E82F86">
        <w:t xml:space="preserve"> en </w:t>
      </w:r>
      <w:r w:rsidR="00D06FD5" w:rsidRPr="00E82F86">
        <w:t>georganiseerd</w:t>
      </w:r>
      <w:r w:rsidRPr="00E82F86">
        <w:t xml:space="preserve"> te houden heb ik voor deze tests een nie</w:t>
      </w:r>
      <w:r w:rsidR="00D06FD5" w:rsidRPr="00E82F86">
        <w:t>u</w:t>
      </w:r>
      <w:r w:rsidRPr="00E82F86">
        <w:t>we</w:t>
      </w:r>
      <w:r w:rsidR="00D06FD5" w:rsidRPr="00E82F86">
        <w:t xml:space="preserve"> collectie aangemaakt namelijk CRUD test API.</w:t>
      </w:r>
    </w:p>
    <w:p w14:paraId="64AB8D4D" w14:textId="737AC09C" w:rsidR="00D06FD5" w:rsidRPr="00E82F86" w:rsidRDefault="00D06FD5" w:rsidP="00111CB1">
      <w:r w:rsidRPr="00E82F86">
        <w:rPr>
          <w:noProof/>
        </w:rPr>
        <w:drawing>
          <wp:inline distT="0" distB="0" distL="0" distR="0" wp14:anchorId="0157C73A" wp14:editId="1F82A2D0">
            <wp:extent cx="2838846" cy="1267002"/>
            <wp:effectExtent l="0" t="0" r="0" b="9525"/>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38846" cy="1267002"/>
                    </a:xfrm>
                    <a:prstGeom prst="rect">
                      <a:avLst/>
                    </a:prstGeom>
                  </pic:spPr>
                </pic:pic>
              </a:graphicData>
            </a:graphic>
          </wp:inline>
        </w:drawing>
      </w:r>
    </w:p>
    <w:p w14:paraId="473C0873" w14:textId="4C744E84" w:rsidR="00D06FD5" w:rsidRPr="00E82F86" w:rsidRDefault="00D06FD5" w:rsidP="00111CB1">
      <w:r w:rsidRPr="00E82F86">
        <w:rPr>
          <w:noProof/>
        </w:rPr>
        <w:drawing>
          <wp:anchor distT="0" distB="0" distL="114300" distR="114300" simplePos="0" relativeHeight="251671552" behindDoc="0" locked="0" layoutInCell="1" allowOverlap="1" wp14:anchorId="316B366E" wp14:editId="6DE5EC9B">
            <wp:simplePos x="0" y="0"/>
            <wp:positionH relativeFrom="column">
              <wp:posOffset>-4445</wp:posOffset>
            </wp:positionH>
            <wp:positionV relativeFrom="paragraph">
              <wp:posOffset>-3810</wp:posOffset>
            </wp:positionV>
            <wp:extent cx="2200582" cy="4620270"/>
            <wp:effectExtent l="0" t="0" r="9525" b="8890"/>
            <wp:wrapSquare wrapText="bothSides"/>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200582" cy="4620270"/>
                    </a:xfrm>
                    <a:prstGeom prst="rect">
                      <a:avLst/>
                    </a:prstGeom>
                  </pic:spPr>
                </pic:pic>
              </a:graphicData>
            </a:graphic>
          </wp:anchor>
        </w:drawing>
      </w:r>
      <w:r w:rsidRPr="00E82F86">
        <w:t xml:space="preserve">Vervolgens ben ik gaan na denken welke </w:t>
      </w:r>
      <w:proofErr w:type="spellStart"/>
      <w:r w:rsidRPr="00E82F86">
        <w:t>request</w:t>
      </w:r>
      <w:proofErr w:type="spellEnd"/>
      <w:r w:rsidRPr="00E82F86">
        <w:t xml:space="preserve"> tests ik allemaal kan uitvoeren en die heb ik dan ook allemaal aangemaakt. Momenteel zijn deze </w:t>
      </w:r>
      <w:proofErr w:type="spellStart"/>
      <w:r w:rsidRPr="00E82F86">
        <w:t>requests</w:t>
      </w:r>
      <w:proofErr w:type="spellEnd"/>
      <w:r w:rsidRPr="00E82F86">
        <w:t xml:space="preserve"> nog leeg maar op deze manier heb ik wel al een duidelijk overzicht van wat ik allemaal moet implementeren.</w:t>
      </w:r>
    </w:p>
    <w:p w14:paraId="420F945A" w14:textId="7D246047" w:rsidR="00111CB1" w:rsidRPr="00E82F86" w:rsidRDefault="00111CB1" w:rsidP="00111CB1">
      <w:r w:rsidRPr="00E82F86">
        <w:t xml:space="preserve"> </w:t>
      </w:r>
    </w:p>
    <w:p w14:paraId="778E9154" w14:textId="336A485D" w:rsidR="00D06FD5" w:rsidRPr="00E82F86" w:rsidRDefault="00D06FD5" w:rsidP="00D06FD5"/>
    <w:p w14:paraId="0F66F393" w14:textId="7B9B156E" w:rsidR="00D06FD5" w:rsidRPr="00E82F86" w:rsidRDefault="00D06FD5" w:rsidP="00D06FD5"/>
    <w:p w14:paraId="079224A9" w14:textId="0C951913" w:rsidR="00D06FD5" w:rsidRPr="00E82F86" w:rsidRDefault="00D06FD5" w:rsidP="00D06FD5"/>
    <w:p w14:paraId="4EEFB1C9" w14:textId="5C845B96" w:rsidR="00D06FD5" w:rsidRPr="00E82F86" w:rsidRDefault="00D06FD5" w:rsidP="00D06FD5"/>
    <w:p w14:paraId="5CBA7516" w14:textId="782AC6E6" w:rsidR="00D06FD5" w:rsidRPr="00E82F86" w:rsidRDefault="00D06FD5" w:rsidP="00D06FD5"/>
    <w:p w14:paraId="1C1D53B4" w14:textId="2C20D478" w:rsidR="00D06FD5" w:rsidRPr="00E82F86" w:rsidRDefault="00D06FD5" w:rsidP="00D06FD5"/>
    <w:p w14:paraId="0283BC4A" w14:textId="12DB1B4F" w:rsidR="00D06FD5" w:rsidRPr="00E82F86" w:rsidRDefault="00D06FD5" w:rsidP="00D06FD5"/>
    <w:p w14:paraId="7AB3508F" w14:textId="4C266AE5" w:rsidR="00D06FD5" w:rsidRPr="00E82F86" w:rsidRDefault="00D06FD5" w:rsidP="00D06FD5"/>
    <w:p w14:paraId="78DFB139" w14:textId="389ED656" w:rsidR="00D06FD5" w:rsidRPr="00E82F86" w:rsidRDefault="00D06FD5" w:rsidP="00D06FD5"/>
    <w:p w14:paraId="40917A2F" w14:textId="280927DB" w:rsidR="00D06FD5" w:rsidRPr="00E82F86" w:rsidRDefault="00D06FD5" w:rsidP="00D06FD5"/>
    <w:p w14:paraId="024ABAAE" w14:textId="07E84895" w:rsidR="00D06FD5" w:rsidRPr="00E82F86" w:rsidRDefault="00D06FD5" w:rsidP="00D06FD5"/>
    <w:p w14:paraId="7535256A" w14:textId="1A6B37CE" w:rsidR="00D06FD5" w:rsidRPr="00E82F86" w:rsidRDefault="00D06FD5" w:rsidP="00D06FD5">
      <w:pPr>
        <w:tabs>
          <w:tab w:val="left" w:pos="1260"/>
        </w:tabs>
      </w:pPr>
      <w:r w:rsidRPr="00E82F86">
        <w:tab/>
      </w:r>
    </w:p>
    <w:p w14:paraId="1E48A12C" w14:textId="635BC576" w:rsidR="00D06FD5" w:rsidRPr="00E82F86" w:rsidRDefault="00D06FD5" w:rsidP="00D06FD5">
      <w:pPr>
        <w:tabs>
          <w:tab w:val="left" w:pos="1260"/>
        </w:tabs>
      </w:pPr>
    </w:p>
    <w:p w14:paraId="52B32DB6" w14:textId="3EED83E5" w:rsidR="00D06FD5" w:rsidRPr="00E82F86" w:rsidRDefault="00D06FD5" w:rsidP="00D06FD5">
      <w:pPr>
        <w:tabs>
          <w:tab w:val="left" w:pos="1260"/>
        </w:tabs>
      </w:pPr>
    </w:p>
    <w:p w14:paraId="39E6C3E7" w14:textId="64F65280" w:rsidR="00D06FD5" w:rsidRPr="00E82F86" w:rsidRDefault="00D06FD5" w:rsidP="00D06FD5">
      <w:pPr>
        <w:tabs>
          <w:tab w:val="left" w:pos="1260"/>
        </w:tabs>
      </w:pPr>
    </w:p>
    <w:p w14:paraId="58C7F3AE" w14:textId="1A1349F6" w:rsidR="00D06FD5" w:rsidRPr="00E82F86" w:rsidRDefault="00D06FD5" w:rsidP="00D06FD5">
      <w:pPr>
        <w:tabs>
          <w:tab w:val="left" w:pos="1260"/>
        </w:tabs>
      </w:pPr>
      <w:r w:rsidRPr="00E82F86">
        <w:lastRenderedPageBreak/>
        <w:t>Het is natuurlijk mijn bedoeling om zo snel en efficiënt mogelijk te werken, en om dit te kunnen doen zal ik ook een environment nodig hebben.</w:t>
      </w:r>
    </w:p>
    <w:p w14:paraId="46A19477" w14:textId="363A53B2" w:rsidR="00D06FD5" w:rsidRPr="00E82F86" w:rsidRDefault="00D06FD5" w:rsidP="00D06FD5">
      <w:pPr>
        <w:tabs>
          <w:tab w:val="left" w:pos="1260"/>
        </w:tabs>
      </w:pPr>
      <w:r w:rsidRPr="00E82F86">
        <w:rPr>
          <w:noProof/>
        </w:rPr>
        <w:drawing>
          <wp:inline distT="0" distB="0" distL="0" distR="0" wp14:anchorId="71E0E5D6" wp14:editId="5BDE3156">
            <wp:extent cx="3296110" cy="1505160"/>
            <wp:effectExtent l="0" t="0" r="0" b="0"/>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96110" cy="1505160"/>
                    </a:xfrm>
                    <a:prstGeom prst="rect">
                      <a:avLst/>
                    </a:prstGeom>
                  </pic:spPr>
                </pic:pic>
              </a:graphicData>
            </a:graphic>
          </wp:inline>
        </w:drawing>
      </w:r>
      <w:r w:rsidRPr="00E82F86">
        <w:t>ook deze is initieel leeg en zal ik aanvullen wanneer nodig.</w:t>
      </w:r>
    </w:p>
    <w:p w14:paraId="76A9B12C" w14:textId="6F195845" w:rsidR="00964EDC" w:rsidRPr="00E82F86" w:rsidRDefault="00964EDC" w:rsidP="00D06FD5">
      <w:pPr>
        <w:tabs>
          <w:tab w:val="left" w:pos="1260"/>
        </w:tabs>
      </w:pPr>
      <w:r w:rsidRPr="00E82F86">
        <w:t xml:space="preserve">Enkele variabelen die ik zal nodig hebben is natuurlijk de basis URL, het </w:t>
      </w:r>
      <w:proofErr w:type="spellStart"/>
      <w:r w:rsidRPr="00E82F86">
        <w:t>id</w:t>
      </w:r>
      <w:proofErr w:type="spellEnd"/>
      <w:r w:rsidRPr="00E82F86">
        <w:t xml:space="preserve"> van de aangemaakte categorie en van de recepten.</w:t>
      </w:r>
    </w:p>
    <w:p w14:paraId="3248FFE3" w14:textId="6416148D" w:rsidR="00964EDC" w:rsidRPr="00E82F86" w:rsidRDefault="00964EDC" w:rsidP="00D06FD5">
      <w:pPr>
        <w:tabs>
          <w:tab w:val="left" w:pos="1260"/>
        </w:tabs>
      </w:pPr>
      <w:r w:rsidRPr="00E82F86">
        <w:rPr>
          <w:noProof/>
        </w:rPr>
        <w:drawing>
          <wp:inline distT="0" distB="0" distL="0" distR="0" wp14:anchorId="71694F97" wp14:editId="7C9486B2">
            <wp:extent cx="5760720" cy="1164590"/>
            <wp:effectExtent l="0" t="0" r="0"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720" cy="1164590"/>
                    </a:xfrm>
                    <a:prstGeom prst="rect">
                      <a:avLst/>
                    </a:prstGeom>
                  </pic:spPr>
                </pic:pic>
              </a:graphicData>
            </a:graphic>
          </wp:inline>
        </w:drawing>
      </w:r>
    </w:p>
    <w:p w14:paraId="3E1F407C" w14:textId="78BFA4D9" w:rsidR="00470E72" w:rsidRPr="00E82F86" w:rsidRDefault="00470E72" w:rsidP="00D06FD5">
      <w:pPr>
        <w:tabs>
          <w:tab w:val="left" w:pos="1260"/>
        </w:tabs>
      </w:pPr>
      <w:r w:rsidRPr="00E82F86">
        <w:t xml:space="preserve">De volgende stap is om elke </w:t>
      </w:r>
      <w:proofErr w:type="spellStart"/>
      <w:r w:rsidRPr="00E82F86">
        <w:t>request</w:t>
      </w:r>
      <w:proofErr w:type="spellEnd"/>
      <w:r w:rsidRPr="00E82F86">
        <w:t xml:space="preserve"> te gaan invullen dit aan de hand van de environment variabelen.</w:t>
      </w:r>
    </w:p>
    <w:p w14:paraId="6B242013" w14:textId="62176B23" w:rsidR="00470E72" w:rsidRPr="00E82F86" w:rsidRDefault="00470E72" w:rsidP="00D06FD5">
      <w:pPr>
        <w:tabs>
          <w:tab w:val="left" w:pos="1260"/>
        </w:tabs>
      </w:pPr>
      <w:r w:rsidRPr="00E82F86">
        <w:rPr>
          <w:noProof/>
        </w:rPr>
        <w:drawing>
          <wp:inline distT="0" distB="0" distL="0" distR="0" wp14:anchorId="4BBF97C7" wp14:editId="102E7A53">
            <wp:extent cx="2276793" cy="552527"/>
            <wp:effectExtent l="0" t="0" r="9525" b="0"/>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76793" cy="552527"/>
                    </a:xfrm>
                    <a:prstGeom prst="rect">
                      <a:avLst/>
                    </a:prstGeom>
                  </pic:spPr>
                </pic:pic>
              </a:graphicData>
            </a:graphic>
          </wp:inline>
        </w:drawing>
      </w:r>
    </w:p>
    <w:p w14:paraId="37760544" w14:textId="0D67A5FB" w:rsidR="00470E72" w:rsidRPr="00E82F86" w:rsidRDefault="00470E72" w:rsidP="00D06FD5">
      <w:pPr>
        <w:tabs>
          <w:tab w:val="left" w:pos="1260"/>
        </w:tabs>
        <w:rPr>
          <w:noProof/>
        </w:rPr>
      </w:pPr>
      <w:r w:rsidRPr="00E82F86">
        <w:t xml:space="preserve">Ik moet </w:t>
      </w:r>
      <w:proofErr w:type="spellStart"/>
      <w:r w:rsidRPr="00E82F86">
        <w:t>antuurlijk</w:t>
      </w:r>
      <w:proofErr w:type="spellEnd"/>
      <w:r w:rsidRPr="00E82F86">
        <w:t xml:space="preserve"> ook het ID opslaan wanneer ik iets aanmaak.</w:t>
      </w:r>
      <w:r w:rsidRPr="00E82F86">
        <w:rPr>
          <w:noProof/>
        </w:rPr>
        <w:t xml:space="preserve"> </w:t>
      </w:r>
      <w:r w:rsidRPr="00E82F86">
        <w:rPr>
          <w:noProof/>
        </w:rPr>
        <w:drawing>
          <wp:inline distT="0" distB="0" distL="0" distR="0" wp14:anchorId="565771BA" wp14:editId="73B2D5C4">
            <wp:extent cx="3972479" cy="638264"/>
            <wp:effectExtent l="0" t="0" r="9525" b="9525"/>
            <wp:docPr id="96" name="Afbeelding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72479" cy="638264"/>
                    </a:xfrm>
                    <a:prstGeom prst="rect">
                      <a:avLst/>
                    </a:prstGeom>
                  </pic:spPr>
                </pic:pic>
              </a:graphicData>
            </a:graphic>
          </wp:inline>
        </w:drawing>
      </w:r>
    </w:p>
    <w:p w14:paraId="5C573D16" w14:textId="152284C2" w:rsidR="00470E72" w:rsidRPr="00E82F86" w:rsidRDefault="00470E72" w:rsidP="00D06FD5">
      <w:pPr>
        <w:tabs>
          <w:tab w:val="left" w:pos="1260"/>
        </w:tabs>
      </w:pPr>
      <w:r w:rsidRPr="00E82F86">
        <w:rPr>
          <w:noProof/>
        </w:rPr>
        <w:drawing>
          <wp:inline distT="0" distB="0" distL="0" distR="0" wp14:anchorId="22DBF425" wp14:editId="6B31EAEF">
            <wp:extent cx="2772162" cy="504895"/>
            <wp:effectExtent l="0" t="0" r="9525" b="9525"/>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72162" cy="504895"/>
                    </a:xfrm>
                    <a:prstGeom prst="rect">
                      <a:avLst/>
                    </a:prstGeom>
                  </pic:spPr>
                </pic:pic>
              </a:graphicData>
            </a:graphic>
          </wp:inline>
        </w:drawing>
      </w:r>
      <w:r w:rsidRPr="00E82F86">
        <w:rPr>
          <w:noProof/>
        </w:rPr>
        <w:drawing>
          <wp:inline distT="0" distB="0" distL="0" distR="0" wp14:anchorId="439A70E2" wp14:editId="16E97462">
            <wp:extent cx="2829320" cy="800212"/>
            <wp:effectExtent l="0" t="0" r="0" b="0"/>
            <wp:docPr id="98"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29320" cy="800212"/>
                    </a:xfrm>
                    <a:prstGeom prst="rect">
                      <a:avLst/>
                    </a:prstGeom>
                  </pic:spPr>
                </pic:pic>
              </a:graphicData>
            </a:graphic>
          </wp:inline>
        </w:drawing>
      </w:r>
    </w:p>
    <w:p w14:paraId="684BBFF2" w14:textId="2B866DE4" w:rsidR="00470E72" w:rsidRPr="00E82F86" w:rsidRDefault="00470E72" w:rsidP="00D06FD5">
      <w:pPr>
        <w:tabs>
          <w:tab w:val="left" w:pos="1260"/>
        </w:tabs>
      </w:pPr>
      <w:r w:rsidRPr="00E82F86">
        <w:t xml:space="preserve">En dit vervolgens gebruiken. Dit heb ik gedaan voor elke </w:t>
      </w:r>
      <w:proofErr w:type="spellStart"/>
      <w:r w:rsidRPr="00E82F86">
        <w:t>request</w:t>
      </w:r>
      <w:proofErr w:type="spellEnd"/>
      <w:r w:rsidRPr="00E82F86">
        <w:t xml:space="preserve"> in de </w:t>
      </w:r>
      <w:proofErr w:type="spellStart"/>
      <w:r w:rsidRPr="00E82F86">
        <w:t>collection</w:t>
      </w:r>
      <w:proofErr w:type="spellEnd"/>
      <w:r w:rsidRPr="00E82F86">
        <w:t>.</w:t>
      </w:r>
    </w:p>
    <w:p w14:paraId="5F329AAB" w14:textId="384638B5" w:rsidR="00470E72" w:rsidRPr="00E82F86" w:rsidRDefault="00470E72" w:rsidP="00D06FD5">
      <w:pPr>
        <w:tabs>
          <w:tab w:val="left" w:pos="1260"/>
        </w:tabs>
      </w:pPr>
      <w:r w:rsidRPr="00E82F86">
        <w:t>Momenteel heb ik dus nog geen tests geschreven</w:t>
      </w:r>
      <w:r w:rsidR="00044633" w:rsidRPr="00E82F86">
        <w:t xml:space="preserve"> in deze </w:t>
      </w:r>
      <w:proofErr w:type="spellStart"/>
      <w:r w:rsidR="00044633" w:rsidRPr="00E82F86">
        <w:t>collection</w:t>
      </w:r>
      <w:proofErr w:type="spellEnd"/>
      <w:r w:rsidRPr="00E82F86">
        <w:t>.</w:t>
      </w:r>
    </w:p>
    <w:p w14:paraId="78FA417B" w14:textId="33AF01B2" w:rsidR="006F4A8D" w:rsidRPr="00E82F86" w:rsidRDefault="006F4A8D" w:rsidP="00D06FD5">
      <w:pPr>
        <w:tabs>
          <w:tab w:val="left" w:pos="1260"/>
        </w:tabs>
      </w:pPr>
    </w:p>
    <w:p w14:paraId="5BE0E6CC" w14:textId="5E0317D8" w:rsidR="006F4A8D" w:rsidRPr="00E82F86" w:rsidRDefault="006F4A8D" w:rsidP="00D06FD5">
      <w:pPr>
        <w:tabs>
          <w:tab w:val="left" w:pos="1260"/>
        </w:tabs>
      </w:pPr>
    </w:p>
    <w:p w14:paraId="67E2CF63" w14:textId="608B7FDC" w:rsidR="006F4A8D" w:rsidRPr="00E82F86" w:rsidRDefault="006F4A8D" w:rsidP="00D06FD5">
      <w:pPr>
        <w:tabs>
          <w:tab w:val="left" w:pos="1260"/>
        </w:tabs>
      </w:pPr>
    </w:p>
    <w:p w14:paraId="62B515F1" w14:textId="1CCBBC20" w:rsidR="006F4A8D" w:rsidRPr="00E82F86" w:rsidRDefault="006F4A8D" w:rsidP="00D06FD5">
      <w:pPr>
        <w:tabs>
          <w:tab w:val="left" w:pos="1260"/>
        </w:tabs>
      </w:pPr>
      <w:r w:rsidRPr="00E82F86">
        <w:lastRenderedPageBreak/>
        <w:t xml:space="preserve">Voor de tijd van een recept </w:t>
      </w:r>
      <w:proofErr w:type="spellStart"/>
      <w:r w:rsidRPr="00E82F86">
        <w:t>gaa</w:t>
      </w:r>
      <w:proofErr w:type="spellEnd"/>
      <w:r w:rsidRPr="00E82F86">
        <w:t xml:space="preserve"> ik gebruik maken van de pre </w:t>
      </w:r>
      <w:proofErr w:type="spellStart"/>
      <w:r w:rsidRPr="00E82F86">
        <w:t>request</w:t>
      </w:r>
      <w:proofErr w:type="spellEnd"/>
      <w:r w:rsidRPr="00E82F86">
        <w:t xml:space="preserve"> script. Dit heb ik tot nu toe nog niet gebruikt, maar met deze feature kunnen we code gaan </w:t>
      </w:r>
      <w:proofErr w:type="spellStart"/>
      <w:r w:rsidRPr="00E82F86">
        <w:t>utivoeren</w:t>
      </w:r>
      <w:proofErr w:type="spellEnd"/>
      <w:r w:rsidRPr="00E82F86">
        <w:t xml:space="preserve"> alvorens een </w:t>
      </w:r>
      <w:proofErr w:type="spellStart"/>
      <w:r w:rsidRPr="00E82F86">
        <w:t>request</w:t>
      </w:r>
      <w:proofErr w:type="spellEnd"/>
      <w:r w:rsidRPr="00E82F86">
        <w:t xml:space="preserve"> gedaan wordt.</w:t>
      </w:r>
    </w:p>
    <w:p w14:paraId="4EFCE40D" w14:textId="1D9D4D01" w:rsidR="006F4A8D" w:rsidRPr="00E82F86" w:rsidRDefault="00055D43" w:rsidP="00D06FD5">
      <w:pPr>
        <w:tabs>
          <w:tab w:val="left" w:pos="1260"/>
        </w:tabs>
      </w:pPr>
      <w:r w:rsidRPr="00E82F86">
        <w:rPr>
          <w:noProof/>
        </w:rPr>
        <w:drawing>
          <wp:inline distT="0" distB="0" distL="0" distR="0" wp14:anchorId="369FF1EF" wp14:editId="31113E1C">
            <wp:extent cx="3572374" cy="781159"/>
            <wp:effectExtent l="0" t="0" r="9525" b="0"/>
            <wp:docPr id="101" name="Afbeelding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572374" cy="781159"/>
                    </a:xfrm>
                    <a:prstGeom prst="rect">
                      <a:avLst/>
                    </a:prstGeom>
                  </pic:spPr>
                </pic:pic>
              </a:graphicData>
            </a:graphic>
          </wp:inline>
        </w:drawing>
      </w:r>
    </w:p>
    <w:p w14:paraId="08FB594A" w14:textId="4AB66A78" w:rsidR="006F4A8D" w:rsidRPr="00E82F86" w:rsidRDefault="006F4A8D" w:rsidP="00D06FD5">
      <w:pPr>
        <w:tabs>
          <w:tab w:val="left" w:pos="1260"/>
        </w:tabs>
      </w:pPr>
      <w:r w:rsidRPr="00E82F86">
        <w:t>In dit geval wordt een random waarde tussen 1 en 1000 gecreëerd en vervolgens ingevuld in de variabele Time die ik heb toegevoegd aan de environment.</w:t>
      </w:r>
    </w:p>
    <w:p w14:paraId="531F5B54" w14:textId="29B326A2" w:rsidR="006F4A8D" w:rsidRPr="00E82F86" w:rsidRDefault="00055D43" w:rsidP="00D06FD5">
      <w:pPr>
        <w:tabs>
          <w:tab w:val="left" w:pos="1260"/>
        </w:tabs>
      </w:pPr>
      <w:r w:rsidRPr="00E82F86">
        <w:rPr>
          <w:noProof/>
        </w:rPr>
        <w:drawing>
          <wp:inline distT="0" distB="0" distL="0" distR="0" wp14:anchorId="58DDDCA2" wp14:editId="52660D24">
            <wp:extent cx="4248743" cy="5801535"/>
            <wp:effectExtent l="0" t="0" r="0" b="8890"/>
            <wp:docPr id="102" name="Afbeelding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48743" cy="5801535"/>
                    </a:xfrm>
                    <a:prstGeom prst="rect">
                      <a:avLst/>
                    </a:prstGeom>
                  </pic:spPr>
                </pic:pic>
              </a:graphicData>
            </a:graphic>
          </wp:inline>
        </w:drawing>
      </w:r>
    </w:p>
    <w:p w14:paraId="001B65E4" w14:textId="3012F333" w:rsidR="006F4A8D" w:rsidRPr="00E82F86" w:rsidRDefault="006F4A8D" w:rsidP="00D06FD5">
      <w:pPr>
        <w:tabs>
          <w:tab w:val="left" w:pos="1260"/>
        </w:tabs>
      </w:pPr>
      <w:r w:rsidRPr="00E82F86">
        <w:t>Op deze manier heb ik nu een recept aangemaakt dat bij de vorige categorie hoort met een random tijdsduur.</w:t>
      </w:r>
    </w:p>
    <w:p w14:paraId="6208AC30" w14:textId="59EA6550" w:rsidR="00055D43" w:rsidRPr="00E82F86" w:rsidRDefault="00055D43" w:rsidP="00D06FD5">
      <w:pPr>
        <w:tabs>
          <w:tab w:val="left" w:pos="1260"/>
        </w:tabs>
      </w:pPr>
      <w:r w:rsidRPr="00E82F86">
        <w:lastRenderedPageBreak/>
        <w:t xml:space="preserve">Wanneer ik elke </w:t>
      </w:r>
      <w:proofErr w:type="spellStart"/>
      <w:r w:rsidRPr="00E82F86">
        <w:t>request</w:t>
      </w:r>
      <w:proofErr w:type="spellEnd"/>
      <w:r w:rsidRPr="00E82F86">
        <w:t xml:space="preserve"> heb ingevuld met de juiste waarden heb ik een simpele response test geschreven op </w:t>
      </w:r>
      <w:proofErr w:type="spellStart"/>
      <w:r w:rsidRPr="00E82F86">
        <w:t>collection</w:t>
      </w:r>
      <w:proofErr w:type="spellEnd"/>
      <w:r w:rsidRPr="00E82F86">
        <w:t xml:space="preserve"> niveau. Dit heb ik gedaan zodat ik eens kan gaan kijken of elke </w:t>
      </w:r>
      <w:proofErr w:type="spellStart"/>
      <w:r w:rsidRPr="00E82F86">
        <w:t>request</w:t>
      </w:r>
      <w:proofErr w:type="spellEnd"/>
      <w:r w:rsidRPr="00E82F86">
        <w:t xml:space="preserve"> welk wordt uitgevoerd.</w:t>
      </w:r>
    </w:p>
    <w:p w14:paraId="103D9445" w14:textId="1190CF49" w:rsidR="00055D43" w:rsidRPr="00E82F86" w:rsidRDefault="00055D43" w:rsidP="00D06FD5">
      <w:pPr>
        <w:tabs>
          <w:tab w:val="left" w:pos="1260"/>
        </w:tabs>
      </w:pPr>
      <w:r w:rsidRPr="00E82F86">
        <w:rPr>
          <w:noProof/>
        </w:rPr>
        <w:drawing>
          <wp:inline distT="0" distB="0" distL="0" distR="0" wp14:anchorId="7B89E240" wp14:editId="3EC7C9AD">
            <wp:extent cx="5760720" cy="1642110"/>
            <wp:effectExtent l="0" t="0" r="0" b="0"/>
            <wp:docPr id="103" name="Afbeelding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720" cy="1642110"/>
                    </a:xfrm>
                    <a:prstGeom prst="rect">
                      <a:avLst/>
                    </a:prstGeom>
                  </pic:spPr>
                </pic:pic>
              </a:graphicData>
            </a:graphic>
          </wp:inline>
        </w:drawing>
      </w:r>
    </w:p>
    <w:p w14:paraId="7B6CEA66" w14:textId="55A1D63A" w:rsidR="00055D43" w:rsidRPr="00E82F86" w:rsidRDefault="00055D43" w:rsidP="00D06FD5">
      <w:pPr>
        <w:tabs>
          <w:tab w:val="left" w:pos="1260"/>
        </w:tabs>
      </w:pPr>
      <w:r w:rsidRPr="00E82F86">
        <w:rPr>
          <w:noProof/>
        </w:rPr>
        <w:drawing>
          <wp:inline distT="0" distB="0" distL="0" distR="0" wp14:anchorId="6B3D019C" wp14:editId="1E73A586">
            <wp:extent cx="3734321" cy="2753109"/>
            <wp:effectExtent l="0" t="0" r="0" b="9525"/>
            <wp:docPr id="104" name="Afbeelding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34321" cy="2753109"/>
                    </a:xfrm>
                    <a:prstGeom prst="rect">
                      <a:avLst/>
                    </a:prstGeom>
                  </pic:spPr>
                </pic:pic>
              </a:graphicData>
            </a:graphic>
          </wp:inline>
        </w:drawing>
      </w:r>
    </w:p>
    <w:p w14:paraId="3CA45306" w14:textId="5742637F" w:rsidR="00055D43" w:rsidRPr="00E82F86" w:rsidRDefault="00055D43" w:rsidP="00D06FD5">
      <w:pPr>
        <w:tabs>
          <w:tab w:val="left" w:pos="1260"/>
        </w:tabs>
      </w:pPr>
      <w:r w:rsidRPr="00E82F86">
        <w:t xml:space="preserve">Elke test is gelukt dus dit wil ook zeggen dat elke </w:t>
      </w:r>
      <w:proofErr w:type="spellStart"/>
      <w:r w:rsidRPr="00E82F86">
        <w:t>request</w:t>
      </w:r>
      <w:proofErr w:type="spellEnd"/>
      <w:r w:rsidRPr="00E82F86">
        <w:t xml:space="preserve"> is gelukt. </w:t>
      </w:r>
    </w:p>
    <w:p w14:paraId="28EFD515" w14:textId="3808EFAC" w:rsidR="00055D43" w:rsidRPr="00E82F86" w:rsidRDefault="00055D43" w:rsidP="00D06FD5">
      <w:pPr>
        <w:tabs>
          <w:tab w:val="left" w:pos="1260"/>
        </w:tabs>
      </w:pPr>
      <w:r w:rsidRPr="00E82F86">
        <w:t>Nu is het tijd om wat betere tests te gaan schrijven om alles grondiger te testen.</w:t>
      </w:r>
    </w:p>
    <w:p w14:paraId="49DF6FE0" w14:textId="1E7AAF50" w:rsidR="00F142A0" w:rsidRPr="00E82F86" w:rsidRDefault="00F142A0" w:rsidP="00D06FD5">
      <w:pPr>
        <w:tabs>
          <w:tab w:val="left" w:pos="1260"/>
        </w:tabs>
      </w:pPr>
      <w:r w:rsidRPr="00E82F86">
        <w:t xml:space="preserve">Net zoals de vorige </w:t>
      </w:r>
      <w:proofErr w:type="spellStart"/>
      <w:r w:rsidRPr="00E82F86">
        <w:t>collection</w:t>
      </w:r>
      <w:proofErr w:type="spellEnd"/>
      <w:r w:rsidRPr="00E82F86">
        <w:t xml:space="preserve"> </w:t>
      </w:r>
      <w:proofErr w:type="spellStart"/>
      <w:r w:rsidRPr="00E82F86">
        <w:t>runne</w:t>
      </w:r>
      <w:proofErr w:type="spellEnd"/>
      <w:r w:rsidRPr="00E82F86">
        <w:t xml:space="preserve"> zou ik hier graag nagaan of er wel </w:t>
      </w:r>
      <w:proofErr w:type="spellStart"/>
      <w:r w:rsidRPr="00E82F86">
        <w:t>json</w:t>
      </w:r>
      <w:proofErr w:type="spellEnd"/>
      <w:r w:rsidRPr="00E82F86">
        <w:t xml:space="preserve"> </w:t>
      </w:r>
      <w:proofErr w:type="spellStart"/>
      <w:r w:rsidRPr="00E82F86">
        <w:t>gereturned</w:t>
      </w:r>
      <w:proofErr w:type="spellEnd"/>
      <w:r w:rsidRPr="00E82F86">
        <w:t xml:space="preserve"> wordt. Dit zou het geval moeten zijn voor 15 van de 16 testen behalve bij de delete van categorie. Dus ook deze test zou ik graag op </w:t>
      </w:r>
      <w:proofErr w:type="spellStart"/>
      <w:r w:rsidRPr="00E82F86">
        <w:t>collection</w:t>
      </w:r>
      <w:proofErr w:type="spellEnd"/>
      <w:r w:rsidRPr="00E82F86">
        <w:t xml:space="preserve"> niveau doen.</w:t>
      </w:r>
    </w:p>
    <w:p w14:paraId="63A4560B" w14:textId="54E7E9F8" w:rsidR="00F142A0" w:rsidRPr="00E82F86" w:rsidRDefault="00F142A0" w:rsidP="00D06FD5">
      <w:pPr>
        <w:tabs>
          <w:tab w:val="left" w:pos="1260"/>
        </w:tabs>
      </w:pPr>
      <w:r w:rsidRPr="00E82F86">
        <w:rPr>
          <w:noProof/>
        </w:rPr>
        <w:drawing>
          <wp:inline distT="0" distB="0" distL="0" distR="0" wp14:anchorId="4C2F3739" wp14:editId="4A6662C5">
            <wp:extent cx="3667637" cy="1000265"/>
            <wp:effectExtent l="0" t="0" r="0" b="9525"/>
            <wp:docPr id="105" name="Afbeelding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67637" cy="1000265"/>
                    </a:xfrm>
                    <a:prstGeom prst="rect">
                      <a:avLst/>
                    </a:prstGeom>
                  </pic:spPr>
                </pic:pic>
              </a:graphicData>
            </a:graphic>
          </wp:inline>
        </w:drawing>
      </w:r>
    </w:p>
    <w:p w14:paraId="6007B718" w14:textId="6E1326F2" w:rsidR="00F142A0" w:rsidRPr="00E82F86" w:rsidRDefault="00F142A0" w:rsidP="00D06FD5">
      <w:pPr>
        <w:tabs>
          <w:tab w:val="left" w:pos="1260"/>
        </w:tabs>
      </w:pPr>
      <w:r w:rsidRPr="00E82F86">
        <w:t xml:space="preserve">Zodat dit geen fout zou opleveren heb ik wat code geschreven dat zegt dat deze test enkel gedaan moet worden wanneer het niet gaat over een delete </w:t>
      </w:r>
      <w:proofErr w:type="spellStart"/>
      <w:r w:rsidRPr="00E82F86">
        <w:t>request</w:t>
      </w:r>
      <w:proofErr w:type="spellEnd"/>
      <w:r w:rsidRPr="00E82F86">
        <w:t>.</w:t>
      </w:r>
    </w:p>
    <w:p w14:paraId="6FC9F5CA" w14:textId="31E74B88" w:rsidR="00F142A0" w:rsidRPr="00E82F86" w:rsidRDefault="00F142A0" w:rsidP="00D06FD5">
      <w:pPr>
        <w:tabs>
          <w:tab w:val="left" w:pos="1260"/>
        </w:tabs>
      </w:pPr>
    </w:p>
    <w:p w14:paraId="7C6BE3CD" w14:textId="780F8870" w:rsidR="00F142A0" w:rsidRPr="00E82F86" w:rsidRDefault="00F142A0" w:rsidP="00D06FD5">
      <w:pPr>
        <w:tabs>
          <w:tab w:val="left" w:pos="1260"/>
        </w:tabs>
      </w:pPr>
      <w:r w:rsidRPr="00E82F86">
        <w:lastRenderedPageBreak/>
        <w:t xml:space="preserve">Vervolgens heb ik bij elke test gekeken of de status code correct is. Bij </w:t>
      </w:r>
      <w:proofErr w:type="spellStart"/>
      <w:r w:rsidRPr="00E82F86">
        <w:t>create</w:t>
      </w:r>
      <w:proofErr w:type="spellEnd"/>
      <w:r w:rsidRPr="00E82F86">
        <w:t xml:space="preserve"> en put moet dit 201 </w:t>
      </w:r>
      <w:proofErr w:type="spellStart"/>
      <w:r w:rsidRPr="00E82F86">
        <w:t>returnen</w:t>
      </w:r>
      <w:proofErr w:type="spellEnd"/>
      <w:r w:rsidRPr="00E82F86">
        <w:t>. En bij get en delete 200</w:t>
      </w:r>
      <w:r w:rsidR="00CA78FA" w:rsidRPr="00E82F86">
        <w:t>.</w:t>
      </w:r>
    </w:p>
    <w:p w14:paraId="06F22774" w14:textId="2B28ED28" w:rsidR="00CA78FA" w:rsidRPr="00E82F86" w:rsidRDefault="00CA78FA" w:rsidP="00D06FD5">
      <w:pPr>
        <w:tabs>
          <w:tab w:val="left" w:pos="1260"/>
        </w:tabs>
      </w:pPr>
      <w:r w:rsidRPr="00E82F86">
        <w:rPr>
          <w:noProof/>
        </w:rPr>
        <w:drawing>
          <wp:inline distT="0" distB="0" distL="0" distR="0" wp14:anchorId="031580A9" wp14:editId="6AF59494">
            <wp:extent cx="3296110" cy="704948"/>
            <wp:effectExtent l="0" t="0" r="0" b="0"/>
            <wp:docPr id="106" name="Afbeelding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96110" cy="704948"/>
                    </a:xfrm>
                    <a:prstGeom prst="rect">
                      <a:avLst/>
                    </a:prstGeom>
                  </pic:spPr>
                </pic:pic>
              </a:graphicData>
            </a:graphic>
          </wp:inline>
        </w:drawing>
      </w:r>
    </w:p>
    <w:p w14:paraId="5C1EED66" w14:textId="089AEC87" w:rsidR="009E15E8" w:rsidRPr="00E82F86" w:rsidRDefault="009E15E8" w:rsidP="00D06FD5">
      <w:pPr>
        <w:tabs>
          <w:tab w:val="left" w:pos="1260"/>
        </w:tabs>
      </w:pPr>
      <w:r w:rsidRPr="00E82F86">
        <w:rPr>
          <w:noProof/>
        </w:rPr>
        <w:drawing>
          <wp:inline distT="0" distB="0" distL="0" distR="0" wp14:anchorId="296122BD" wp14:editId="0E7E745F">
            <wp:extent cx="3458058" cy="638264"/>
            <wp:effectExtent l="0" t="0" r="9525" b="9525"/>
            <wp:docPr id="107" name="Afbeelding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58058" cy="638264"/>
                    </a:xfrm>
                    <a:prstGeom prst="rect">
                      <a:avLst/>
                    </a:prstGeom>
                  </pic:spPr>
                </pic:pic>
              </a:graphicData>
            </a:graphic>
          </wp:inline>
        </w:drawing>
      </w:r>
    </w:p>
    <w:p w14:paraId="3A70A067" w14:textId="35799B7D" w:rsidR="009315A5" w:rsidRPr="00E82F86" w:rsidRDefault="009315A5" w:rsidP="00D06FD5">
      <w:pPr>
        <w:tabs>
          <w:tab w:val="left" w:pos="1260"/>
        </w:tabs>
      </w:pPr>
      <w:r w:rsidRPr="00E82F86">
        <w:rPr>
          <w:noProof/>
        </w:rPr>
        <w:drawing>
          <wp:inline distT="0" distB="0" distL="0" distR="0" wp14:anchorId="07EEBB71" wp14:editId="026D4841">
            <wp:extent cx="5760720" cy="4611370"/>
            <wp:effectExtent l="0" t="0" r="0" b="0"/>
            <wp:docPr id="108" name="Afbeelding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4611370"/>
                    </a:xfrm>
                    <a:prstGeom prst="rect">
                      <a:avLst/>
                    </a:prstGeom>
                  </pic:spPr>
                </pic:pic>
              </a:graphicData>
            </a:graphic>
          </wp:inline>
        </w:drawing>
      </w:r>
    </w:p>
    <w:p w14:paraId="154ED4E5" w14:textId="768A0C54" w:rsidR="009315A5" w:rsidRPr="00E82F86" w:rsidRDefault="009315A5" w:rsidP="00D06FD5">
      <w:pPr>
        <w:tabs>
          <w:tab w:val="left" w:pos="1260"/>
        </w:tabs>
      </w:pPr>
      <w:r w:rsidRPr="00E82F86">
        <w:t xml:space="preserve">De </w:t>
      </w:r>
      <w:proofErr w:type="spellStart"/>
      <w:r w:rsidRPr="00E82F86">
        <w:t>collection</w:t>
      </w:r>
      <w:proofErr w:type="spellEnd"/>
      <w:r w:rsidRPr="00E82F86">
        <w:t xml:space="preserve"> blijkt te slagen samen met alle tests.</w:t>
      </w:r>
    </w:p>
    <w:p w14:paraId="2907DE44" w14:textId="6EEEA1F9" w:rsidR="009315A5" w:rsidRPr="00E82F86" w:rsidRDefault="009315A5" w:rsidP="00D06FD5">
      <w:pPr>
        <w:tabs>
          <w:tab w:val="left" w:pos="1260"/>
        </w:tabs>
      </w:pPr>
      <w:r w:rsidRPr="00E82F86">
        <w:rPr>
          <w:noProof/>
        </w:rPr>
        <w:drawing>
          <wp:inline distT="0" distB="0" distL="0" distR="0" wp14:anchorId="487A8DC9" wp14:editId="209E2B44">
            <wp:extent cx="3629532" cy="704948"/>
            <wp:effectExtent l="0" t="0" r="9525" b="0"/>
            <wp:docPr id="109" name="Afbeelding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29532" cy="704948"/>
                    </a:xfrm>
                    <a:prstGeom prst="rect">
                      <a:avLst/>
                    </a:prstGeom>
                  </pic:spPr>
                </pic:pic>
              </a:graphicData>
            </a:graphic>
          </wp:inline>
        </w:drawing>
      </w:r>
    </w:p>
    <w:p w14:paraId="53C8B83B" w14:textId="38E91DB1" w:rsidR="009315A5" w:rsidRPr="00E82F86" w:rsidRDefault="009315A5" w:rsidP="00D06FD5">
      <w:pPr>
        <w:tabs>
          <w:tab w:val="left" w:pos="1260"/>
        </w:tabs>
      </w:pPr>
      <w:r w:rsidRPr="00E82F86">
        <w:t xml:space="preserve">Het is ook mogelijk om dit te exporteren naar een </w:t>
      </w:r>
      <w:proofErr w:type="spellStart"/>
      <w:r w:rsidRPr="00E82F86">
        <w:t>json</w:t>
      </w:r>
      <w:proofErr w:type="spellEnd"/>
      <w:r w:rsidRPr="00E82F86">
        <w:t xml:space="preserve"> file.</w:t>
      </w:r>
    </w:p>
    <w:p w14:paraId="6224DE80" w14:textId="3B78C51E" w:rsidR="009315A5" w:rsidRPr="00E82F86" w:rsidRDefault="009315A5" w:rsidP="00D06FD5">
      <w:pPr>
        <w:tabs>
          <w:tab w:val="left" w:pos="1260"/>
        </w:tabs>
      </w:pPr>
    </w:p>
    <w:p w14:paraId="7810D8F0" w14:textId="460C5BF7" w:rsidR="009315A5" w:rsidRPr="00E82F86" w:rsidRDefault="009315A5" w:rsidP="009315A5">
      <w:pPr>
        <w:pStyle w:val="Kop2"/>
        <w:rPr>
          <w:lang w:val="nl-BE"/>
        </w:rPr>
      </w:pPr>
      <w:r w:rsidRPr="00E82F86">
        <w:rPr>
          <w:lang w:val="nl-BE"/>
        </w:rPr>
        <w:lastRenderedPageBreak/>
        <w:t xml:space="preserve">Resultaat in JSON </w:t>
      </w:r>
    </w:p>
    <w:p w14:paraId="6330F9FB" w14:textId="797BA6A7" w:rsidR="009315A5" w:rsidRPr="00E82F86" w:rsidRDefault="009315A5" w:rsidP="009315A5">
      <w:r w:rsidRPr="00E82F86">
        <w:t xml:space="preserve">Op deze manier is het makkelijk om </w:t>
      </w:r>
      <w:proofErr w:type="spellStart"/>
      <w:r w:rsidRPr="00E82F86">
        <w:t>all</w:t>
      </w:r>
      <w:proofErr w:type="spellEnd"/>
      <w:r w:rsidRPr="00E82F86">
        <w:t xml:space="preserve"> de tests en </w:t>
      </w:r>
      <w:proofErr w:type="spellStart"/>
      <w:r w:rsidRPr="00E82F86">
        <w:t>requests</w:t>
      </w:r>
      <w:proofErr w:type="spellEnd"/>
      <w:r w:rsidRPr="00E82F86">
        <w:t xml:space="preserve"> weer </w:t>
      </w:r>
      <w:proofErr w:type="spellStart"/>
      <w:r w:rsidRPr="00E82F86">
        <w:t>teg</w:t>
      </w:r>
      <w:proofErr w:type="spellEnd"/>
      <w:r w:rsidRPr="00E82F86">
        <w:t xml:space="preserve"> even samen met de response.</w:t>
      </w:r>
    </w:p>
    <w:p w14:paraId="4C4717EB" w14:textId="5E6D7B1F" w:rsidR="009315A5" w:rsidRPr="00E82F86" w:rsidRDefault="009315A5" w:rsidP="009315A5"/>
    <w:p w14:paraId="736B944E" w14:textId="77777777" w:rsidR="009315A5" w:rsidRPr="00E82F86" w:rsidRDefault="009315A5" w:rsidP="009315A5">
      <w:r w:rsidRPr="00E82F86">
        <w:t>{</w:t>
      </w:r>
    </w:p>
    <w:p w14:paraId="01255BF7" w14:textId="77777777" w:rsidR="009315A5" w:rsidRPr="00E82F86" w:rsidRDefault="009315A5" w:rsidP="009315A5">
      <w:r w:rsidRPr="00E82F86">
        <w:tab/>
        <w:t>"</w:t>
      </w:r>
      <w:proofErr w:type="spellStart"/>
      <w:r w:rsidRPr="00E82F86">
        <w:t>id</w:t>
      </w:r>
      <w:proofErr w:type="spellEnd"/>
      <w:r w:rsidRPr="00E82F86">
        <w:t>": "2dd3e31f-2abd-4899-ba36-3c71218ad9b3",</w:t>
      </w:r>
    </w:p>
    <w:p w14:paraId="1145CE4D" w14:textId="77777777" w:rsidR="009315A5" w:rsidRPr="00E82F86" w:rsidRDefault="009315A5" w:rsidP="009315A5">
      <w:r w:rsidRPr="00E82F86">
        <w:tab/>
        <w:t>"name": "CRUD test API",</w:t>
      </w:r>
    </w:p>
    <w:p w14:paraId="3E0822F6" w14:textId="77777777" w:rsidR="009315A5" w:rsidRPr="00E82F86" w:rsidRDefault="009315A5" w:rsidP="009315A5">
      <w:r w:rsidRPr="00E82F86">
        <w:tab/>
        <w:t>"timestamp": "2021-12-09T11:43:34.351Z",</w:t>
      </w:r>
    </w:p>
    <w:p w14:paraId="5932052E" w14:textId="77777777" w:rsidR="009315A5" w:rsidRPr="00E82F86" w:rsidRDefault="009315A5" w:rsidP="009315A5">
      <w:r w:rsidRPr="00E82F86">
        <w:tab/>
        <w:t>"</w:t>
      </w:r>
      <w:proofErr w:type="spellStart"/>
      <w:r w:rsidRPr="00E82F86">
        <w:t>collection_id</w:t>
      </w:r>
      <w:proofErr w:type="spellEnd"/>
      <w:r w:rsidRPr="00E82F86">
        <w:t>": "15613414-9d16102b-a6bb-465f-9dec-b47c92697535",</w:t>
      </w:r>
    </w:p>
    <w:p w14:paraId="6EFD94B8" w14:textId="77777777" w:rsidR="009315A5" w:rsidRPr="00E82F86" w:rsidRDefault="009315A5" w:rsidP="009315A5">
      <w:r w:rsidRPr="00E82F86">
        <w:tab/>
        <w:t>"</w:t>
      </w:r>
      <w:proofErr w:type="spellStart"/>
      <w:r w:rsidRPr="00E82F86">
        <w:t>folder_id</w:t>
      </w:r>
      <w:proofErr w:type="spellEnd"/>
      <w:r w:rsidRPr="00E82F86">
        <w:t>": 0,</w:t>
      </w:r>
    </w:p>
    <w:p w14:paraId="113F3CF9" w14:textId="77777777" w:rsidR="009315A5" w:rsidRPr="00E82F86" w:rsidRDefault="009315A5" w:rsidP="009315A5">
      <w:r w:rsidRPr="00E82F86">
        <w:tab/>
        <w:t>"</w:t>
      </w:r>
      <w:proofErr w:type="spellStart"/>
      <w:r w:rsidRPr="00E82F86">
        <w:t>environment_id</w:t>
      </w:r>
      <w:proofErr w:type="spellEnd"/>
      <w:r w:rsidRPr="00E82F86">
        <w:t>": "16c1249a-7000-49c8-812f-a5d025c04907",</w:t>
      </w:r>
    </w:p>
    <w:p w14:paraId="4212E61D" w14:textId="77777777" w:rsidR="009315A5" w:rsidRPr="00E82F86" w:rsidRDefault="009315A5" w:rsidP="009315A5">
      <w:r w:rsidRPr="00E82F86">
        <w:tab/>
        <w:t>"</w:t>
      </w:r>
      <w:proofErr w:type="spellStart"/>
      <w:r w:rsidRPr="00E82F86">
        <w:t>totalPass</w:t>
      </w:r>
      <w:proofErr w:type="spellEnd"/>
      <w:r w:rsidRPr="00E82F86">
        <w:t>": 45,</w:t>
      </w:r>
    </w:p>
    <w:p w14:paraId="6A12AF37" w14:textId="77777777" w:rsidR="009315A5" w:rsidRPr="00E82F86" w:rsidRDefault="009315A5" w:rsidP="009315A5">
      <w:r w:rsidRPr="00E82F86">
        <w:tab/>
        <w:t>"</w:t>
      </w:r>
      <w:proofErr w:type="spellStart"/>
      <w:r w:rsidRPr="00E82F86">
        <w:t>totalFail</w:t>
      </w:r>
      <w:proofErr w:type="spellEnd"/>
      <w:r w:rsidRPr="00E82F86">
        <w:t>": 0,</w:t>
      </w:r>
    </w:p>
    <w:p w14:paraId="69D8B229" w14:textId="77777777" w:rsidR="009315A5" w:rsidRPr="00E82F86" w:rsidRDefault="009315A5" w:rsidP="009315A5">
      <w:r w:rsidRPr="00E82F86">
        <w:tab/>
        <w:t>"</w:t>
      </w:r>
      <w:proofErr w:type="spellStart"/>
      <w:r w:rsidRPr="00E82F86">
        <w:t>results</w:t>
      </w:r>
      <w:proofErr w:type="spellEnd"/>
      <w:r w:rsidRPr="00E82F86">
        <w:t>": [</w:t>
      </w:r>
    </w:p>
    <w:p w14:paraId="3937BF4A" w14:textId="77777777" w:rsidR="009315A5" w:rsidRPr="00E82F86" w:rsidRDefault="009315A5" w:rsidP="009315A5">
      <w:r w:rsidRPr="00E82F86">
        <w:tab/>
      </w:r>
      <w:r w:rsidRPr="00E82F86">
        <w:tab/>
        <w:t>{</w:t>
      </w:r>
    </w:p>
    <w:p w14:paraId="2AB23F0B"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"3e155315-c3a3-4ac0-adeb-09e063920393",</w:t>
      </w:r>
    </w:p>
    <w:p w14:paraId="13295593" w14:textId="77777777" w:rsidR="009315A5" w:rsidRPr="00E82F86" w:rsidRDefault="009315A5" w:rsidP="009315A5">
      <w:r w:rsidRPr="00E82F86">
        <w:tab/>
      </w:r>
      <w:r w:rsidRPr="00E82F86">
        <w:tab/>
      </w:r>
      <w:r w:rsidRPr="00E82F86">
        <w:tab/>
        <w:t xml:space="preserve">"name": "Get </w:t>
      </w:r>
      <w:proofErr w:type="spellStart"/>
      <w:r w:rsidRPr="00E82F86">
        <w:t>categories</w:t>
      </w:r>
      <w:proofErr w:type="spellEnd"/>
      <w:r w:rsidRPr="00E82F86">
        <w:t>",</w:t>
      </w:r>
    </w:p>
    <w:p w14:paraId="33C4B44E"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"https://localhost:44359/api/category",</w:t>
      </w:r>
    </w:p>
    <w:p w14:paraId="1C45EE41" w14:textId="77777777" w:rsidR="009315A5" w:rsidRPr="00E82F86" w:rsidRDefault="009315A5" w:rsidP="009315A5">
      <w:r w:rsidRPr="00E82F86">
        <w:tab/>
      </w:r>
      <w:r w:rsidRPr="00E82F86">
        <w:tab/>
      </w:r>
      <w:r w:rsidRPr="00E82F86">
        <w:tab/>
        <w:t>"time": 14,</w:t>
      </w:r>
    </w:p>
    <w:p w14:paraId="41D1E5E4"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2C6D3119" w14:textId="77777777" w:rsidR="009315A5" w:rsidRPr="00E82F86" w:rsidRDefault="009315A5" w:rsidP="009315A5">
      <w:r w:rsidRPr="00E82F86">
        <w:tab/>
      </w:r>
      <w:r w:rsidRPr="00E82F86">
        <w:tab/>
      </w:r>
      <w:r w:rsidRPr="00E82F86">
        <w:tab/>
      </w:r>
      <w:r w:rsidRPr="00E82F86">
        <w:tab/>
        <w:t>"code": 200,</w:t>
      </w:r>
    </w:p>
    <w:p w14:paraId="74015AAE" w14:textId="77777777" w:rsidR="009315A5" w:rsidRPr="00E82F86" w:rsidRDefault="009315A5" w:rsidP="009315A5">
      <w:r w:rsidRPr="00E82F86">
        <w:tab/>
      </w:r>
      <w:r w:rsidRPr="00E82F86">
        <w:tab/>
      </w:r>
      <w:r w:rsidRPr="00E82F86">
        <w:tab/>
      </w:r>
      <w:r w:rsidRPr="00E82F86">
        <w:tab/>
        <w:t>"name": "OK"</w:t>
      </w:r>
    </w:p>
    <w:p w14:paraId="7300B3CD" w14:textId="77777777" w:rsidR="009315A5" w:rsidRPr="00E82F86" w:rsidRDefault="009315A5" w:rsidP="009315A5">
      <w:r w:rsidRPr="00E82F86">
        <w:tab/>
      </w:r>
      <w:r w:rsidRPr="00E82F86">
        <w:tab/>
      </w:r>
      <w:r w:rsidRPr="00E82F86">
        <w:tab/>
        <w:t>},</w:t>
      </w:r>
    </w:p>
    <w:p w14:paraId="7CFEC391" w14:textId="77777777" w:rsidR="009315A5" w:rsidRPr="00E82F86" w:rsidRDefault="009315A5" w:rsidP="009315A5">
      <w:r w:rsidRPr="00E82F86">
        <w:tab/>
      </w:r>
      <w:r w:rsidRPr="00E82F86">
        <w:tab/>
      </w:r>
      <w:r w:rsidRPr="00E82F86">
        <w:tab/>
        <w:t>"tests": {</w:t>
      </w:r>
    </w:p>
    <w:p w14:paraId="54A19ADE"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56BF26F7"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7E46B648" w14:textId="77777777" w:rsidR="009315A5" w:rsidRPr="00E82F86" w:rsidRDefault="009315A5" w:rsidP="009315A5">
      <w:r w:rsidRPr="00E82F86">
        <w:tab/>
      </w:r>
      <w:r w:rsidRPr="00E82F86">
        <w:tab/>
      </w:r>
      <w:r w:rsidRPr="00E82F86">
        <w:tab/>
      </w:r>
      <w:r w:rsidRPr="00E82F86">
        <w:tab/>
        <w:t xml:space="preserve">"Status code is 200": </w:t>
      </w:r>
      <w:proofErr w:type="spellStart"/>
      <w:r w:rsidRPr="00E82F86">
        <w:t>true</w:t>
      </w:r>
      <w:proofErr w:type="spellEnd"/>
    </w:p>
    <w:p w14:paraId="79CBDF37" w14:textId="77777777" w:rsidR="009315A5" w:rsidRPr="00E82F86" w:rsidRDefault="009315A5" w:rsidP="009315A5">
      <w:r w:rsidRPr="00E82F86">
        <w:tab/>
      </w:r>
      <w:r w:rsidRPr="00E82F86">
        <w:tab/>
      </w:r>
      <w:r w:rsidRPr="00E82F86">
        <w:tab/>
        <w:t>},</w:t>
      </w:r>
    </w:p>
    <w:p w14:paraId="1D3F32F3"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1C925265"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346FB66C" w14:textId="77777777" w:rsidR="009315A5" w:rsidRPr="00E82F86" w:rsidRDefault="009315A5" w:rsidP="009315A5">
      <w:r w:rsidRPr="00E82F86">
        <w:tab/>
      </w:r>
      <w:r w:rsidRPr="00E82F86">
        <w:tab/>
      </w:r>
      <w:r w:rsidRPr="00E82F86">
        <w:tab/>
      </w:r>
      <w:r w:rsidRPr="00E82F86">
        <w:tab/>
      </w:r>
      <w:r w:rsidRPr="00E82F86">
        <w:tab/>
        <w:t>"pass": 1,</w:t>
      </w:r>
    </w:p>
    <w:p w14:paraId="3CB61CE2" w14:textId="77777777" w:rsidR="009315A5" w:rsidRPr="00E82F86" w:rsidRDefault="009315A5" w:rsidP="009315A5">
      <w:r w:rsidRPr="00E82F86">
        <w:lastRenderedPageBreak/>
        <w:tab/>
      </w:r>
      <w:r w:rsidRPr="00E82F86">
        <w:tab/>
      </w:r>
      <w:r w:rsidRPr="00E82F86">
        <w:tab/>
      </w:r>
      <w:r w:rsidRPr="00E82F86">
        <w:tab/>
      </w:r>
      <w:r w:rsidRPr="00E82F86">
        <w:tab/>
        <w:t>"</w:t>
      </w:r>
      <w:proofErr w:type="spellStart"/>
      <w:r w:rsidRPr="00E82F86">
        <w:t>fail</w:t>
      </w:r>
      <w:proofErr w:type="spellEnd"/>
      <w:r w:rsidRPr="00E82F86">
        <w:t>": 0</w:t>
      </w:r>
    </w:p>
    <w:p w14:paraId="317EE72A" w14:textId="77777777" w:rsidR="009315A5" w:rsidRPr="00E82F86" w:rsidRDefault="009315A5" w:rsidP="009315A5">
      <w:r w:rsidRPr="00E82F86">
        <w:tab/>
      </w:r>
      <w:r w:rsidRPr="00E82F86">
        <w:tab/>
      </w:r>
      <w:r w:rsidRPr="00E82F86">
        <w:tab/>
      </w:r>
      <w:r w:rsidRPr="00E82F86">
        <w:tab/>
        <w:t>},</w:t>
      </w:r>
    </w:p>
    <w:p w14:paraId="6C7700A9"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w:t>
      </w:r>
    </w:p>
    <w:p w14:paraId="2C613B66" w14:textId="77777777" w:rsidR="009315A5" w:rsidRPr="00E82F86" w:rsidRDefault="009315A5" w:rsidP="009315A5">
      <w:r w:rsidRPr="00E82F86">
        <w:tab/>
      </w:r>
      <w:r w:rsidRPr="00E82F86">
        <w:tab/>
      </w:r>
      <w:r w:rsidRPr="00E82F86">
        <w:tab/>
      </w:r>
      <w:r w:rsidRPr="00E82F86">
        <w:tab/>
      </w:r>
      <w:r w:rsidRPr="00E82F86">
        <w:tab/>
        <w:t>"pass": 1,</w:t>
      </w:r>
    </w:p>
    <w:p w14:paraId="29307007"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42468A52" w14:textId="77777777" w:rsidR="009315A5" w:rsidRPr="00E82F86" w:rsidRDefault="009315A5" w:rsidP="009315A5">
      <w:r w:rsidRPr="00E82F86">
        <w:tab/>
      </w:r>
      <w:r w:rsidRPr="00E82F86">
        <w:tab/>
      </w:r>
      <w:r w:rsidRPr="00E82F86">
        <w:tab/>
      </w:r>
      <w:r w:rsidRPr="00E82F86">
        <w:tab/>
        <w:t>},</w:t>
      </w:r>
    </w:p>
    <w:p w14:paraId="27353419" w14:textId="77777777" w:rsidR="009315A5" w:rsidRPr="00E82F86" w:rsidRDefault="009315A5" w:rsidP="009315A5">
      <w:r w:rsidRPr="00E82F86">
        <w:tab/>
      </w:r>
      <w:r w:rsidRPr="00E82F86">
        <w:tab/>
      </w:r>
      <w:r w:rsidRPr="00E82F86">
        <w:tab/>
      </w:r>
      <w:r w:rsidRPr="00E82F86">
        <w:tab/>
        <w:t>"Status code is 200": {</w:t>
      </w:r>
    </w:p>
    <w:p w14:paraId="3F1C616C" w14:textId="77777777" w:rsidR="009315A5" w:rsidRPr="00E82F86" w:rsidRDefault="009315A5" w:rsidP="009315A5">
      <w:r w:rsidRPr="00E82F86">
        <w:tab/>
      </w:r>
      <w:r w:rsidRPr="00E82F86">
        <w:tab/>
      </w:r>
      <w:r w:rsidRPr="00E82F86">
        <w:tab/>
      </w:r>
      <w:r w:rsidRPr="00E82F86">
        <w:tab/>
      </w:r>
      <w:r w:rsidRPr="00E82F86">
        <w:tab/>
        <w:t>"pass": 1,</w:t>
      </w:r>
    </w:p>
    <w:p w14:paraId="3ED24ADF"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248F104D" w14:textId="77777777" w:rsidR="009315A5" w:rsidRPr="00E82F86" w:rsidRDefault="009315A5" w:rsidP="009315A5">
      <w:r w:rsidRPr="00E82F86">
        <w:tab/>
      </w:r>
      <w:r w:rsidRPr="00E82F86">
        <w:tab/>
      </w:r>
      <w:r w:rsidRPr="00E82F86">
        <w:tab/>
      </w:r>
      <w:r w:rsidRPr="00E82F86">
        <w:tab/>
        <w:t>}</w:t>
      </w:r>
    </w:p>
    <w:p w14:paraId="1F7111CC" w14:textId="77777777" w:rsidR="009315A5" w:rsidRPr="00E82F86" w:rsidRDefault="009315A5" w:rsidP="009315A5">
      <w:r w:rsidRPr="00E82F86">
        <w:tab/>
      </w:r>
      <w:r w:rsidRPr="00E82F86">
        <w:tab/>
      </w:r>
      <w:r w:rsidRPr="00E82F86">
        <w:tab/>
        <w:t>},</w:t>
      </w:r>
    </w:p>
    <w:p w14:paraId="4FC47EF3"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404700D3" w14:textId="77777777" w:rsidR="009315A5" w:rsidRPr="00E82F86" w:rsidRDefault="009315A5" w:rsidP="009315A5">
      <w:r w:rsidRPr="00E82F86">
        <w:tab/>
      </w:r>
      <w:r w:rsidRPr="00E82F86">
        <w:tab/>
      </w:r>
      <w:r w:rsidRPr="00E82F86">
        <w:tab/>
      </w:r>
      <w:r w:rsidRPr="00E82F86">
        <w:tab/>
        <w:t>14</w:t>
      </w:r>
    </w:p>
    <w:p w14:paraId="7EF7829A" w14:textId="77777777" w:rsidR="009315A5" w:rsidRPr="00E82F86" w:rsidRDefault="009315A5" w:rsidP="009315A5">
      <w:r w:rsidRPr="00E82F86">
        <w:tab/>
      </w:r>
      <w:r w:rsidRPr="00E82F86">
        <w:tab/>
      </w:r>
      <w:r w:rsidRPr="00E82F86">
        <w:tab/>
        <w:t>],</w:t>
      </w:r>
    </w:p>
    <w:p w14:paraId="785A59FC"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3D3B051E" w14:textId="77777777" w:rsidR="009315A5" w:rsidRPr="00E82F86" w:rsidRDefault="009315A5" w:rsidP="009315A5">
      <w:r w:rsidRPr="00E82F86">
        <w:tab/>
      </w:r>
      <w:r w:rsidRPr="00E82F86">
        <w:tab/>
      </w:r>
      <w:r w:rsidRPr="00E82F86">
        <w:tab/>
      </w:r>
      <w:r w:rsidRPr="00E82F86">
        <w:tab/>
        <w:t>{</w:t>
      </w:r>
    </w:p>
    <w:p w14:paraId="1C403162"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65B33C24" w14:textId="77777777" w:rsidR="009315A5" w:rsidRPr="00E82F86" w:rsidRDefault="009315A5" w:rsidP="009315A5">
      <w:r w:rsidRPr="00E82F86">
        <w:tab/>
      </w:r>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28170C1E" w14:textId="77777777" w:rsidR="009315A5" w:rsidRPr="00E82F86" w:rsidRDefault="009315A5" w:rsidP="009315A5">
      <w:r w:rsidRPr="00E82F86">
        <w:tab/>
      </w:r>
      <w:r w:rsidRPr="00E82F86">
        <w:tab/>
      </w:r>
      <w:r w:rsidRPr="00E82F86">
        <w:tab/>
      </w:r>
      <w:r w:rsidRPr="00E82F86">
        <w:tab/>
      </w:r>
      <w:r w:rsidRPr="00E82F86">
        <w:tab/>
        <w:t xml:space="preserve">"Status code is 200": </w:t>
      </w:r>
      <w:proofErr w:type="spellStart"/>
      <w:r w:rsidRPr="00E82F86">
        <w:t>true</w:t>
      </w:r>
      <w:proofErr w:type="spellEnd"/>
    </w:p>
    <w:p w14:paraId="1738A8FA" w14:textId="77777777" w:rsidR="009315A5" w:rsidRPr="00E82F86" w:rsidRDefault="009315A5" w:rsidP="009315A5">
      <w:r w:rsidRPr="00E82F86">
        <w:tab/>
      </w:r>
      <w:r w:rsidRPr="00E82F86">
        <w:tab/>
      </w:r>
      <w:r w:rsidRPr="00E82F86">
        <w:tab/>
      </w:r>
      <w:r w:rsidRPr="00E82F86">
        <w:tab/>
        <w:t>}</w:t>
      </w:r>
    </w:p>
    <w:p w14:paraId="73B73CA2" w14:textId="77777777" w:rsidR="009315A5" w:rsidRPr="00E82F86" w:rsidRDefault="009315A5" w:rsidP="009315A5">
      <w:r w:rsidRPr="00E82F86">
        <w:tab/>
      </w:r>
      <w:r w:rsidRPr="00E82F86">
        <w:tab/>
      </w:r>
      <w:r w:rsidRPr="00E82F86">
        <w:tab/>
        <w:t>]</w:t>
      </w:r>
    </w:p>
    <w:p w14:paraId="579E0D6F" w14:textId="77777777" w:rsidR="009315A5" w:rsidRPr="00E82F86" w:rsidRDefault="009315A5" w:rsidP="009315A5">
      <w:r w:rsidRPr="00E82F86">
        <w:tab/>
      </w:r>
      <w:r w:rsidRPr="00E82F86">
        <w:tab/>
        <w:t>},</w:t>
      </w:r>
    </w:p>
    <w:p w14:paraId="65763B75" w14:textId="77777777" w:rsidR="009315A5" w:rsidRPr="00E82F86" w:rsidRDefault="009315A5" w:rsidP="009315A5">
      <w:r w:rsidRPr="00E82F86">
        <w:tab/>
      </w:r>
      <w:r w:rsidRPr="00E82F86">
        <w:tab/>
        <w:t>{</w:t>
      </w:r>
    </w:p>
    <w:p w14:paraId="03D3D312"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"2f834540-50f9-4f20-a5f9-7c20217482cc",</w:t>
      </w:r>
    </w:p>
    <w:p w14:paraId="70550BAA" w14:textId="77777777" w:rsidR="009315A5" w:rsidRPr="00E82F86" w:rsidRDefault="009315A5" w:rsidP="009315A5">
      <w:r w:rsidRPr="00E82F86">
        <w:tab/>
      </w:r>
      <w:r w:rsidRPr="00E82F86">
        <w:tab/>
      </w:r>
      <w:r w:rsidRPr="00E82F86">
        <w:tab/>
        <w:t xml:space="preserve">"name": "Post </w:t>
      </w:r>
      <w:proofErr w:type="spellStart"/>
      <w:r w:rsidRPr="00E82F86">
        <w:t>cat</w:t>
      </w:r>
      <w:proofErr w:type="spellEnd"/>
      <w:r w:rsidRPr="00E82F86">
        <w:t>",</w:t>
      </w:r>
    </w:p>
    <w:p w14:paraId="09AD6675"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"https://localhost:44359/api/category",</w:t>
      </w:r>
    </w:p>
    <w:p w14:paraId="5C4046FB" w14:textId="77777777" w:rsidR="009315A5" w:rsidRPr="00E82F86" w:rsidRDefault="009315A5" w:rsidP="009315A5">
      <w:r w:rsidRPr="00E82F86">
        <w:tab/>
      </w:r>
      <w:r w:rsidRPr="00E82F86">
        <w:tab/>
      </w:r>
      <w:r w:rsidRPr="00E82F86">
        <w:tab/>
        <w:t>"time": 7,</w:t>
      </w:r>
    </w:p>
    <w:p w14:paraId="28EFF908"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19316653" w14:textId="77777777" w:rsidR="009315A5" w:rsidRPr="00E82F86" w:rsidRDefault="009315A5" w:rsidP="009315A5">
      <w:r w:rsidRPr="00E82F86">
        <w:tab/>
      </w:r>
      <w:r w:rsidRPr="00E82F86">
        <w:tab/>
      </w:r>
      <w:r w:rsidRPr="00E82F86">
        <w:tab/>
      </w:r>
      <w:r w:rsidRPr="00E82F86">
        <w:tab/>
        <w:t>"code": 201,</w:t>
      </w:r>
    </w:p>
    <w:p w14:paraId="172F3D65" w14:textId="77777777" w:rsidR="009315A5" w:rsidRPr="00E82F86" w:rsidRDefault="009315A5" w:rsidP="009315A5">
      <w:r w:rsidRPr="00E82F86">
        <w:tab/>
      </w:r>
      <w:r w:rsidRPr="00E82F86">
        <w:tab/>
      </w:r>
      <w:r w:rsidRPr="00E82F86">
        <w:tab/>
      </w:r>
      <w:r w:rsidRPr="00E82F86">
        <w:tab/>
        <w:t>"name": "</w:t>
      </w:r>
      <w:proofErr w:type="spellStart"/>
      <w:r w:rsidRPr="00E82F86">
        <w:t>Created</w:t>
      </w:r>
      <w:proofErr w:type="spellEnd"/>
      <w:r w:rsidRPr="00E82F86">
        <w:t>"</w:t>
      </w:r>
    </w:p>
    <w:p w14:paraId="0A530ADC" w14:textId="77777777" w:rsidR="009315A5" w:rsidRPr="00E82F86" w:rsidRDefault="009315A5" w:rsidP="009315A5">
      <w:r w:rsidRPr="00E82F86">
        <w:lastRenderedPageBreak/>
        <w:tab/>
      </w:r>
      <w:r w:rsidRPr="00E82F86">
        <w:tab/>
      </w:r>
      <w:r w:rsidRPr="00E82F86">
        <w:tab/>
        <w:t>},</w:t>
      </w:r>
    </w:p>
    <w:p w14:paraId="2ED4521F" w14:textId="77777777" w:rsidR="009315A5" w:rsidRPr="00E82F86" w:rsidRDefault="009315A5" w:rsidP="009315A5">
      <w:r w:rsidRPr="00E82F86">
        <w:tab/>
      </w:r>
      <w:r w:rsidRPr="00E82F86">
        <w:tab/>
      </w:r>
      <w:r w:rsidRPr="00E82F86">
        <w:tab/>
        <w:t>"tests": {</w:t>
      </w:r>
    </w:p>
    <w:p w14:paraId="225F2B95"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3817AF13"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7FA42B5D" w14:textId="77777777" w:rsidR="009315A5" w:rsidRPr="00E82F86" w:rsidRDefault="009315A5" w:rsidP="009315A5">
      <w:r w:rsidRPr="00E82F86">
        <w:tab/>
      </w:r>
      <w:r w:rsidRPr="00E82F86">
        <w:tab/>
      </w:r>
      <w:r w:rsidRPr="00E82F86">
        <w:tab/>
      </w:r>
      <w:r w:rsidRPr="00E82F86">
        <w:tab/>
        <w:t xml:space="preserve">"Status code is 201": </w:t>
      </w:r>
      <w:proofErr w:type="spellStart"/>
      <w:r w:rsidRPr="00E82F86">
        <w:t>true</w:t>
      </w:r>
      <w:proofErr w:type="spellEnd"/>
    </w:p>
    <w:p w14:paraId="58208938" w14:textId="77777777" w:rsidR="009315A5" w:rsidRPr="00E82F86" w:rsidRDefault="009315A5" w:rsidP="009315A5">
      <w:r w:rsidRPr="00E82F86">
        <w:tab/>
      </w:r>
      <w:r w:rsidRPr="00E82F86">
        <w:tab/>
      </w:r>
      <w:r w:rsidRPr="00E82F86">
        <w:tab/>
        <w:t>},</w:t>
      </w:r>
    </w:p>
    <w:p w14:paraId="733CFBB0"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059080AF"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13A562DD" w14:textId="77777777" w:rsidR="009315A5" w:rsidRPr="00E82F86" w:rsidRDefault="009315A5" w:rsidP="009315A5">
      <w:r w:rsidRPr="00E82F86">
        <w:tab/>
      </w:r>
      <w:r w:rsidRPr="00E82F86">
        <w:tab/>
      </w:r>
      <w:r w:rsidRPr="00E82F86">
        <w:tab/>
      </w:r>
      <w:r w:rsidRPr="00E82F86">
        <w:tab/>
      </w:r>
      <w:r w:rsidRPr="00E82F86">
        <w:tab/>
        <w:t>"pass": 1,</w:t>
      </w:r>
    </w:p>
    <w:p w14:paraId="4ACE6EFC"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6C8483F3" w14:textId="77777777" w:rsidR="009315A5" w:rsidRPr="00E82F86" w:rsidRDefault="009315A5" w:rsidP="009315A5">
      <w:r w:rsidRPr="00E82F86">
        <w:tab/>
      </w:r>
      <w:r w:rsidRPr="00E82F86">
        <w:tab/>
      </w:r>
      <w:r w:rsidRPr="00E82F86">
        <w:tab/>
      </w:r>
      <w:r w:rsidRPr="00E82F86">
        <w:tab/>
        <w:t>},</w:t>
      </w:r>
    </w:p>
    <w:p w14:paraId="32C6E947"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w:t>
      </w:r>
    </w:p>
    <w:p w14:paraId="13F02721" w14:textId="77777777" w:rsidR="009315A5" w:rsidRPr="00E82F86" w:rsidRDefault="009315A5" w:rsidP="009315A5">
      <w:r w:rsidRPr="00E82F86">
        <w:tab/>
      </w:r>
      <w:r w:rsidRPr="00E82F86">
        <w:tab/>
      </w:r>
      <w:r w:rsidRPr="00E82F86">
        <w:tab/>
      </w:r>
      <w:r w:rsidRPr="00E82F86">
        <w:tab/>
      </w:r>
      <w:r w:rsidRPr="00E82F86">
        <w:tab/>
        <w:t>"pass": 1,</w:t>
      </w:r>
    </w:p>
    <w:p w14:paraId="7F19EAC3"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20502983" w14:textId="77777777" w:rsidR="009315A5" w:rsidRPr="00E82F86" w:rsidRDefault="009315A5" w:rsidP="009315A5">
      <w:r w:rsidRPr="00E82F86">
        <w:tab/>
      </w:r>
      <w:r w:rsidRPr="00E82F86">
        <w:tab/>
      </w:r>
      <w:r w:rsidRPr="00E82F86">
        <w:tab/>
      </w:r>
      <w:r w:rsidRPr="00E82F86">
        <w:tab/>
        <w:t>},</w:t>
      </w:r>
    </w:p>
    <w:p w14:paraId="3E554501" w14:textId="77777777" w:rsidR="009315A5" w:rsidRPr="00E82F86" w:rsidRDefault="009315A5" w:rsidP="009315A5">
      <w:r w:rsidRPr="00E82F86">
        <w:tab/>
      </w:r>
      <w:r w:rsidRPr="00E82F86">
        <w:tab/>
      </w:r>
      <w:r w:rsidRPr="00E82F86">
        <w:tab/>
      </w:r>
      <w:r w:rsidRPr="00E82F86">
        <w:tab/>
        <w:t>"Status code is 201": {</w:t>
      </w:r>
    </w:p>
    <w:p w14:paraId="68451CF7" w14:textId="77777777" w:rsidR="009315A5" w:rsidRPr="00E82F86" w:rsidRDefault="009315A5" w:rsidP="009315A5">
      <w:r w:rsidRPr="00E82F86">
        <w:tab/>
      </w:r>
      <w:r w:rsidRPr="00E82F86">
        <w:tab/>
      </w:r>
      <w:r w:rsidRPr="00E82F86">
        <w:tab/>
      </w:r>
      <w:r w:rsidRPr="00E82F86">
        <w:tab/>
      </w:r>
      <w:r w:rsidRPr="00E82F86">
        <w:tab/>
        <w:t>"pass": 1,</w:t>
      </w:r>
    </w:p>
    <w:p w14:paraId="3E751542"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2CBD638A" w14:textId="77777777" w:rsidR="009315A5" w:rsidRPr="00E82F86" w:rsidRDefault="009315A5" w:rsidP="009315A5">
      <w:r w:rsidRPr="00E82F86">
        <w:tab/>
      </w:r>
      <w:r w:rsidRPr="00E82F86">
        <w:tab/>
      </w:r>
      <w:r w:rsidRPr="00E82F86">
        <w:tab/>
      </w:r>
      <w:r w:rsidRPr="00E82F86">
        <w:tab/>
        <w:t>}</w:t>
      </w:r>
    </w:p>
    <w:p w14:paraId="78A06172" w14:textId="77777777" w:rsidR="009315A5" w:rsidRPr="00E82F86" w:rsidRDefault="009315A5" w:rsidP="009315A5">
      <w:r w:rsidRPr="00E82F86">
        <w:tab/>
      </w:r>
      <w:r w:rsidRPr="00E82F86">
        <w:tab/>
      </w:r>
      <w:r w:rsidRPr="00E82F86">
        <w:tab/>
        <w:t>},</w:t>
      </w:r>
    </w:p>
    <w:p w14:paraId="3BC75B15"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69FE1A74" w14:textId="77777777" w:rsidR="009315A5" w:rsidRPr="00E82F86" w:rsidRDefault="009315A5" w:rsidP="009315A5">
      <w:r w:rsidRPr="00E82F86">
        <w:tab/>
      </w:r>
      <w:r w:rsidRPr="00E82F86">
        <w:tab/>
      </w:r>
      <w:r w:rsidRPr="00E82F86">
        <w:tab/>
      </w:r>
      <w:r w:rsidRPr="00E82F86">
        <w:tab/>
        <w:t>7</w:t>
      </w:r>
    </w:p>
    <w:p w14:paraId="5449CE93" w14:textId="77777777" w:rsidR="009315A5" w:rsidRPr="00E82F86" w:rsidRDefault="009315A5" w:rsidP="009315A5">
      <w:r w:rsidRPr="00E82F86">
        <w:tab/>
      </w:r>
      <w:r w:rsidRPr="00E82F86">
        <w:tab/>
      </w:r>
      <w:r w:rsidRPr="00E82F86">
        <w:tab/>
        <w:t>],</w:t>
      </w:r>
    </w:p>
    <w:p w14:paraId="2E86AF9A"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000B6464" w14:textId="77777777" w:rsidR="009315A5" w:rsidRPr="00E82F86" w:rsidRDefault="009315A5" w:rsidP="009315A5">
      <w:r w:rsidRPr="00E82F86">
        <w:tab/>
      </w:r>
      <w:r w:rsidRPr="00E82F86">
        <w:tab/>
      </w:r>
      <w:r w:rsidRPr="00E82F86">
        <w:tab/>
      </w:r>
      <w:r w:rsidRPr="00E82F86">
        <w:tab/>
        <w:t>{</w:t>
      </w:r>
    </w:p>
    <w:p w14:paraId="501701B5"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1DA94B22" w14:textId="77777777" w:rsidR="009315A5" w:rsidRPr="00E82F86" w:rsidRDefault="009315A5" w:rsidP="009315A5">
      <w:r w:rsidRPr="00E82F86">
        <w:tab/>
      </w:r>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02B41852" w14:textId="77777777" w:rsidR="009315A5" w:rsidRPr="00E82F86" w:rsidRDefault="009315A5" w:rsidP="009315A5">
      <w:r w:rsidRPr="00E82F86">
        <w:tab/>
      </w:r>
      <w:r w:rsidRPr="00E82F86">
        <w:tab/>
      </w:r>
      <w:r w:rsidRPr="00E82F86">
        <w:tab/>
      </w:r>
      <w:r w:rsidRPr="00E82F86">
        <w:tab/>
      </w:r>
      <w:r w:rsidRPr="00E82F86">
        <w:tab/>
        <w:t xml:space="preserve">"Status code is 201": </w:t>
      </w:r>
      <w:proofErr w:type="spellStart"/>
      <w:r w:rsidRPr="00E82F86">
        <w:t>true</w:t>
      </w:r>
      <w:proofErr w:type="spellEnd"/>
    </w:p>
    <w:p w14:paraId="5215A168" w14:textId="77777777" w:rsidR="009315A5" w:rsidRPr="00E82F86" w:rsidRDefault="009315A5" w:rsidP="009315A5">
      <w:r w:rsidRPr="00E82F86">
        <w:tab/>
      </w:r>
      <w:r w:rsidRPr="00E82F86">
        <w:tab/>
      </w:r>
      <w:r w:rsidRPr="00E82F86">
        <w:tab/>
      </w:r>
      <w:r w:rsidRPr="00E82F86">
        <w:tab/>
        <w:t>}</w:t>
      </w:r>
    </w:p>
    <w:p w14:paraId="22DE05A7" w14:textId="77777777" w:rsidR="009315A5" w:rsidRPr="00E82F86" w:rsidRDefault="009315A5" w:rsidP="009315A5">
      <w:r w:rsidRPr="00E82F86">
        <w:tab/>
      </w:r>
      <w:r w:rsidRPr="00E82F86">
        <w:tab/>
      </w:r>
      <w:r w:rsidRPr="00E82F86">
        <w:tab/>
        <w:t>]</w:t>
      </w:r>
    </w:p>
    <w:p w14:paraId="3A8B8D3E" w14:textId="77777777" w:rsidR="009315A5" w:rsidRPr="00E82F86" w:rsidRDefault="009315A5" w:rsidP="009315A5">
      <w:r w:rsidRPr="00E82F86">
        <w:lastRenderedPageBreak/>
        <w:tab/>
      </w:r>
      <w:r w:rsidRPr="00E82F86">
        <w:tab/>
        <w:t>},</w:t>
      </w:r>
    </w:p>
    <w:p w14:paraId="16B6587F" w14:textId="77777777" w:rsidR="009315A5" w:rsidRPr="00E82F86" w:rsidRDefault="009315A5" w:rsidP="009315A5">
      <w:r w:rsidRPr="00E82F86">
        <w:tab/>
      </w:r>
      <w:r w:rsidRPr="00E82F86">
        <w:tab/>
        <w:t>{</w:t>
      </w:r>
    </w:p>
    <w:p w14:paraId="6C6DB2DC"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"04d3dc5d-b225-4d71-b69e-9ec17855ac02",</w:t>
      </w:r>
    </w:p>
    <w:p w14:paraId="4773A100" w14:textId="77777777" w:rsidR="009315A5" w:rsidRPr="00E82F86" w:rsidRDefault="009315A5" w:rsidP="009315A5">
      <w:r w:rsidRPr="00E82F86">
        <w:tab/>
      </w:r>
      <w:r w:rsidRPr="00E82F86">
        <w:tab/>
      </w:r>
      <w:r w:rsidRPr="00E82F86">
        <w:tab/>
        <w:t xml:space="preserve">"name": "Put </w:t>
      </w:r>
      <w:proofErr w:type="spellStart"/>
      <w:r w:rsidRPr="00E82F86">
        <w:t>cat</w:t>
      </w:r>
      <w:proofErr w:type="spellEnd"/>
      <w:r w:rsidRPr="00E82F86">
        <w:t>",</w:t>
      </w:r>
    </w:p>
    <w:p w14:paraId="39F4593D"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"https://localhost:44359/api/category/33",</w:t>
      </w:r>
    </w:p>
    <w:p w14:paraId="6E1043A3" w14:textId="77777777" w:rsidR="009315A5" w:rsidRPr="00E82F86" w:rsidRDefault="009315A5" w:rsidP="009315A5">
      <w:r w:rsidRPr="00E82F86">
        <w:tab/>
      </w:r>
      <w:r w:rsidRPr="00E82F86">
        <w:tab/>
      </w:r>
      <w:r w:rsidRPr="00E82F86">
        <w:tab/>
        <w:t>"time": 5,</w:t>
      </w:r>
    </w:p>
    <w:p w14:paraId="00FFB330"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6C89EC5C" w14:textId="77777777" w:rsidR="009315A5" w:rsidRPr="00E82F86" w:rsidRDefault="009315A5" w:rsidP="009315A5">
      <w:r w:rsidRPr="00E82F86">
        <w:tab/>
      </w:r>
      <w:r w:rsidRPr="00E82F86">
        <w:tab/>
      </w:r>
      <w:r w:rsidRPr="00E82F86">
        <w:tab/>
      </w:r>
      <w:r w:rsidRPr="00E82F86">
        <w:tab/>
        <w:t>"code": 201,</w:t>
      </w:r>
    </w:p>
    <w:p w14:paraId="023D80E9" w14:textId="77777777" w:rsidR="009315A5" w:rsidRPr="00E82F86" w:rsidRDefault="009315A5" w:rsidP="009315A5">
      <w:r w:rsidRPr="00E82F86">
        <w:tab/>
      </w:r>
      <w:r w:rsidRPr="00E82F86">
        <w:tab/>
      </w:r>
      <w:r w:rsidRPr="00E82F86">
        <w:tab/>
      </w:r>
      <w:r w:rsidRPr="00E82F86">
        <w:tab/>
        <w:t>"name": "</w:t>
      </w:r>
      <w:proofErr w:type="spellStart"/>
      <w:r w:rsidRPr="00E82F86">
        <w:t>Created</w:t>
      </w:r>
      <w:proofErr w:type="spellEnd"/>
      <w:r w:rsidRPr="00E82F86">
        <w:t>"</w:t>
      </w:r>
    </w:p>
    <w:p w14:paraId="0C87107D" w14:textId="77777777" w:rsidR="009315A5" w:rsidRPr="00E82F86" w:rsidRDefault="009315A5" w:rsidP="009315A5">
      <w:r w:rsidRPr="00E82F86">
        <w:tab/>
      </w:r>
      <w:r w:rsidRPr="00E82F86">
        <w:tab/>
      </w:r>
      <w:r w:rsidRPr="00E82F86">
        <w:tab/>
        <w:t>},</w:t>
      </w:r>
    </w:p>
    <w:p w14:paraId="34903479" w14:textId="77777777" w:rsidR="009315A5" w:rsidRPr="00E82F86" w:rsidRDefault="009315A5" w:rsidP="009315A5">
      <w:r w:rsidRPr="00E82F86">
        <w:tab/>
      </w:r>
      <w:r w:rsidRPr="00E82F86">
        <w:tab/>
      </w:r>
      <w:r w:rsidRPr="00E82F86">
        <w:tab/>
        <w:t>"tests": {</w:t>
      </w:r>
    </w:p>
    <w:p w14:paraId="1B39E51C"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171721A1"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6D71CD07" w14:textId="77777777" w:rsidR="009315A5" w:rsidRPr="00E82F86" w:rsidRDefault="009315A5" w:rsidP="009315A5">
      <w:r w:rsidRPr="00E82F86">
        <w:tab/>
      </w:r>
      <w:r w:rsidRPr="00E82F86">
        <w:tab/>
      </w:r>
      <w:r w:rsidRPr="00E82F86">
        <w:tab/>
      </w:r>
      <w:r w:rsidRPr="00E82F86">
        <w:tab/>
        <w:t xml:space="preserve">"Status code is 201": </w:t>
      </w:r>
      <w:proofErr w:type="spellStart"/>
      <w:r w:rsidRPr="00E82F86">
        <w:t>true</w:t>
      </w:r>
      <w:proofErr w:type="spellEnd"/>
    </w:p>
    <w:p w14:paraId="41D37C31" w14:textId="77777777" w:rsidR="009315A5" w:rsidRPr="00E82F86" w:rsidRDefault="009315A5" w:rsidP="009315A5">
      <w:r w:rsidRPr="00E82F86">
        <w:tab/>
      </w:r>
      <w:r w:rsidRPr="00E82F86">
        <w:tab/>
      </w:r>
      <w:r w:rsidRPr="00E82F86">
        <w:tab/>
        <w:t>},</w:t>
      </w:r>
    </w:p>
    <w:p w14:paraId="69504295"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471745B7"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62DA536C" w14:textId="77777777" w:rsidR="009315A5" w:rsidRPr="00E82F86" w:rsidRDefault="009315A5" w:rsidP="009315A5">
      <w:r w:rsidRPr="00E82F86">
        <w:tab/>
      </w:r>
      <w:r w:rsidRPr="00E82F86">
        <w:tab/>
      </w:r>
      <w:r w:rsidRPr="00E82F86">
        <w:tab/>
      </w:r>
      <w:r w:rsidRPr="00E82F86">
        <w:tab/>
      </w:r>
      <w:r w:rsidRPr="00E82F86">
        <w:tab/>
        <w:t>"pass": 1,</w:t>
      </w:r>
    </w:p>
    <w:p w14:paraId="6CBF3D2F"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7F9B23F0" w14:textId="77777777" w:rsidR="009315A5" w:rsidRPr="00E82F86" w:rsidRDefault="009315A5" w:rsidP="009315A5">
      <w:r w:rsidRPr="00E82F86">
        <w:tab/>
      </w:r>
      <w:r w:rsidRPr="00E82F86">
        <w:tab/>
      </w:r>
      <w:r w:rsidRPr="00E82F86">
        <w:tab/>
      </w:r>
      <w:r w:rsidRPr="00E82F86">
        <w:tab/>
        <w:t>},</w:t>
      </w:r>
    </w:p>
    <w:p w14:paraId="7DBEB5BB"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w:t>
      </w:r>
    </w:p>
    <w:p w14:paraId="184EB767" w14:textId="77777777" w:rsidR="009315A5" w:rsidRPr="00E82F86" w:rsidRDefault="009315A5" w:rsidP="009315A5">
      <w:r w:rsidRPr="00E82F86">
        <w:tab/>
      </w:r>
      <w:r w:rsidRPr="00E82F86">
        <w:tab/>
      </w:r>
      <w:r w:rsidRPr="00E82F86">
        <w:tab/>
      </w:r>
      <w:r w:rsidRPr="00E82F86">
        <w:tab/>
      </w:r>
      <w:r w:rsidRPr="00E82F86">
        <w:tab/>
        <w:t>"pass": 1,</w:t>
      </w:r>
    </w:p>
    <w:p w14:paraId="1EDEB69F"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6110C12F" w14:textId="77777777" w:rsidR="009315A5" w:rsidRPr="00E82F86" w:rsidRDefault="009315A5" w:rsidP="009315A5">
      <w:r w:rsidRPr="00E82F86">
        <w:tab/>
      </w:r>
      <w:r w:rsidRPr="00E82F86">
        <w:tab/>
      </w:r>
      <w:r w:rsidRPr="00E82F86">
        <w:tab/>
      </w:r>
      <w:r w:rsidRPr="00E82F86">
        <w:tab/>
        <w:t>},</w:t>
      </w:r>
    </w:p>
    <w:p w14:paraId="5AD01698" w14:textId="77777777" w:rsidR="009315A5" w:rsidRPr="00E82F86" w:rsidRDefault="009315A5" w:rsidP="009315A5">
      <w:r w:rsidRPr="00E82F86">
        <w:tab/>
      </w:r>
      <w:r w:rsidRPr="00E82F86">
        <w:tab/>
      </w:r>
      <w:r w:rsidRPr="00E82F86">
        <w:tab/>
      </w:r>
      <w:r w:rsidRPr="00E82F86">
        <w:tab/>
        <w:t>"Status code is 201": {</w:t>
      </w:r>
    </w:p>
    <w:p w14:paraId="7BFF9BFB" w14:textId="77777777" w:rsidR="009315A5" w:rsidRPr="00E82F86" w:rsidRDefault="009315A5" w:rsidP="009315A5">
      <w:r w:rsidRPr="00E82F86">
        <w:tab/>
      </w:r>
      <w:r w:rsidRPr="00E82F86">
        <w:tab/>
      </w:r>
      <w:r w:rsidRPr="00E82F86">
        <w:tab/>
      </w:r>
      <w:r w:rsidRPr="00E82F86">
        <w:tab/>
      </w:r>
      <w:r w:rsidRPr="00E82F86">
        <w:tab/>
        <w:t>"pass": 1,</w:t>
      </w:r>
    </w:p>
    <w:p w14:paraId="180FF96D"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37E08D36" w14:textId="77777777" w:rsidR="009315A5" w:rsidRPr="00E82F86" w:rsidRDefault="009315A5" w:rsidP="009315A5">
      <w:r w:rsidRPr="00E82F86">
        <w:tab/>
      </w:r>
      <w:r w:rsidRPr="00E82F86">
        <w:tab/>
      </w:r>
      <w:r w:rsidRPr="00E82F86">
        <w:tab/>
      </w:r>
      <w:r w:rsidRPr="00E82F86">
        <w:tab/>
        <w:t>}</w:t>
      </w:r>
    </w:p>
    <w:p w14:paraId="3C961673" w14:textId="77777777" w:rsidR="009315A5" w:rsidRPr="00E82F86" w:rsidRDefault="009315A5" w:rsidP="009315A5">
      <w:r w:rsidRPr="00E82F86">
        <w:tab/>
      </w:r>
      <w:r w:rsidRPr="00E82F86">
        <w:tab/>
      </w:r>
      <w:r w:rsidRPr="00E82F86">
        <w:tab/>
        <w:t>},</w:t>
      </w:r>
    </w:p>
    <w:p w14:paraId="64E81EB4"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37EED2EE" w14:textId="77777777" w:rsidR="009315A5" w:rsidRPr="00E82F86" w:rsidRDefault="009315A5" w:rsidP="009315A5">
      <w:r w:rsidRPr="00E82F86">
        <w:lastRenderedPageBreak/>
        <w:tab/>
      </w:r>
      <w:r w:rsidRPr="00E82F86">
        <w:tab/>
      </w:r>
      <w:r w:rsidRPr="00E82F86">
        <w:tab/>
      </w:r>
      <w:r w:rsidRPr="00E82F86">
        <w:tab/>
        <w:t>5</w:t>
      </w:r>
    </w:p>
    <w:p w14:paraId="601ED1BF" w14:textId="77777777" w:rsidR="009315A5" w:rsidRPr="00E82F86" w:rsidRDefault="009315A5" w:rsidP="009315A5">
      <w:r w:rsidRPr="00E82F86">
        <w:tab/>
      </w:r>
      <w:r w:rsidRPr="00E82F86">
        <w:tab/>
      </w:r>
      <w:r w:rsidRPr="00E82F86">
        <w:tab/>
        <w:t>],</w:t>
      </w:r>
    </w:p>
    <w:p w14:paraId="19616BB3"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496D674D" w14:textId="77777777" w:rsidR="009315A5" w:rsidRPr="00E82F86" w:rsidRDefault="009315A5" w:rsidP="009315A5">
      <w:r w:rsidRPr="00E82F86">
        <w:tab/>
      </w:r>
      <w:r w:rsidRPr="00E82F86">
        <w:tab/>
      </w:r>
      <w:r w:rsidRPr="00E82F86">
        <w:tab/>
      </w:r>
      <w:r w:rsidRPr="00E82F86">
        <w:tab/>
        <w:t>{</w:t>
      </w:r>
    </w:p>
    <w:p w14:paraId="0520D46F"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57826989" w14:textId="77777777" w:rsidR="009315A5" w:rsidRPr="00E82F86" w:rsidRDefault="009315A5" w:rsidP="009315A5">
      <w:r w:rsidRPr="00E82F86">
        <w:tab/>
      </w:r>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411783FC" w14:textId="77777777" w:rsidR="009315A5" w:rsidRPr="00E82F86" w:rsidRDefault="009315A5" w:rsidP="009315A5">
      <w:r w:rsidRPr="00E82F86">
        <w:tab/>
      </w:r>
      <w:r w:rsidRPr="00E82F86">
        <w:tab/>
      </w:r>
      <w:r w:rsidRPr="00E82F86">
        <w:tab/>
      </w:r>
      <w:r w:rsidRPr="00E82F86">
        <w:tab/>
      </w:r>
      <w:r w:rsidRPr="00E82F86">
        <w:tab/>
        <w:t xml:space="preserve">"Status code is 201": </w:t>
      </w:r>
      <w:proofErr w:type="spellStart"/>
      <w:r w:rsidRPr="00E82F86">
        <w:t>true</w:t>
      </w:r>
      <w:proofErr w:type="spellEnd"/>
    </w:p>
    <w:p w14:paraId="3E2F44DF" w14:textId="77777777" w:rsidR="009315A5" w:rsidRPr="00E82F86" w:rsidRDefault="009315A5" w:rsidP="009315A5">
      <w:r w:rsidRPr="00E82F86">
        <w:tab/>
      </w:r>
      <w:r w:rsidRPr="00E82F86">
        <w:tab/>
      </w:r>
      <w:r w:rsidRPr="00E82F86">
        <w:tab/>
      </w:r>
      <w:r w:rsidRPr="00E82F86">
        <w:tab/>
        <w:t>}</w:t>
      </w:r>
    </w:p>
    <w:p w14:paraId="3671EF30" w14:textId="77777777" w:rsidR="009315A5" w:rsidRPr="00E82F86" w:rsidRDefault="009315A5" w:rsidP="009315A5">
      <w:r w:rsidRPr="00E82F86">
        <w:tab/>
      </w:r>
      <w:r w:rsidRPr="00E82F86">
        <w:tab/>
      </w:r>
      <w:r w:rsidRPr="00E82F86">
        <w:tab/>
        <w:t>]</w:t>
      </w:r>
    </w:p>
    <w:p w14:paraId="4BF1C58D" w14:textId="77777777" w:rsidR="009315A5" w:rsidRPr="00E82F86" w:rsidRDefault="009315A5" w:rsidP="009315A5">
      <w:r w:rsidRPr="00E82F86">
        <w:tab/>
      </w:r>
      <w:r w:rsidRPr="00E82F86">
        <w:tab/>
        <w:t>},</w:t>
      </w:r>
    </w:p>
    <w:p w14:paraId="15348625" w14:textId="77777777" w:rsidR="009315A5" w:rsidRPr="00E82F86" w:rsidRDefault="009315A5" w:rsidP="009315A5">
      <w:r w:rsidRPr="00E82F86">
        <w:tab/>
      </w:r>
      <w:r w:rsidRPr="00E82F86">
        <w:tab/>
        <w:t>{</w:t>
      </w:r>
    </w:p>
    <w:p w14:paraId="1B0AFDB4"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"e9eef9ea-9cc7-45ae-b689-5143512c97b8",</w:t>
      </w:r>
    </w:p>
    <w:p w14:paraId="0FB3A814" w14:textId="77777777" w:rsidR="009315A5" w:rsidRPr="00E82F86" w:rsidRDefault="009315A5" w:rsidP="009315A5">
      <w:r w:rsidRPr="00E82F86">
        <w:tab/>
      </w:r>
      <w:r w:rsidRPr="00E82F86">
        <w:tab/>
      </w:r>
      <w:r w:rsidRPr="00E82F86">
        <w:tab/>
        <w:t xml:space="preserve">"name": "Get </w:t>
      </w:r>
      <w:proofErr w:type="spellStart"/>
      <w:r w:rsidRPr="00E82F86">
        <w:t>cat</w:t>
      </w:r>
      <w:proofErr w:type="spellEnd"/>
      <w:r w:rsidRPr="00E82F86">
        <w:t xml:space="preserve"> </w:t>
      </w:r>
      <w:proofErr w:type="spellStart"/>
      <w:r w:rsidRPr="00E82F86">
        <w:t>by</w:t>
      </w:r>
      <w:proofErr w:type="spellEnd"/>
      <w:r w:rsidRPr="00E82F86">
        <w:t xml:space="preserve"> </w:t>
      </w:r>
      <w:proofErr w:type="spellStart"/>
      <w:r w:rsidRPr="00E82F86">
        <w:t>id</w:t>
      </w:r>
      <w:proofErr w:type="spellEnd"/>
      <w:r w:rsidRPr="00E82F86">
        <w:t>",</w:t>
      </w:r>
    </w:p>
    <w:p w14:paraId="7A43B7E4"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"https://localhost:44359/api/category/33",</w:t>
      </w:r>
    </w:p>
    <w:p w14:paraId="12F2A19D" w14:textId="77777777" w:rsidR="009315A5" w:rsidRPr="00E82F86" w:rsidRDefault="009315A5" w:rsidP="009315A5">
      <w:r w:rsidRPr="00E82F86">
        <w:tab/>
      </w:r>
      <w:r w:rsidRPr="00E82F86">
        <w:tab/>
      </w:r>
      <w:r w:rsidRPr="00E82F86">
        <w:tab/>
        <w:t>"time": 4,</w:t>
      </w:r>
    </w:p>
    <w:p w14:paraId="012EBA36"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78AA699A" w14:textId="77777777" w:rsidR="009315A5" w:rsidRPr="00E82F86" w:rsidRDefault="009315A5" w:rsidP="009315A5">
      <w:r w:rsidRPr="00E82F86">
        <w:tab/>
      </w:r>
      <w:r w:rsidRPr="00E82F86">
        <w:tab/>
      </w:r>
      <w:r w:rsidRPr="00E82F86">
        <w:tab/>
      </w:r>
      <w:r w:rsidRPr="00E82F86">
        <w:tab/>
        <w:t>"code": 200,</w:t>
      </w:r>
    </w:p>
    <w:p w14:paraId="3CA23DCB" w14:textId="77777777" w:rsidR="009315A5" w:rsidRPr="00E82F86" w:rsidRDefault="009315A5" w:rsidP="009315A5">
      <w:r w:rsidRPr="00E82F86">
        <w:tab/>
      </w:r>
      <w:r w:rsidRPr="00E82F86">
        <w:tab/>
      </w:r>
      <w:r w:rsidRPr="00E82F86">
        <w:tab/>
      </w:r>
      <w:r w:rsidRPr="00E82F86">
        <w:tab/>
        <w:t>"name": "OK"</w:t>
      </w:r>
    </w:p>
    <w:p w14:paraId="37297C13" w14:textId="77777777" w:rsidR="009315A5" w:rsidRPr="00E82F86" w:rsidRDefault="009315A5" w:rsidP="009315A5">
      <w:r w:rsidRPr="00E82F86">
        <w:tab/>
      </w:r>
      <w:r w:rsidRPr="00E82F86">
        <w:tab/>
      </w:r>
      <w:r w:rsidRPr="00E82F86">
        <w:tab/>
        <w:t>},</w:t>
      </w:r>
    </w:p>
    <w:p w14:paraId="4D89AAE3" w14:textId="77777777" w:rsidR="009315A5" w:rsidRPr="00E82F86" w:rsidRDefault="009315A5" w:rsidP="009315A5">
      <w:r w:rsidRPr="00E82F86">
        <w:tab/>
      </w:r>
      <w:r w:rsidRPr="00E82F86">
        <w:tab/>
      </w:r>
      <w:r w:rsidRPr="00E82F86">
        <w:tab/>
        <w:t>"tests": {</w:t>
      </w:r>
    </w:p>
    <w:p w14:paraId="356D92F8"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47ABF907"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2B7D5F94" w14:textId="77777777" w:rsidR="009315A5" w:rsidRPr="00E82F86" w:rsidRDefault="009315A5" w:rsidP="009315A5">
      <w:r w:rsidRPr="00E82F86">
        <w:tab/>
      </w:r>
      <w:r w:rsidRPr="00E82F86">
        <w:tab/>
      </w:r>
      <w:r w:rsidRPr="00E82F86">
        <w:tab/>
      </w:r>
      <w:r w:rsidRPr="00E82F86">
        <w:tab/>
        <w:t xml:space="preserve">"Status code is 200": </w:t>
      </w:r>
      <w:proofErr w:type="spellStart"/>
      <w:r w:rsidRPr="00E82F86">
        <w:t>true</w:t>
      </w:r>
      <w:proofErr w:type="spellEnd"/>
    </w:p>
    <w:p w14:paraId="03C88909" w14:textId="77777777" w:rsidR="009315A5" w:rsidRPr="00E82F86" w:rsidRDefault="009315A5" w:rsidP="009315A5">
      <w:r w:rsidRPr="00E82F86">
        <w:tab/>
      </w:r>
      <w:r w:rsidRPr="00E82F86">
        <w:tab/>
      </w:r>
      <w:r w:rsidRPr="00E82F86">
        <w:tab/>
        <w:t>},</w:t>
      </w:r>
    </w:p>
    <w:p w14:paraId="3F3DD0B2"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417C1FDF"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51DF745E" w14:textId="77777777" w:rsidR="009315A5" w:rsidRPr="00E82F86" w:rsidRDefault="009315A5" w:rsidP="009315A5">
      <w:r w:rsidRPr="00E82F86">
        <w:tab/>
      </w:r>
      <w:r w:rsidRPr="00E82F86">
        <w:tab/>
      </w:r>
      <w:r w:rsidRPr="00E82F86">
        <w:tab/>
      </w:r>
      <w:r w:rsidRPr="00E82F86">
        <w:tab/>
      </w:r>
      <w:r w:rsidRPr="00E82F86">
        <w:tab/>
        <w:t>"pass": 1,</w:t>
      </w:r>
    </w:p>
    <w:p w14:paraId="0480297F"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43C49D77" w14:textId="77777777" w:rsidR="009315A5" w:rsidRPr="00E82F86" w:rsidRDefault="009315A5" w:rsidP="009315A5">
      <w:r w:rsidRPr="00E82F86">
        <w:tab/>
      </w:r>
      <w:r w:rsidRPr="00E82F86">
        <w:tab/>
      </w:r>
      <w:r w:rsidRPr="00E82F86">
        <w:tab/>
      </w:r>
      <w:r w:rsidRPr="00E82F86">
        <w:tab/>
        <w:t>},</w:t>
      </w:r>
    </w:p>
    <w:p w14:paraId="68D9BE23"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w:t>
      </w:r>
    </w:p>
    <w:p w14:paraId="046031BD" w14:textId="77777777" w:rsidR="009315A5" w:rsidRPr="00E82F86" w:rsidRDefault="009315A5" w:rsidP="009315A5">
      <w:r w:rsidRPr="00E82F86">
        <w:lastRenderedPageBreak/>
        <w:tab/>
      </w:r>
      <w:r w:rsidRPr="00E82F86">
        <w:tab/>
      </w:r>
      <w:r w:rsidRPr="00E82F86">
        <w:tab/>
      </w:r>
      <w:r w:rsidRPr="00E82F86">
        <w:tab/>
      </w:r>
      <w:r w:rsidRPr="00E82F86">
        <w:tab/>
        <w:t>"pass": 1,</w:t>
      </w:r>
    </w:p>
    <w:p w14:paraId="7960DE26"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14374461" w14:textId="77777777" w:rsidR="009315A5" w:rsidRPr="00E82F86" w:rsidRDefault="009315A5" w:rsidP="009315A5">
      <w:r w:rsidRPr="00E82F86">
        <w:tab/>
      </w:r>
      <w:r w:rsidRPr="00E82F86">
        <w:tab/>
      </w:r>
      <w:r w:rsidRPr="00E82F86">
        <w:tab/>
      </w:r>
      <w:r w:rsidRPr="00E82F86">
        <w:tab/>
        <w:t>},</w:t>
      </w:r>
    </w:p>
    <w:p w14:paraId="2746F85C" w14:textId="77777777" w:rsidR="009315A5" w:rsidRPr="00E82F86" w:rsidRDefault="009315A5" w:rsidP="009315A5">
      <w:r w:rsidRPr="00E82F86">
        <w:tab/>
      </w:r>
      <w:r w:rsidRPr="00E82F86">
        <w:tab/>
      </w:r>
      <w:r w:rsidRPr="00E82F86">
        <w:tab/>
      </w:r>
      <w:r w:rsidRPr="00E82F86">
        <w:tab/>
        <w:t>"Status code is 200": {</w:t>
      </w:r>
    </w:p>
    <w:p w14:paraId="68B2A0F5" w14:textId="77777777" w:rsidR="009315A5" w:rsidRPr="00E82F86" w:rsidRDefault="009315A5" w:rsidP="009315A5">
      <w:r w:rsidRPr="00E82F86">
        <w:tab/>
      </w:r>
      <w:r w:rsidRPr="00E82F86">
        <w:tab/>
      </w:r>
      <w:r w:rsidRPr="00E82F86">
        <w:tab/>
      </w:r>
      <w:r w:rsidRPr="00E82F86">
        <w:tab/>
      </w:r>
      <w:r w:rsidRPr="00E82F86">
        <w:tab/>
        <w:t>"pass": 1,</w:t>
      </w:r>
    </w:p>
    <w:p w14:paraId="27D5D868"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51DBDBDB" w14:textId="77777777" w:rsidR="009315A5" w:rsidRPr="00E82F86" w:rsidRDefault="009315A5" w:rsidP="009315A5">
      <w:r w:rsidRPr="00E82F86">
        <w:tab/>
      </w:r>
      <w:r w:rsidRPr="00E82F86">
        <w:tab/>
      </w:r>
      <w:r w:rsidRPr="00E82F86">
        <w:tab/>
      </w:r>
      <w:r w:rsidRPr="00E82F86">
        <w:tab/>
        <w:t>}</w:t>
      </w:r>
    </w:p>
    <w:p w14:paraId="7A8E44BC" w14:textId="77777777" w:rsidR="009315A5" w:rsidRPr="00E82F86" w:rsidRDefault="009315A5" w:rsidP="009315A5">
      <w:r w:rsidRPr="00E82F86">
        <w:tab/>
      </w:r>
      <w:r w:rsidRPr="00E82F86">
        <w:tab/>
      </w:r>
      <w:r w:rsidRPr="00E82F86">
        <w:tab/>
        <w:t>},</w:t>
      </w:r>
    </w:p>
    <w:p w14:paraId="3EEFDAE1"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12ACC9E0" w14:textId="77777777" w:rsidR="009315A5" w:rsidRPr="00E82F86" w:rsidRDefault="009315A5" w:rsidP="009315A5">
      <w:r w:rsidRPr="00E82F86">
        <w:tab/>
      </w:r>
      <w:r w:rsidRPr="00E82F86">
        <w:tab/>
      </w:r>
      <w:r w:rsidRPr="00E82F86">
        <w:tab/>
      </w:r>
      <w:r w:rsidRPr="00E82F86">
        <w:tab/>
        <w:t>4</w:t>
      </w:r>
    </w:p>
    <w:p w14:paraId="09C94B94" w14:textId="77777777" w:rsidR="009315A5" w:rsidRPr="00E82F86" w:rsidRDefault="009315A5" w:rsidP="009315A5">
      <w:r w:rsidRPr="00E82F86">
        <w:tab/>
      </w:r>
      <w:r w:rsidRPr="00E82F86">
        <w:tab/>
      </w:r>
      <w:r w:rsidRPr="00E82F86">
        <w:tab/>
        <w:t>],</w:t>
      </w:r>
    </w:p>
    <w:p w14:paraId="0A651EE5"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645EFE85" w14:textId="77777777" w:rsidR="009315A5" w:rsidRPr="00E82F86" w:rsidRDefault="009315A5" w:rsidP="009315A5">
      <w:r w:rsidRPr="00E82F86">
        <w:tab/>
      </w:r>
      <w:r w:rsidRPr="00E82F86">
        <w:tab/>
      </w:r>
      <w:r w:rsidRPr="00E82F86">
        <w:tab/>
      </w:r>
      <w:r w:rsidRPr="00E82F86">
        <w:tab/>
        <w:t>{</w:t>
      </w:r>
    </w:p>
    <w:p w14:paraId="2B573186"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4B13A929" w14:textId="77777777" w:rsidR="009315A5" w:rsidRPr="00E82F86" w:rsidRDefault="009315A5" w:rsidP="009315A5">
      <w:r w:rsidRPr="00E82F86">
        <w:tab/>
      </w:r>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4C4D6EAC" w14:textId="77777777" w:rsidR="009315A5" w:rsidRPr="00E82F86" w:rsidRDefault="009315A5" w:rsidP="009315A5">
      <w:r w:rsidRPr="00E82F86">
        <w:tab/>
      </w:r>
      <w:r w:rsidRPr="00E82F86">
        <w:tab/>
      </w:r>
      <w:r w:rsidRPr="00E82F86">
        <w:tab/>
      </w:r>
      <w:r w:rsidRPr="00E82F86">
        <w:tab/>
      </w:r>
      <w:r w:rsidRPr="00E82F86">
        <w:tab/>
        <w:t xml:space="preserve">"Status code is 200": </w:t>
      </w:r>
      <w:proofErr w:type="spellStart"/>
      <w:r w:rsidRPr="00E82F86">
        <w:t>true</w:t>
      </w:r>
      <w:proofErr w:type="spellEnd"/>
    </w:p>
    <w:p w14:paraId="519BA216" w14:textId="77777777" w:rsidR="009315A5" w:rsidRPr="00E82F86" w:rsidRDefault="009315A5" w:rsidP="009315A5">
      <w:r w:rsidRPr="00E82F86">
        <w:tab/>
      </w:r>
      <w:r w:rsidRPr="00E82F86">
        <w:tab/>
      </w:r>
      <w:r w:rsidRPr="00E82F86">
        <w:tab/>
      </w:r>
      <w:r w:rsidRPr="00E82F86">
        <w:tab/>
        <w:t>}</w:t>
      </w:r>
    </w:p>
    <w:p w14:paraId="5AA60B85" w14:textId="77777777" w:rsidR="009315A5" w:rsidRPr="00E82F86" w:rsidRDefault="009315A5" w:rsidP="009315A5">
      <w:r w:rsidRPr="00E82F86">
        <w:tab/>
      </w:r>
      <w:r w:rsidRPr="00E82F86">
        <w:tab/>
      </w:r>
      <w:r w:rsidRPr="00E82F86">
        <w:tab/>
        <w:t>]</w:t>
      </w:r>
    </w:p>
    <w:p w14:paraId="2F14CBE1" w14:textId="77777777" w:rsidR="009315A5" w:rsidRPr="00E82F86" w:rsidRDefault="009315A5" w:rsidP="009315A5">
      <w:r w:rsidRPr="00E82F86">
        <w:tab/>
      </w:r>
      <w:r w:rsidRPr="00E82F86">
        <w:tab/>
        <w:t>},</w:t>
      </w:r>
    </w:p>
    <w:p w14:paraId="4BDE330E" w14:textId="77777777" w:rsidR="009315A5" w:rsidRPr="00E82F86" w:rsidRDefault="009315A5" w:rsidP="009315A5">
      <w:r w:rsidRPr="00E82F86">
        <w:tab/>
      </w:r>
      <w:r w:rsidRPr="00E82F86">
        <w:tab/>
        <w:t>{</w:t>
      </w:r>
    </w:p>
    <w:p w14:paraId="26598265"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"11469ded-75b6-46fd-840c-7cd5a4fa2c07",</w:t>
      </w:r>
    </w:p>
    <w:p w14:paraId="52EC1C28" w14:textId="77777777" w:rsidR="009315A5" w:rsidRPr="00E82F86" w:rsidRDefault="009315A5" w:rsidP="009315A5">
      <w:r w:rsidRPr="00E82F86">
        <w:tab/>
      </w:r>
      <w:r w:rsidRPr="00E82F86">
        <w:tab/>
      </w:r>
      <w:r w:rsidRPr="00E82F86">
        <w:tab/>
        <w:t xml:space="preserve">"name": "Post </w:t>
      </w:r>
      <w:proofErr w:type="spellStart"/>
      <w:r w:rsidRPr="00E82F86">
        <w:t>rec</w:t>
      </w:r>
      <w:proofErr w:type="spellEnd"/>
      <w:r w:rsidRPr="00E82F86">
        <w:t xml:space="preserve"> 1",</w:t>
      </w:r>
    </w:p>
    <w:p w14:paraId="4700FE9A"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"https://localhost:44359/api/recipe",</w:t>
      </w:r>
    </w:p>
    <w:p w14:paraId="0C342C25" w14:textId="77777777" w:rsidR="009315A5" w:rsidRPr="00E82F86" w:rsidRDefault="009315A5" w:rsidP="009315A5">
      <w:r w:rsidRPr="00E82F86">
        <w:tab/>
      </w:r>
      <w:r w:rsidRPr="00E82F86">
        <w:tab/>
      </w:r>
      <w:r w:rsidRPr="00E82F86">
        <w:tab/>
        <w:t>"time": 4,</w:t>
      </w:r>
    </w:p>
    <w:p w14:paraId="488E44E2"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14F569D8" w14:textId="77777777" w:rsidR="009315A5" w:rsidRPr="00E82F86" w:rsidRDefault="009315A5" w:rsidP="009315A5">
      <w:r w:rsidRPr="00E82F86">
        <w:tab/>
      </w:r>
      <w:r w:rsidRPr="00E82F86">
        <w:tab/>
      </w:r>
      <w:r w:rsidRPr="00E82F86">
        <w:tab/>
      </w:r>
      <w:r w:rsidRPr="00E82F86">
        <w:tab/>
        <w:t>"code": 201,</w:t>
      </w:r>
    </w:p>
    <w:p w14:paraId="25EA51D8" w14:textId="77777777" w:rsidR="009315A5" w:rsidRPr="00E82F86" w:rsidRDefault="009315A5" w:rsidP="009315A5">
      <w:r w:rsidRPr="00E82F86">
        <w:tab/>
      </w:r>
      <w:r w:rsidRPr="00E82F86">
        <w:tab/>
      </w:r>
      <w:r w:rsidRPr="00E82F86">
        <w:tab/>
      </w:r>
      <w:r w:rsidRPr="00E82F86">
        <w:tab/>
        <w:t>"name": "</w:t>
      </w:r>
      <w:proofErr w:type="spellStart"/>
      <w:r w:rsidRPr="00E82F86">
        <w:t>Created</w:t>
      </w:r>
      <w:proofErr w:type="spellEnd"/>
      <w:r w:rsidRPr="00E82F86">
        <w:t>"</w:t>
      </w:r>
    </w:p>
    <w:p w14:paraId="2952A529" w14:textId="77777777" w:rsidR="009315A5" w:rsidRPr="00E82F86" w:rsidRDefault="009315A5" w:rsidP="009315A5">
      <w:r w:rsidRPr="00E82F86">
        <w:tab/>
      </w:r>
      <w:r w:rsidRPr="00E82F86">
        <w:tab/>
      </w:r>
      <w:r w:rsidRPr="00E82F86">
        <w:tab/>
        <w:t>},</w:t>
      </w:r>
    </w:p>
    <w:p w14:paraId="6296D9A1" w14:textId="77777777" w:rsidR="009315A5" w:rsidRPr="00E82F86" w:rsidRDefault="009315A5" w:rsidP="009315A5">
      <w:r w:rsidRPr="00E82F86">
        <w:tab/>
      </w:r>
      <w:r w:rsidRPr="00E82F86">
        <w:tab/>
      </w:r>
      <w:r w:rsidRPr="00E82F86">
        <w:tab/>
        <w:t>"tests": {</w:t>
      </w:r>
    </w:p>
    <w:p w14:paraId="5027D71F"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23748DBD" w14:textId="77777777" w:rsidR="009315A5" w:rsidRPr="00E82F86" w:rsidRDefault="009315A5" w:rsidP="009315A5">
      <w:r w:rsidRPr="00E82F86">
        <w:lastRenderedPageBreak/>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496E5E75" w14:textId="77777777" w:rsidR="009315A5" w:rsidRPr="00E82F86" w:rsidRDefault="009315A5" w:rsidP="009315A5">
      <w:r w:rsidRPr="00E82F86">
        <w:tab/>
      </w:r>
      <w:r w:rsidRPr="00E82F86">
        <w:tab/>
      </w:r>
      <w:r w:rsidRPr="00E82F86">
        <w:tab/>
      </w:r>
      <w:r w:rsidRPr="00E82F86">
        <w:tab/>
        <w:t xml:space="preserve">"Status code is 201": </w:t>
      </w:r>
      <w:proofErr w:type="spellStart"/>
      <w:r w:rsidRPr="00E82F86">
        <w:t>true</w:t>
      </w:r>
      <w:proofErr w:type="spellEnd"/>
    </w:p>
    <w:p w14:paraId="2A2A7D55" w14:textId="77777777" w:rsidR="009315A5" w:rsidRPr="00E82F86" w:rsidRDefault="009315A5" w:rsidP="009315A5">
      <w:r w:rsidRPr="00E82F86">
        <w:tab/>
      </w:r>
      <w:r w:rsidRPr="00E82F86">
        <w:tab/>
      </w:r>
      <w:r w:rsidRPr="00E82F86">
        <w:tab/>
        <w:t>},</w:t>
      </w:r>
    </w:p>
    <w:p w14:paraId="3B16DCA7"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771BC409"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7F3C9782" w14:textId="77777777" w:rsidR="009315A5" w:rsidRPr="00E82F86" w:rsidRDefault="009315A5" w:rsidP="009315A5">
      <w:r w:rsidRPr="00E82F86">
        <w:tab/>
      </w:r>
      <w:r w:rsidRPr="00E82F86">
        <w:tab/>
      </w:r>
      <w:r w:rsidRPr="00E82F86">
        <w:tab/>
      </w:r>
      <w:r w:rsidRPr="00E82F86">
        <w:tab/>
      </w:r>
      <w:r w:rsidRPr="00E82F86">
        <w:tab/>
        <w:t>"pass": 1,</w:t>
      </w:r>
    </w:p>
    <w:p w14:paraId="528D5B60"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13F7432D" w14:textId="77777777" w:rsidR="009315A5" w:rsidRPr="00E82F86" w:rsidRDefault="009315A5" w:rsidP="009315A5">
      <w:r w:rsidRPr="00E82F86">
        <w:tab/>
      </w:r>
      <w:r w:rsidRPr="00E82F86">
        <w:tab/>
      </w:r>
      <w:r w:rsidRPr="00E82F86">
        <w:tab/>
      </w:r>
      <w:r w:rsidRPr="00E82F86">
        <w:tab/>
        <w:t>},</w:t>
      </w:r>
    </w:p>
    <w:p w14:paraId="0FD8CBE6"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w:t>
      </w:r>
    </w:p>
    <w:p w14:paraId="0B12F306" w14:textId="77777777" w:rsidR="009315A5" w:rsidRPr="00E82F86" w:rsidRDefault="009315A5" w:rsidP="009315A5">
      <w:r w:rsidRPr="00E82F86">
        <w:tab/>
      </w:r>
      <w:r w:rsidRPr="00E82F86">
        <w:tab/>
      </w:r>
      <w:r w:rsidRPr="00E82F86">
        <w:tab/>
      </w:r>
      <w:r w:rsidRPr="00E82F86">
        <w:tab/>
      </w:r>
      <w:r w:rsidRPr="00E82F86">
        <w:tab/>
        <w:t>"pass": 1,</w:t>
      </w:r>
    </w:p>
    <w:p w14:paraId="7101F70E"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736FD808" w14:textId="77777777" w:rsidR="009315A5" w:rsidRPr="00E82F86" w:rsidRDefault="009315A5" w:rsidP="009315A5">
      <w:r w:rsidRPr="00E82F86">
        <w:tab/>
      </w:r>
      <w:r w:rsidRPr="00E82F86">
        <w:tab/>
      </w:r>
      <w:r w:rsidRPr="00E82F86">
        <w:tab/>
      </w:r>
      <w:r w:rsidRPr="00E82F86">
        <w:tab/>
        <w:t>},</w:t>
      </w:r>
    </w:p>
    <w:p w14:paraId="24BFA62A" w14:textId="77777777" w:rsidR="009315A5" w:rsidRPr="00E82F86" w:rsidRDefault="009315A5" w:rsidP="009315A5">
      <w:r w:rsidRPr="00E82F86">
        <w:tab/>
      </w:r>
      <w:r w:rsidRPr="00E82F86">
        <w:tab/>
      </w:r>
      <w:r w:rsidRPr="00E82F86">
        <w:tab/>
      </w:r>
      <w:r w:rsidRPr="00E82F86">
        <w:tab/>
        <w:t>"Status code is 201": {</w:t>
      </w:r>
    </w:p>
    <w:p w14:paraId="67566B74" w14:textId="77777777" w:rsidR="009315A5" w:rsidRPr="00E82F86" w:rsidRDefault="009315A5" w:rsidP="009315A5">
      <w:r w:rsidRPr="00E82F86">
        <w:tab/>
      </w:r>
      <w:r w:rsidRPr="00E82F86">
        <w:tab/>
      </w:r>
      <w:r w:rsidRPr="00E82F86">
        <w:tab/>
      </w:r>
      <w:r w:rsidRPr="00E82F86">
        <w:tab/>
      </w:r>
      <w:r w:rsidRPr="00E82F86">
        <w:tab/>
        <w:t>"pass": 1,</w:t>
      </w:r>
    </w:p>
    <w:p w14:paraId="796524F1"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38472FA8" w14:textId="77777777" w:rsidR="009315A5" w:rsidRPr="00E82F86" w:rsidRDefault="009315A5" w:rsidP="009315A5">
      <w:r w:rsidRPr="00E82F86">
        <w:tab/>
      </w:r>
      <w:r w:rsidRPr="00E82F86">
        <w:tab/>
      </w:r>
      <w:r w:rsidRPr="00E82F86">
        <w:tab/>
      </w:r>
      <w:r w:rsidRPr="00E82F86">
        <w:tab/>
        <w:t>}</w:t>
      </w:r>
    </w:p>
    <w:p w14:paraId="1DFC0E7C" w14:textId="77777777" w:rsidR="009315A5" w:rsidRPr="00E82F86" w:rsidRDefault="009315A5" w:rsidP="009315A5">
      <w:r w:rsidRPr="00E82F86">
        <w:tab/>
      </w:r>
      <w:r w:rsidRPr="00E82F86">
        <w:tab/>
      </w:r>
      <w:r w:rsidRPr="00E82F86">
        <w:tab/>
        <w:t>},</w:t>
      </w:r>
    </w:p>
    <w:p w14:paraId="69C46557"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2E70A096" w14:textId="77777777" w:rsidR="009315A5" w:rsidRPr="00E82F86" w:rsidRDefault="009315A5" w:rsidP="009315A5">
      <w:r w:rsidRPr="00E82F86">
        <w:tab/>
      </w:r>
      <w:r w:rsidRPr="00E82F86">
        <w:tab/>
      </w:r>
      <w:r w:rsidRPr="00E82F86">
        <w:tab/>
      </w:r>
      <w:r w:rsidRPr="00E82F86">
        <w:tab/>
        <w:t>4</w:t>
      </w:r>
    </w:p>
    <w:p w14:paraId="31CD5623" w14:textId="77777777" w:rsidR="009315A5" w:rsidRPr="00E82F86" w:rsidRDefault="009315A5" w:rsidP="009315A5">
      <w:r w:rsidRPr="00E82F86">
        <w:tab/>
      </w:r>
      <w:r w:rsidRPr="00E82F86">
        <w:tab/>
      </w:r>
      <w:r w:rsidRPr="00E82F86">
        <w:tab/>
        <w:t>],</w:t>
      </w:r>
    </w:p>
    <w:p w14:paraId="2D6E46AC"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7A99F2AC" w14:textId="77777777" w:rsidR="009315A5" w:rsidRPr="00E82F86" w:rsidRDefault="009315A5" w:rsidP="009315A5">
      <w:r w:rsidRPr="00E82F86">
        <w:tab/>
      </w:r>
      <w:r w:rsidRPr="00E82F86">
        <w:tab/>
      </w:r>
      <w:r w:rsidRPr="00E82F86">
        <w:tab/>
      </w:r>
      <w:r w:rsidRPr="00E82F86">
        <w:tab/>
        <w:t>{</w:t>
      </w:r>
    </w:p>
    <w:p w14:paraId="7EFFA78B"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30CB7177" w14:textId="77777777" w:rsidR="009315A5" w:rsidRPr="00E82F86" w:rsidRDefault="009315A5" w:rsidP="009315A5">
      <w:r w:rsidRPr="00E82F86">
        <w:tab/>
      </w:r>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07CCA05A" w14:textId="77777777" w:rsidR="009315A5" w:rsidRPr="00E82F86" w:rsidRDefault="009315A5" w:rsidP="009315A5">
      <w:r w:rsidRPr="00E82F86">
        <w:tab/>
      </w:r>
      <w:r w:rsidRPr="00E82F86">
        <w:tab/>
      </w:r>
      <w:r w:rsidRPr="00E82F86">
        <w:tab/>
      </w:r>
      <w:r w:rsidRPr="00E82F86">
        <w:tab/>
      </w:r>
      <w:r w:rsidRPr="00E82F86">
        <w:tab/>
        <w:t xml:space="preserve">"Status code is 201": </w:t>
      </w:r>
      <w:proofErr w:type="spellStart"/>
      <w:r w:rsidRPr="00E82F86">
        <w:t>true</w:t>
      </w:r>
      <w:proofErr w:type="spellEnd"/>
    </w:p>
    <w:p w14:paraId="50304010" w14:textId="77777777" w:rsidR="009315A5" w:rsidRPr="00E82F86" w:rsidRDefault="009315A5" w:rsidP="009315A5">
      <w:r w:rsidRPr="00E82F86">
        <w:tab/>
      </w:r>
      <w:r w:rsidRPr="00E82F86">
        <w:tab/>
      </w:r>
      <w:r w:rsidRPr="00E82F86">
        <w:tab/>
      </w:r>
      <w:r w:rsidRPr="00E82F86">
        <w:tab/>
        <w:t>}</w:t>
      </w:r>
    </w:p>
    <w:p w14:paraId="66167576" w14:textId="77777777" w:rsidR="009315A5" w:rsidRPr="00E82F86" w:rsidRDefault="009315A5" w:rsidP="009315A5">
      <w:r w:rsidRPr="00E82F86">
        <w:tab/>
      </w:r>
      <w:r w:rsidRPr="00E82F86">
        <w:tab/>
      </w:r>
      <w:r w:rsidRPr="00E82F86">
        <w:tab/>
        <w:t>]</w:t>
      </w:r>
    </w:p>
    <w:p w14:paraId="06A50CEF" w14:textId="77777777" w:rsidR="009315A5" w:rsidRPr="00E82F86" w:rsidRDefault="009315A5" w:rsidP="009315A5">
      <w:r w:rsidRPr="00E82F86">
        <w:tab/>
      </w:r>
      <w:r w:rsidRPr="00E82F86">
        <w:tab/>
        <w:t>},</w:t>
      </w:r>
    </w:p>
    <w:p w14:paraId="04EDD0DE" w14:textId="77777777" w:rsidR="009315A5" w:rsidRPr="00E82F86" w:rsidRDefault="009315A5" w:rsidP="009315A5">
      <w:r w:rsidRPr="00E82F86">
        <w:tab/>
      </w:r>
      <w:r w:rsidRPr="00E82F86">
        <w:tab/>
        <w:t>{</w:t>
      </w:r>
    </w:p>
    <w:p w14:paraId="32729649"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"5716bea9-e357-4e6c-b70a-5a0ea026daed",</w:t>
      </w:r>
    </w:p>
    <w:p w14:paraId="70FC4CDA" w14:textId="77777777" w:rsidR="009315A5" w:rsidRPr="00E82F86" w:rsidRDefault="009315A5" w:rsidP="009315A5">
      <w:r w:rsidRPr="00E82F86">
        <w:lastRenderedPageBreak/>
        <w:tab/>
      </w:r>
      <w:r w:rsidRPr="00E82F86">
        <w:tab/>
      </w:r>
      <w:r w:rsidRPr="00E82F86">
        <w:tab/>
        <w:t xml:space="preserve">"name": "Get </w:t>
      </w:r>
      <w:proofErr w:type="spellStart"/>
      <w:r w:rsidRPr="00E82F86">
        <w:t>rec</w:t>
      </w:r>
      <w:proofErr w:type="spellEnd"/>
      <w:r w:rsidRPr="00E82F86">
        <w:t xml:space="preserve"> 1 </w:t>
      </w:r>
      <w:proofErr w:type="spellStart"/>
      <w:r w:rsidRPr="00E82F86">
        <w:t>by</w:t>
      </w:r>
      <w:proofErr w:type="spellEnd"/>
      <w:r w:rsidRPr="00E82F86">
        <w:t xml:space="preserve"> </w:t>
      </w:r>
      <w:proofErr w:type="spellStart"/>
      <w:r w:rsidRPr="00E82F86">
        <w:t>id</w:t>
      </w:r>
      <w:proofErr w:type="spellEnd"/>
      <w:r w:rsidRPr="00E82F86">
        <w:t>",</w:t>
      </w:r>
    </w:p>
    <w:p w14:paraId="1A1D3B56"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"https://localhost:44359/api/recipe/78",</w:t>
      </w:r>
    </w:p>
    <w:p w14:paraId="6E7A1AB2" w14:textId="77777777" w:rsidR="009315A5" w:rsidRPr="00E82F86" w:rsidRDefault="009315A5" w:rsidP="009315A5">
      <w:r w:rsidRPr="00E82F86">
        <w:tab/>
      </w:r>
      <w:r w:rsidRPr="00E82F86">
        <w:tab/>
      </w:r>
      <w:r w:rsidRPr="00E82F86">
        <w:tab/>
        <w:t>"time": 50,</w:t>
      </w:r>
    </w:p>
    <w:p w14:paraId="5D5F114E"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2327B3E1" w14:textId="77777777" w:rsidR="009315A5" w:rsidRPr="00E82F86" w:rsidRDefault="009315A5" w:rsidP="009315A5">
      <w:r w:rsidRPr="00E82F86">
        <w:tab/>
      </w:r>
      <w:r w:rsidRPr="00E82F86">
        <w:tab/>
      </w:r>
      <w:r w:rsidRPr="00E82F86">
        <w:tab/>
      </w:r>
      <w:r w:rsidRPr="00E82F86">
        <w:tab/>
        <w:t>"code": 200,</w:t>
      </w:r>
    </w:p>
    <w:p w14:paraId="452C90B6" w14:textId="77777777" w:rsidR="009315A5" w:rsidRPr="00E82F86" w:rsidRDefault="009315A5" w:rsidP="009315A5">
      <w:r w:rsidRPr="00E82F86">
        <w:tab/>
      </w:r>
      <w:r w:rsidRPr="00E82F86">
        <w:tab/>
      </w:r>
      <w:r w:rsidRPr="00E82F86">
        <w:tab/>
      </w:r>
      <w:r w:rsidRPr="00E82F86">
        <w:tab/>
        <w:t>"name": "OK"</w:t>
      </w:r>
    </w:p>
    <w:p w14:paraId="59B86504" w14:textId="77777777" w:rsidR="009315A5" w:rsidRPr="00E82F86" w:rsidRDefault="009315A5" w:rsidP="009315A5">
      <w:r w:rsidRPr="00E82F86">
        <w:tab/>
      </w:r>
      <w:r w:rsidRPr="00E82F86">
        <w:tab/>
      </w:r>
      <w:r w:rsidRPr="00E82F86">
        <w:tab/>
        <w:t>},</w:t>
      </w:r>
    </w:p>
    <w:p w14:paraId="12082E8F" w14:textId="77777777" w:rsidR="009315A5" w:rsidRPr="00E82F86" w:rsidRDefault="009315A5" w:rsidP="009315A5">
      <w:r w:rsidRPr="00E82F86">
        <w:tab/>
      </w:r>
      <w:r w:rsidRPr="00E82F86">
        <w:tab/>
      </w:r>
      <w:r w:rsidRPr="00E82F86">
        <w:tab/>
        <w:t>"tests": {</w:t>
      </w:r>
    </w:p>
    <w:p w14:paraId="5EEEF133"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0FA815C9"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3E5874D8" w14:textId="77777777" w:rsidR="009315A5" w:rsidRPr="00E82F86" w:rsidRDefault="009315A5" w:rsidP="009315A5">
      <w:r w:rsidRPr="00E82F86">
        <w:tab/>
      </w:r>
      <w:r w:rsidRPr="00E82F86">
        <w:tab/>
      </w:r>
      <w:r w:rsidRPr="00E82F86">
        <w:tab/>
      </w:r>
      <w:r w:rsidRPr="00E82F86">
        <w:tab/>
        <w:t xml:space="preserve">"Status code is 200": </w:t>
      </w:r>
      <w:proofErr w:type="spellStart"/>
      <w:r w:rsidRPr="00E82F86">
        <w:t>true</w:t>
      </w:r>
      <w:proofErr w:type="spellEnd"/>
    </w:p>
    <w:p w14:paraId="62875E7B" w14:textId="77777777" w:rsidR="009315A5" w:rsidRPr="00E82F86" w:rsidRDefault="009315A5" w:rsidP="009315A5">
      <w:r w:rsidRPr="00E82F86">
        <w:tab/>
      </w:r>
      <w:r w:rsidRPr="00E82F86">
        <w:tab/>
      </w:r>
      <w:r w:rsidRPr="00E82F86">
        <w:tab/>
        <w:t>},</w:t>
      </w:r>
    </w:p>
    <w:p w14:paraId="7E40709E"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092D58BC"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2BB1D72D" w14:textId="77777777" w:rsidR="009315A5" w:rsidRPr="00E82F86" w:rsidRDefault="009315A5" w:rsidP="009315A5">
      <w:r w:rsidRPr="00E82F86">
        <w:tab/>
      </w:r>
      <w:r w:rsidRPr="00E82F86">
        <w:tab/>
      </w:r>
      <w:r w:rsidRPr="00E82F86">
        <w:tab/>
      </w:r>
      <w:r w:rsidRPr="00E82F86">
        <w:tab/>
      </w:r>
      <w:r w:rsidRPr="00E82F86">
        <w:tab/>
        <w:t>"pass": 1,</w:t>
      </w:r>
    </w:p>
    <w:p w14:paraId="609899A2"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594AD635" w14:textId="77777777" w:rsidR="009315A5" w:rsidRPr="00E82F86" w:rsidRDefault="009315A5" w:rsidP="009315A5">
      <w:r w:rsidRPr="00E82F86">
        <w:tab/>
      </w:r>
      <w:r w:rsidRPr="00E82F86">
        <w:tab/>
      </w:r>
      <w:r w:rsidRPr="00E82F86">
        <w:tab/>
      </w:r>
      <w:r w:rsidRPr="00E82F86">
        <w:tab/>
        <w:t>},</w:t>
      </w:r>
    </w:p>
    <w:p w14:paraId="2708A0D9"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w:t>
      </w:r>
    </w:p>
    <w:p w14:paraId="110F6666" w14:textId="77777777" w:rsidR="009315A5" w:rsidRPr="00E82F86" w:rsidRDefault="009315A5" w:rsidP="009315A5">
      <w:r w:rsidRPr="00E82F86">
        <w:tab/>
      </w:r>
      <w:r w:rsidRPr="00E82F86">
        <w:tab/>
      </w:r>
      <w:r w:rsidRPr="00E82F86">
        <w:tab/>
      </w:r>
      <w:r w:rsidRPr="00E82F86">
        <w:tab/>
      </w:r>
      <w:r w:rsidRPr="00E82F86">
        <w:tab/>
        <w:t>"pass": 1,</w:t>
      </w:r>
    </w:p>
    <w:p w14:paraId="16D80810"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78B9F958" w14:textId="77777777" w:rsidR="009315A5" w:rsidRPr="00E82F86" w:rsidRDefault="009315A5" w:rsidP="009315A5">
      <w:r w:rsidRPr="00E82F86">
        <w:tab/>
      </w:r>
      <w:r w:rsidRPr="00E82F86">
        <w:tab/>
      </w:r>
      <w:r w:rsidRPr="00E82F86">
        <w:tab/>
      </w:r>
      <w:r w:rsidRPr="00E82F86">
        <w:tab/>
        <w:t>},</w:t>
      </w:r>
    </w:p>
    <w:p w14:paraId="119F9344" w14:textId="77777777" w:rsidR="009315A5" w:rsidRPr="00E82F86" w:rsidRDefault="009315A5" w:rsidP="009315A5">
      <w:r w:rsidRPr="00E82F86">
        <w:tab/>
      </w:r>
      <w:r w:rsidRPr="00E82F86">
        <w:tab/>
      </w:r>
      <w:r w:rsidRPr="00E82F86">
        <w:tab/>
      </w:r>
      <w:r w:rsidRPr="00E82F86">
        <w:tab/>
        <w:t>"Status code is 200": {</w:t>
      </w:r>
    </w:p>
    <w:p w14:paraId="31E15991" w14:textId="77777777" w:rsidR="009315A5" w:rsidRPr="00E82F86" w:rsidRDefault="009315A5" w:rsidP="009315A5">
      <w:r w:rsidRPr="00E82F86">
        <w:tab/>
      </w:r>
      <w:r w:rsidRPr="00E82F86">
        <w:tab/>
      </w:r>
      <w:r w:rsidRPr="00E82F86">
        <w:tab/>
      </w:r>
      <w:r w:rsidRPr="00E82F86">
        <w:tab/>
      </w:r>
      <w:r w:rsidRPr="00E82F86">
        <w:tab/>
        <w:t>"pass": 1,</w:t>
      </w:r>
    </w:p>
    <w:p w14:paraId="2D35DC8E"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065AF501" w14:textId="77777777" w:rsidR="009315A5" w:rsidRPr="00E82F86" w:rsidRDefault="009315A5" w:rsidP="009315A5">
      <w:r w:rsidRPr="00E82F86">
        <w:tab/>
      </w:r>
      <w:r w:rsidRPr="00E82F86">
        <w:tab/>
      </w:r>
      <w:r w:rsidRPr="00E82F86">
        <w:tab/>
      </w:r>
      <w:r w:rsidRPr="00E82F86">
        <w:tab/>
        <w:t>}</w:t>
      </w:r>
    </w:p>
    <w:p w14:paraId="6A75CA6D" w14:textId="77777777" w:rsidR="009315A5" w:rsidRPr="00E82F86" w:rsidRDefault="009315A5" w:rsidP="009315A5">
      <w:r w:rsidRPr="00E82F86">
        <w:tab/>
      </w:r>
      <w:r w:rsidRPr="00E82F86">
        <w:tab/>
      </w:r>
      <w:r w:rsidRPr="00E82F86">
        <w:tab/>
        <w:t>},</w:t>
      </w:r>
    </w:p>
    <w:p w14:paraId="43E3B81A"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121A84A1" w14:textId="77777777" w:rsidR="009315A5" w:rsidRPr="00E82F86" w:rsidRDefault="009315A5" w:rsidP="009315A5">
      <w:r w:rsidRPr="00E82F86">
        <w:tab/>
      </w:r>
      <w:r w:rsidRPr="00E82F86">
        <w:tab/>
      </w:r>
      <w:r w:rsidRPr="00E82F86">
        <w:tab/>
      </w:r>
      <w:r w:rsidRPr="00E82F86">
        <w:tab/>
        <w:t>50</w:t>
      </w:r>
    </w:p>
    <w:p w14:paraId="1E5EDD65" w14:textId="77777777" w:rsidR="009315A5" w:rsidRPr="00E82F86" w:rsidRDefault="009315A5" w:rsidP="009315A5">
      <w:r w:rsidRPr="00E82F86">
        <w:tab/>
      </w:r>
      <w:r w:rsidRPr="00E82F86">
        <w:tab/>
      </w:r>
      <w:r w:rsidRPr="00E82F86">
        <w:tab/>
        <w:t>],</w:t>
      </w:r>
    </w:p>
    <w:p w14:paraId="38603B6A"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5ED43589" w14:textId="77777777" w:rsidR="009315A5" w:rsidRPr="00E82F86" w:rsidRDefault="009315A5" w:rsidP="009315A5">
      <w:r w:rsidRPr="00E82F86">
        <w:lastRenderedPageBreak/>
        <w:tab/>
      </w:r>
      <w:r w:rsidRPr="00E82F86">
        <w:tab/>
      </w:r>
      <w:r w:rsidRPr="00E82F86">
        <w:tab/>
      </w:r>
      <w:r w:rsidRPr="00E82F86">
        <w:tab/>
        <w:t>{</w:t>
      </w:r>
    </w:p>
    <w:p w14:paraId="0E16B56B"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183A8BE3" w14:textId="77777777" w:rsidR="009315A5" w:rsidRPr="00E82F86" w:rsidRDefault="009315A5" w:rsidP="009315A5">
      <w:r w:rsidRPr="00E82F86">
        <w:tab/>
      </w:r>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191537EB" w14:textId="77777777" w:rsidR="009315A5" w:rsidRPr="00E82F86" w:rsidRDefault="009315A5" w:rsidP="009315A5">
      <w:r w:rsidRPr="00E82F86">
        <w:tab/>
      </w:r>
      <w:r w:rsidRPr="00E82F86">
        <w:tab/>
      </w:r>
      <w:r w:rsidRPr="00E82F86">
        <w:tab/>
      </w:r>
      <w:r w:rsidRPr="00E82F86">
        <w:tab/>
      </w:r>
      <w:r w:rsidRPr="00E82F86">
        <w:tab/>
        <w:t xml:space="preserve">"Status code is 200": </w:t>
      </w:r>
      <w:proofErr w:type="spellStart"/>
      <w:r w:rsidRPr="00E82F86">
        <w:t>true</w:t>
      </w:r>
      <w:proofErr w:type="spellEnd"/>
    </w:p>
    <w:p w14:paraId="5E0EEB8A" w14:textId="77777777" w:rsidR="009315A5" w:rsidRPr="00E82F86" w:rsidRDefault="009315A5" w:rsidP="009315A5">
      <w:r w:rsidRPr="00E82F86">
        <w:tab/>
      </w:r>
      <w:r w:rsidRPr="00E82F86">
        <w:tab/>
      </w:r>
      <w:r w:rsidRPr="00E82F86">
        <w:tab/>
      </w:r>
      <w:r w:rsidRPr="00E82F86">
        <w:tab/>
        <w:t>}</w:t>
      </w:r>
    </w:p>
    <w:p w14:paraId="7D6EFDAC" w14:textId="77777777" w:rsidR="009315A5" w:rsidRPr="00E82F86" w:rsidRDefault="009315A5" w:rsidP="009315A5">
      <w:r w:rsidRPr="00E82F86">
        <w:tab/>
      </w:r>
      <w:r w:rsidRPr="00E82F86">
        <w:tab/>
      </w:r>
      <w:r w:rsidRPr="00E82F86">
        <w:tab/>
        <w:t>]</w:t>
      </w:r>
    </w:p>
    <w:p w14:paraId="2606A8F2" w14:textId="77777777" w:rsidR="009315A5" w:rsidRPr="00E82F86" w:rsidRDefault="009315A5" w:rsidP="009315A5">
      <w:r w:rsidRPr="00E82F86">
        <w:tab/>
      </w:r>
      <w:r w:rsidRPr="00E82F86">
        <w:tab/>
        <w:t>},</w:t>
      </w:r>
    </w:p>
    <w:p w14:paraId="688C1052" w14:textId="77777777" w:rsidR="009315A5" w:rsidRPr="00E82F86" w:rsidRDefault="009315A5" w:rsidP="009315A5">
      <w:r w:rsidRPr="00E82F86">
        <w:tab/>
      </w:r>
      <w:r w:rsidRPr="00E82F86">
        <w:tab/>
        <w:t>{</w:t>
      </w:r>
    </w:p>
    <w:p w14:paraId="605B13C5"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"cecfb919-3a5b-404b-8650-364b336ef506",</w:t>
      </w:r>
    </w:p>
    <w:p w14:paraId="211261AE" w14:textId="77777777" w:rsidR="009315A5" w:rsidRPr="00E82F86" w:rsidRDefault="009315A5" w:rsidP="009315A5">
      <w:r w:rsidRPr="00E82F86">
        <w:tab/>
      </w:r>
      <w:r w:rsidRPr="00E82F86">
        <w:tab/>
      </w:r>
      <w:r w:rsidRPr="00E82F86">
        <w:tab/>
        <w:t xml:space="preserve">"name": "Put </w:t>
      </w:r>
      <w:proofErr w:type="spellStart"/>
      <w:r w:rsidRPr="00E82F86">
        <w:t>rec</w:t>
      </w:r>
      <w:proofErr w:type="spellEnd"/>
      <w:r w:rsidRPr="00E82F86">
        <w:t xml:space="preserve"> 1",</w:t>
      </w:r>
    </w:p>
    <w:p w14:paraId="593A2661"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"https://localhost:44359/api/recipe/78",</w:t>
      </w:r>
    </w:p>
    <w:p w14:paraId="26DF2CBC" w14:textId="77777777" w:rsidR="009315A5" w:rsidRPr="00E82F86" w:rsidRDefault="009315A5" w:rsidP="009315A5">
      <w:r w:rsidRPr="00E82F86">
        <w:tab/>
      </w:r>
      <w:r w:rsidRPr="00E82F86">
        <w:tab/>
      </w:r>
      <w:r w:rsidRPr="00E82F86">
        <w:tab/>
        <w:t>"time": 6,</w:t>
      </w:r>
    </w:p>
    <w:p w14:paraId="5AC3E570"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2845DBEC" w14:textId="77777777" w:rsidR="009315A5" w:rsidRPr="00E82F86" w:rsidRDefault="009315A5" w:rsidP="009315A5">
      <w:r w:rsidRPr="00E82F86">
        <w:tab/>
      </w:r>
      <w:r w:rsidRPr="00E82F86">
        <w:tab/>
      </w:r>
      <w:r w:rsidRPr="00E82F86">
        <w:tab/>
      </w:r>
      <w:r w:rsidRPr="00E82F86">
        <w:tab/>
        <w:t>"code": 201,</w:t>
      </w:r>
    </w:p>
    <w:p w14:paraId="1B12A53C" w14:textId="77777777" w:rsidR="009315A5" w:rsidRPr="00E82F86" w:rsidRDefault="009315A5" w:rsidP="009315A5">
      <w:r w:rsidRPr="00E82F86">
        <w:tab/>
      </w:r>
      <w:r w:rsidRPr="00E82F86">
        <w:tab/>
      </w:r>
      <w:r w:rsidRPr="00E82F86">
        <w:tab/>
      </w:r>
      <w:r w:rsidRPr="00E82F86">
        <w:tab/>
        <w:t>"name": "</w:t>
      </w:r>
      <w:proofErr w:type="spellStart"/>
      <w:r w:rsidRPr="00E82F86">
        <w:t>Created</w:t>
      </w:r>
      <w:proofErr w:type="spellEnd"/>
      <w:r w:rsidRPr="00E82F86">
        <w:t>"</w:t>
      </w:r>
    </w:p>
    <w:p w14:paraId="3559A0A0" w14:textId="77777777" w:rsidR="009315A5" w:rsidRPr="00E82F86" w:rsidRDefault="009315A5" w:rsidP="009315A5">
      <w:r w:rsidRPr="00E82F86">
        <w:tab/>
      </w:r>
      <w:r w:rsidRPr="00E82F86">
        <w:tab/>
      </w:r>
      <w:r w:rsidRPr="00E82F86">
        <w:tab/>
        <w:t>},</w:t>
      </w:r>
    </w:p>
    <w:p w14:paraId="4A73EBF2" w14:textId="77777777" w:rsidR="009315A5" w:rsidRPr="00E82F86" w:rsidRDefault="009315A5" w:rsidP="009315A5">
      <w:r w:rsidRPr="00E82F86">
        <w:tab/>
      </w:r>
      <w:r w:rsidRPr="00E82F86">
        <w:tab/>
      </w:r>
      <w:r w:rsidRPr="00E82F86">
        <w:tab/>
        <w:t>"tests": {</w:t>
      </w:r>
    </w:p>
    <w:p w14:paraId="5C2F8A3D"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26D73282"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28B971BB" w14:textId="77777777" w:rsidR="009315A5" w:rsidRPr="00E82F86" w:rsidRDefault="009315A5" w:rsidP="009315A5">
      <w:r w:rsidRPr="00E82F86">
        <w:tab/>
      </w:r>
      <w:r w:rsidRPr="00E82F86">
        <w:tab/>
      </w:r>
      <w:r w:rsidRPr="00E82F86">
        <w:tab/>
      </w:r>
      <w:r w:rsidRPr="00E82F86">
        <w:tab/>
        <w:t xml:space="preserve">"Status code is 201": </w:t>
      </w:r>
      <w:proofErr w:type="spellStart"/>
      <w:r w:rsidRPr="00E82F86">
        <w:t>true</w:t>
      </w:r>
      <w:proofErr w:type="spellEnd"/>
    </w:p>
    <w:p w14:paraId="6D4CD7DD" w14:textId="77777777" w:rsidR="009315A5" w:rsidRPr="00E82F86" w:rsidRDefault="009315A5" w:rsidP="009315A5">
      <w:r w:rsidRPr="00E82F86">
        <w:tab/>
      </w:r>
      <w:r w:rsidRPr="00E82F86">
        <w:tab/>
      </w:r>
      <w:r w:rsidRPr="00E82F86">
        <w:tab/>
        <w:t>},</w:t>
      </w:r>
    </w:p>
    <w:p w14:paraId="38023DAF"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49053AEA"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68B202C4" w14:textId="77777777" w:rsidR="009315A5" w:rsidRPr="00E82F86" w:rsidRDefault="009315A5" w:rsidP="009315A5">
      <w:r w:rsidRPr="00E82F86">
        <w:tab/>
      </w:r>
      <w:r w:rsidRPr="00E82F86">
        <w:tab/>
      </w:r>
      <w:r w:rsidRPr="00E82F86">
        <w:tab/>
      </w:r>
      <w:r w:rsidRPr="00E82F86">
        <w:tab/>
      </w:r>
      <w:r w:rsidRPr="00E82F86">
        <w:tab/>
        <w:t>"pass": 1,</w:t>
      </w:r>
    </w:p>
    <w:p w14:paraId="1020F84A"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5BE1F59D" w14:textId="77777777" w:rsidR="009315A5" w:rsidRPr="00E82F86" w:rsidRDefault="009315A5" w:rsidP="009315A5">
      <w:r w:rsidRPr="00E82F86">
        <w:tab/>
      </w:r>
      <w:r w:rsidRPr="00E82F86">
        <w:tab/>
      </w:r>
      <w:r w:rsidRPr="00E82F86">
        <w:tab/>
      </w:r>
      <w:r w:rsidRPr="00E82F86">
        <w:tab/>
        <w:t>},</w:t>
      </w:r>
    </w:p>
    <w:p w14:paraId="069873DC"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w:t>
      </w:r>
    </w:p>
    <w:p w14:paraId="21A18103" w14:textId="77777777" w:rsidR="009315A5" w:rsidRPr="00E82F86" w:rsidRDefault="009315A5" w:rsidP="009315A5">
      <w:r w:rsidRPr="00E82F86">
        <w:tab/>
      </w:r>
      <w:r w:rsidRPr="00E82F86">
        <w:tab/>
      </w:r>
      <w:r w:rsidRPr="00E82F86">
        <w:tab/>
      </w:r>
      <w:r w:rsidRPr="00E82F86">
        <w:tab/>
      </w:r>
      <w:r w:rsidRPr="00E82F86">
        <w:tab/>
        <w:t>"pass": 1,</w:t>
      </w:r>
    </w:p>
    <w:p w14:paraId="4BDF0B82"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46C955A4" w14:textId="77777777" w:rsidR="009315A5" w:rsidRPr="00E82F86" w:rsidRDefault="009315A5" w:rsidP="009315A5">
      <w:r w:rsidRPr="00E82F86">
        <w:tab/>
      </w:r>
      <w:r w:rsidRPr="00E82F86">
        <w:tab/>
      </w:r>
      <w:r w:rsidRPr="00E82F86">
        <w:tab/>
      </w:r>
      <w:r w:rsidRPr="00E82F86">
        <w:tab/>
        <w:t>},</w:t>
      </w:r>
    </w:p>
    <w:p w14:paraId="34E73F22" w14:textId="77777777" w:rsidR="009315A5" w:rsidRPr="00E82F86" w:rsidRDefault="009315A5" w:rsidP="009315A5">
      <w:r w:rsidRPr="00E82F86">
        <w:lastRenderedPageBreak/>
        <w:tab/>
      </w:r>
      <w:r w:rsidRPr="00E82F86">
        <w:tab/>
      </w:r>
      <w:r w:rsidRPr="00E82F86">
        <w:tab/>
      </w:r>
      <w:r w:rsidRPr="00E82F86">
        <w:tab/>
        <w:t>"Status code is 201": {</w:t>
      </w:r>
    </w:p>
    <w:p w14:paraId="266DCAED" w14:textId="77777777" w:rsidR="009315A5" w:rsidRPr="00E82F86" w:rsidRDefault="009315A5" w:rsidP="009315A5">
      <w:r w:rsidRPr="00E82F86">
        <w:tab/>
      </w:r>
      <w:r w:rsidRPr="00E82F86">
        <w:tab/>
      </w:r>
      <w:r w:rsidRPr="00E82F86">
        <w:tab/>
      </w:r>
      <w:r w:rsidRPr="00E82F86">
        <w:tab/>
      </w:r>
      <w:r w:rsidRPr="00E82F86">
        <w:tab/>
        <w:t>"pass": 1,</w:t>
      </w:r>
    </w:p>
    <w:p w14:paraId="5D0EBC30"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19567254" w14:textId="77777777" w:rsidR="009315A5" w:rsidRPr="00E82F86" w:rsidRDefault="009315A5" w:rsidP="009315A5">
      <w:r w:rsidRPr="00E82F86">
        <w:tab/>
      </w:r>
      <w:r w:rsidRPr="00E82F86">
        <w:tab/>
      </w:r>
      <w:r w:rsidRPr="00E82F86">
        <w:tab/>
      </w:r>
      <w:r w:rsidRPr="00E82F86">
        <w:tab/>
        <w:t>}</w:t>
      </w:r>
    </w:p>
    <w:p w14:paraId="246CC1C8" w14:textId="77777777" w:rsidR="009315A5" w:rsidRPr="00E82F86" w:rsidRDefault="009315A5" w:rsidP="009315A5">
      <w:r w:rsidRPr="00E82F86">
        <w:tab/>
      </w:r>
      <w:r w:rsidRPr="00E82F86">
        <w:tab/>
      </w:r>
      <w:r w:rsidRPr="00E82F86">
        <w:tab/>
        <w:t>},</w:t>
      </w:r>
    </w:p>
    <w:p w14:paraId="7B52D125"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332E8130" w14:textId="77777777" w:rsidR="009315A5" w:rsidRPr="00E82F86" w:rsidRDefault="009315A5" w:rsidP="009315A5">
      <w:r w:rsidRPr="00E82F86">
        <w:tab/>
      </w:r>
      <w:r w:rsidRPr="00E82F86">
        <w:tab/>
      </w:r>
      <w:r w:rsidRPr="00E82F86">
        <w:tab/>
      </w:r>
      <w:r w:rsidRPr="00E82F86">
        <w:tab/>
        <w:t>6</w:t>
      </w:r>
    </w:p>
    <w:p w14:paraId="1A1ED4F3" w14:textId="77777777" w:rsidR="009315A5" w:rsidRPr="00E82F86" w:rsidRDefault="009315A5" w:rsidP="009315A5">
      <w:r w:rsidRPr="00E82F86">
        <w:tab/>
      </w:r>
      <w:r w:rsidRPr="00E82F86">
        <w:tab/>
      </w:r>
      <w:r w:rsidRPr="00E82F86">
        <w:tab/>
        <w:t>],</w:t>
      </w:r>
    </w:p>
    <w:p w14:paraId="2BDC1ED5"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36979FD4" w14:textId="77777777" w:rsidR="009315A5" w:rsidRPr="00E82F86" w:rsidRDefault="009315A5" w:rsidP="009315A5">
      <w:r w:rsidRPr="00E82F86">
        <w:tab/>
      </w:r>
      <w:r w:rsidRPr="00E82F86">
        <w:tab/>
      </w:r>
      <w:r w:rsidRPr="00E82F86">
        <w:tab/>
      </w:r>
      <w:r w:rsidRPr="00E82F86">
        <w:tab/>
        <w:t>{</w:t>
      </w:r>
    </w:p>
    <w:p w14:paraId="71DB68AC"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094B7477" w14:textId="77777777" w:rsidR="009315A5" w:rsidRPr="00E82F86" w:rsidRDefault="009315A5" w:rsidP="009315A5">
      <w:r w:rsidRPr="00E82F86">
        <w:tab/>
      </w:r>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2EBFB4F3" w14:textId="77777777" w:rsidR="009315A5" w:rsidRPr="00E82F86" w:rsidRDefault="009315A5" w:rsidP="009315A5">
      <w:r w:rsidRPr="00E82F86">
        <w:tab/>
      </w:r>
      <w:r w:rsidRPr="00E82F86">
        <w:tab/>
      </w:r>
      <w:r w:rsidRPr="00E82F86">
        <w:tab/>
      </w:r>
      <w:r w:rsidRPr="00E82F86">
        <w:tab/>
      </w:r>
      <w:r w:rsidRPr="00E82F86">
        <w:tab/>
        <w:t xml:space="preserve">"Status code is 201": </w:t>
      </w:r>
      <w:proofErr w:type="spellStart"/>
      <w:r w:rsidRPr="00E82F86">
        <w:t>true</w:t>
      </w:r>
      <w:proofErr w:type="spellEnd"/>
    </w:p>
    <w:p w14:paraId="0B8D9F34" w14:textId="77777777" w:rsidR="009315A5" w:rsidRPr="00E82F86" w:rsidRDefault="009315A5" w:rsidP="009315A5">
      <w:r w:rsidRPr="00E82F86">
        <w:tab/>
      </w:r>
      <w:r w:rsidRPr="00E82F86">
        <w:tab/>
      </w:r>
      <w:r w:rsidRPr="00E82F86">
        <w:tab/>
      </w:r>
      <w:r w:rsidRPr="00E82F86">
        <w:tab/>
        <w:t>}</w:t>
      </w:r>
    </w:p>
    <w:p w14:paraId="532147F6" w14:textId="77777777" w:rsidR="009315A5" w:rsidRPr="00E82F86" w:rsidRDefault="009315A5" w:rsidP="009315A5">
      <w:r w:rsidRPr="00E82F86">
        <w:tab/>
      </w:r>
      <w:r w:rsidRPr="00E82F86">
        <w:tab/>
      </w:r>
      <w:r w:rsidRPr="00E82F86">
        <w:tab/>
        <w:t>]</w:t>
      </w:r>
    </w:p>
    <w:p w14:paraId="3ED27971" w14:textId="77777777" w:rsidR="009315A5" w:rsidRPr="00E82F86" w:rsidRDefault="009315A5" w:rsidP="009315A5">
      <w:r w:rsidRPr="00E82F86">
        <w:tab/>
      </w:r>
      <w:r w:rsidRPr="00E82F86">
        <w:tab/>
        <w:t>},</w:t>
      </w:r>
    </w:p>
    <w:p w14:paraId="2B89AC0F" w14:textId="77777777" w:rsidR="009315A5" w:rsidRPr="00E82F86" w:rsidRDefault="009315A5" w:rsidP="009315A5">
      <w:r w:rsidRPr="00E82F86">
        <w:tab/>
      </w:r>
      <w:r w:rsidRPr="00E82F86">
        <w:tab/>
        <w:t>{</w:t>
      </w:r>
    </w:p>
    <w:p w14:paraId="5B9A8447"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"d2ebba16-d143-4b16-b2ff-a9b54993c9d7",</w:t>
      </w:r>
    </w:p>
    <w:p w14:paraId="51D186E9" w14:textId="77777777" w:rsidR="009315A5" w:rsidRPr="00E82F86" w:rsidRDefault="009315A5" w:rsidP="009315A5">
      <w:r w:rsidRPr="00E82F86">
        <w:tab/>
      </w:r>
      <w:r w:rsidRPr="00E82F86">
        <w:tab/>
      </w:r>
      <w:r w:rsidRPr="00E82F86">
        <w:tab/>
        <w:t xml:space="preserve">"name": "Post </w:t>
      </w:r>
      <w:proofErr w:type="spellStart"/>
      <w:r w:rsidRPr="00E82F86">
        <w:t>rec</w:t>
      </w:r>
      <w:proofErr w:type="spellEnd"/>
      <w:r w:rsidRPr="00E82F86">
        <w:t xml:space="preserve"> 2",</w:t>
      </w:r>
    </w:p>
    <w:p w14:paraId="6E3180CB"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"https://localhost:44359/api/recipe",</w:t>
      </w:r>
    </w:p>
    <w:p w14:paraId="7C26D804" w14:textId="77777777" w:rsidR="009315A5" w:rsidRPr="00E82F86" w:rsidRDefault="009315A5" w:rsidP="009315A5">
      <w:r w:rsidRPr="00E82F86">
        <w:tab/>
      </w:r>
      <w:r w:rsidRPr="00E82F86">
        <w:tab/>
      </w:r>
      <w:r w:rsidRPr="00E82F86">
        <w:tab/>
        <w:t>"time": 5,</w:t>
      </w:r>
    </w:p>
    <w:p w14:paraId="7939FD6C"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40BC0EB2" w14:textId="77777777" w:rsidR="009315A5" w:rsidRPr="00E82F86" w:rsidRDefault="009315A5" w:rsidP="009315A5">
      <w:r w:rsidRPr="00E82F86">
        <w:tab/>
      </w:r>
      <w:r w:rsidRPr="00E82F86">
        <w:tab/>
      </w:r>
      <w:r w:rsidRPr="00E82F86">
        <w:tab/>
      </w:r>
      <w:r w:rsidRPr="00E82F86">
        <w:tab/>
        <w:t>"code": 201,</w:t>
      </w:r>
    </w:p>
    <w:p w14:paraId="098CA340" w14:textId="77777777" w:rsidR="009315A5" w:rsidRPr="00E82F86" w:rsidRDefault="009315A5" w:rsidP="009315A5">
      <w:r w:rsidRPr="00E82F86">
        <w:tab/>
      </w:r>
      <w:r w:rsidRPr="00E82F86">
        <w:tab/>
      </w:r>
      <w:r w:rsidRPr="00E82F86">
        <w:tab/>
      </w:r>
      <w:r w:rsidRPr="00E82F86">
        <w:tab/>
        <w:t>"name": "</w:t>
      </w:r>
      <w:proofErr w:type="spellStart"/>
      <w:r w:rsidRPr="00E82F86">
        <w:t>Created</w:t>
      </w:r>
      <w:proofErr w:type="spellEnd"/>
      <w:r w:rsidRPr="00E82F86">
        <w:t>"</w:t>
      </w:r>
    </w:p>
    <w:p w14:paraId="735F86E5" w14:textId="77777777" w:rsidR="009315A5" w:rsidRPr="00E82F86" w:rsidRDefault="009315A5" w:rsidP="009315A5">
      <w:r w:rsidRPr="00E82F86">
        <w:tab/>
      </w:r>
      <w:r w:rsidRPr="00E82F86">
        <w:tab/>
      </w:r>
      <w:r w:rsidRPr="00E82F86">
        <w:tab/>
        <w:t>},</w:t>
      </w:r>
    </w:p>
    <w:p w14:paraId="32C6E552" w14:textId="77777777" w:rsidR="009315A5" w:rsidRPr="00E82F86" w:rsidRDefault="009315A5" w:rsidP="009315A5">
      <w:r w:rsidRPr="00E82F86">
        <w:tab/>
      </w:r>
      <w:r w:rsidRPr="00E82F86">
        <w:tab/>
      </w:r>
      <w:r w:rsidRPr="00E82F86">
        <w:tab/>
        <w:t>"tests": {</w:t>
      </w:r>
    </w:p>
    <w:p w14:paraId="13584472"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3C469218"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7A5F83E6" w14:textId="77777777" w:rsidR="009315A5" w:rsidRPr="00E82F86" w:rsidRDefault="009315A5" w:rsidP="009315A5">
      <w:r w:rsidRPr="00E82F86">
        <w:tab/>
      </w:r>
      <w:r w:rsidRPr="00E82F86">
        <w:tab/>
      </w:r>
      <w:r w:rsidRPr="00E82F86">
        <w:tab/>
      </w:r>
      <w:r w:rsidRPr="00E82F86">
        <w:tab/>
        <w:t xml:space="preserve">"Status code is 201": </w:t>
      </w:r>
      <w:proofErr w:type="spellStart"/>
      <w:r w:rsidRPr="00E82F86">
        <w:t>true</w:t>
      </w:r>
      <w:proofErr w:type="spellEnd"/>
    </w:p>
    <w:p w14:paraId="3D53FEF3" w14:textId="77777777" w:rsidR="009315A5" w:rsidRPr="00E82F86" w:rsidRDefault="009315A5" w:rsidP="009315A5">
      <w:r w:rsidRPr="00E82F86">
        <w:tab/>
      </w:r>
      <w:r w:rsidRPr="00E82F86">
        <w:tab/>
      </w:r>
      <w:r w:rsidRPr="00E82F86">
        <w:tab/>
        <w:t>},</w:t>
      </w:r>
    </w:p>
    <w:p w14:paraId="5A68756F" w14:textId="77777777" w:rsidR="009315A5" w:rsidRPr="00E82F86" w:rsidRDefault="009315A5" w:rsidP="009315A5">
      <w:r w:rsidRPr="00E82F86">
        <w:lastRenderedPageBreak/>
        <w:tab/>
      </w:r>
      <w:r w:rsidRPr="00E82F86">
        <w:tab/>
      </w:r>
      <w:r w:rsidRPr="00E82F86">
        <w:tab/>
        <w:t>"</w:t>
      </w:r>
      <w:proofErr w:type="spellStart"/>
      <w:r w:rsidRPr="00E82F86">
        <w:t>testPassFailCounts</w:t>
      </w:r>
      <w:proofErr w:type="spellEnd"/>
      <w:r w:rsidRPr="00E82F86">
        <w:t>": {</w:t>
      </w:r>
    </w:p>
    <w:p w14:paraId="746E1643"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3E58FA9B" w14:textId="77777777" w:rsidR="009315A5" w:rsidRPr="00E82F86" w:rsidRDefault="009315A5" w:rsidP="009315A5">
      <w:r w:rsidRPr="00E82F86">
        <w:tab/>
      </w:r>
      <w:r w:rsidRPr="00E82F86">
        <w:tab/>
      </w:r>
      <w:r w:rsidRPr="00E82F86">
        <w:tab/>
      </w:r>
      <w:r w:rsidRPr="00E82F86">
        <w:tab/>
      </w:r>
      <w:r w:rsidRPr="00E82F86">
        <w:tab/>
        <w:t>"pass": 1,</w:t>
      </w:r>
    </w:p>
    <w:p w14:paraId="7692E64B"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7C99D137" w14:textId="77777777" w:rsidR="009315A5" w:rsidRPr="00E82F86" w:rsidRDefault="009315A5" w:rsidP="009315A5">
      <w:r w:rsidRPr="00E82F86">
        <w:tab/>
      </w:r>
      <w:r w:rsidRPr="00E82F86">
        <w:tab/>
      </w:r>
      <w:r w:rsidRPr="00E82F86">
        <w:tab/>
      </w:r>
      <w:r w:rsidRPr="00E82F86">
        <w:tab/>
        <w:t>},</w:t>
      </w:r>
    </w:p>
    <w:p w14:paraId="33FC227E"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w:t>
      </w:r>
    </w:p>
    <w:p w14:paraId="6AC40AD2" w14:textId="77777777" w:rsidR="009315A5" w:rsidRPr="00E82F86" w:rsidRDefault="009315A5" w:rsidP="009315A5">
      <w:r w:rsidRPr="00E82F86">
        <w:tab/>
      </w:r>
      <w:r w:rsidRPr="00E82F86">
        <w:tab/>
      </w:r>
      <w:r w:rsidRPr="00E82F86">
        <w:tab/>
      </w:r>
      <w:r w:rsidRPr="00E82F86">
        <w:tab/>
      </w:r>
      <w:r w:rsidRPr="00E82F86">
        <w:tab/>
        <w:t>"pass": 1,</w:t>
      </w:r>
    </w:p>
    <w:p w14:paraId="7DE00C54"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1745DDE4" w14:textId="77777777" w:rsidR="009315A5" w:rsidRPr="00E82F86" w:rsidRDefault="009315A5" w:rsidP="009315A5">
      <w:r w:rsidRPr="00E82F86">
        <w:tab/>
      </w:r>
      <w:r w:rsidRPr="00E82F86">
        <w:tab/>
      </w:r>
      <w:r w:rsidRPr="00E82F86">
        <w:tab/>
      </w:r>
      <w:r w:rsidRPr="00E82F86">
        <w:tab/>
        <w:t>},</w:t>
      </w:r>
    </w:p>
    <w:p w14:paraId="6E5E328A" w14:textId="77777777" w:rsidR="009315A5" w:rsidRPr="00E82F86" w:rsidRDefault="009315A5" w:rsidP="009315A5">
      <w:r w:rsidRPr="00E82F86">
        <w:tab/>
      </w:r>
      <w:r w:rsidRPr="00E82F86">
        <w:tab/>
      </w:r>
      <w:r w:rsidRPr="00E82F86">
        <w:tab/>
      </w:r>
      <w:r w:rsidRPr="00E82F86">
        <w:tab/>
        <w:t>"Status code is 201": {</w:t>
      </w:r>
    </w:p>
    <w:p w14:paraId="2EC5D99C" w14:textId="77777777" w:rsidR="009315A5" w:rsidRPr="00E82F86" w:rsidRDefault="009315A5" w:rsidP="009315A5">
      <w:r w:rsidRPr="00E82F86">
        <w:tab/>
      </w:r>
      <w:r w:rsidRPr="00E82F86">
        <w:tab/>
      </w:r>
      <w:r w:rsidRPr="00E82F86">
        <w:tab/>
      </w:r>
      <w:r w:rsidRPr="00E82F86">
        <w:tab/>
      </w:r>
      <w:r w:rsidRPr="00E82F86">
        <w:tab/>
        <w:t>"pass": 1,</w:t>
      </w:r>
    </w:p>
    <w:p w14:paraId="773A0AB6"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08B9EE8B" w14:textId="77777777" w:rsidR="009315A5" w:rsidRPr="00E82F86" w:rsidRDefault="009315A5" w:rsidP="009315A5">
      <w:r w:rsidRPr="00E82F86">
        <w:tab/>
      </w:r>
      <w:r w:rsidRPr="00E82F86">
        <w:tab/>
      </w:r>
      <w:r w:rsidRPr="00E82F86">
        <w:tab/>
      </w:r>
      <w:r w:rsidRPr="00E82F86">
        <w:tab/>
        <w:t>}</w:t>
      </w:r>
    </w:p>
    <w:p w14:paraId="6000F8E0" w14:textId="77777777" w:rsidR="009315A5" w:rsidRPr="00E82F86" w:rsidRDefault="009315A5" w:rsidP="009315A5">
      <w:r w:rsidRPr="00E82F86">
        <w:tab/>
      </w:r>
      <w:r w:rsidRPr="00E82F86">
        <w:tab/>
      </w:r>
      <w:r w:rsidRPr="00E82F86">
        <w:tab/>
        <w:t>},</w:t>
      </w:r>
    </w:p>
    <w:p w14:paraId="205893ED"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012FA9D1" w14:textId="77777777" w:rsidR="009315A5" w:rsidRPr="00E82F86" w:rsidRDefault="009315A5" w:rsidP="009315A5">
      <w:r w:rsidRPr="00E82F86">
        <w:tab/>
      </w:r>
      <w:r w:rsidRPr="00E82F86">
        <w:tab/>
      </w:r>
      <w:r w:rsidRPr="00E82F86">
        <w:tab/>
      </w:r>
      <w:r w:rsidRPr="00E82F86">
        <w:tab/>
        <w:t>5</w:t>
      </w:r>
    </w:p>
    <w:p w14:paraId="1C926BAE" w14:textId="77777777" w:rsidR="009315A5" w:rsidRPr="00E82F86" w:rsidRDefault="009315A5" w:rsidP="009315A5">
      <w:r w:rsidRPr="00E82F86">
        <w:tab/>
      </w:r>
      <w:r w:rsidRPr="00E82F86">
        <w:tab/>
      </w:r>
      <w:r w:rsidRPr="00E82F86">
        <w:tab/>
        <w:t>],</w:t>
      </w:r>
    </w:p>
    <w:p w14:paraId="3839A0E5"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15DE3664" w14:textId="77777777" w:rsidR="009315A5" w:rsidRPr="00E82F86" w:rsidRDefault="009315A5" w:rsidP="009315A5">
      <w:r w:rsidRPr="00E82F86">
        <w:tab/>
      </w:r>
      <w:r w:rsidRPr="00E82F86">
        <w:tab/>
      </w:r>
      <w:r w:rsidRPr="00E82F86">
        <w:tab/>
      </w:r>
      <w:r w:rsidRPr="00E82F86">
        <w:tab/>
        <w:t>{</w:t>
      </w:r>
    </w:p>
    <w:p w14:paraId="08D9572C"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14F1F958" w14:textId="77777777" w:rsidR="009315A5" w:rsidRPr="00E82F86" w:rsidRDefault="009315A5" w:rsidP="009315A5">
      <w:r w:rsidRPr="00E82F86">
        <w:tab/>
      </w:r>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21F76DF3" w14:textId="77777777" w:rsidR="009315A5" w:rsidRPr="00E82F86" w:rsidRDefault="009315A5" w:rsidP="009315A5">
      <w:r w:rsidRPr="00E82F86">
        <w:tab/>
      </w:r>
      <w:r w:rsidRPr="00E82F86">
        <w:tab/>
      </w:r>
      <w:r w:rsidRPr="00E82F86">
        <w:tab/>
      </w:r>
      <w:r w:rsidRPr="00E82F86">
        <w:tab/>
      </w:r>
      <w:r w:rsidRPr="00E82F86">
        <w:tab/>
        <w:t xml:space="preserve">"Status code is 201": </w:t>
      </w:r>
      <w:proofErr w:type="spellStart"/>
      <w:r w:rsidRPr="00E82F86">
        <w:t>true</w:t>
      </w:r>
      <w:proofErr w:type="spellEnd"/>
    </w:p>
    <w:p w14:paraId="2C41D9F9" w14:textId="77777777" w:rsidR="009315A5" w:rsidRPr="00E82F86" w:rsidRDefault="009315A5" w:rsidP="009315A5">
      <w:r w:rsidRPr="00E82F86">
        <w:tab/>
      </w:r>
      <w:r w:rsidRPr="00E82F86">
        <w:tab/>
      </w:r>
      <w:r w:rsidRPr="00E82F86">
        <w:tab/>
      </w:r>
      <w:r w:rsidRPr="00E82F86">
        <w:tab/>
        <w:t>}</w:t>
      </w:r>
    </w:p>
    <w:p w14:paraId="7553DF00" w14:textId="77777777" w:rsidR="009315A5" w:rsidRPr="00E82F86" w:rsidRDefault="009315A5" w:rsidP="009315A5">
      <w:r w:rsidRPr="00E82F86">
        <w:tab/>
      </w:r>
      <w:r w:rsidRPr="00E82F86">
        <w:tab/>
      </w:r>
      <w:r w:rsidRPr="00E82F86">
        <w:tab/>
        <w:t>]</w:t>
      </w:r>
    </w:p>
    <w:p w14:paraId="2D9EF006" w14:textId="77777777" w:rsidR="009315A5" w:rsidRPr="00E82F86" w:rsidRDefault="009315A5" w:rsidP="009315A5">
      <w:r w:rsidRPr="00E82F86">
        <w:tab/>
      </w:r>
      <w:r w:rsidRPr="00E82F86">
        <w:tab/>
        <w:t>},</w:t>
      </w:r>
    </w:p>
    <w:p w14:paraId="456AD4BF" w14:textId="77777777" w:rsidR="009315A5" w:rsidRPr="00E82F86" w:rsidRDefault="009315A5" w:rsidP="009315A5">
      <w:r w:rsidRPr="00E82F86">
        <w:tab/>
      </w:r>
      <w:r w:rsidRPr="00E82F86">
        <w:tab/>
        <w:t>{</w:t>
      </w:r>
    </w:p>
    <w:p w14:paraId="2E707090"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"e3d0f755-fcf3-4cde-9b05-1296a75b0f17",</w:t>
      </w:r>
    </w:p>
    <w:p w14:paraId="2A9B219A" w14:textId="77777777" w:rsidR="009315A5" w:rsidRPr="00E82F86" w:rsidRDefault="009315A5" w:rsidP="009315A5">
      <w:r w:rsidRPr="00E82F86">
        <w:tab/>
      </w:r>
      <w:r w:rsidRPr="00E82F86">
        <w:tab/>
      </w:r>
      <w:r w:rsidRPr="00E82F86">
        <w:tab/>
        <w:t xml:space="preserve">"name": "Get </w:t>
      </w:r>
      <w:proofErr w:type="spellStart"/>
      <w:r w:rsidRPr="00E82F86">
        <w:t>rec</w:t>
      </w:r>
      <w:proofErr w:type="spellEnd"/>
      <w:r w:rsidRPr="00E82F86">
        <w:t xml:space="preserve"> 2 </w:t>
      </w:r>
      <w:proofErr w:type="spellStart"/>
      <w:r w:rsidRPr="00E82F86">
        <w:t>by</w:t>
      </w:r>
      <w:proofErr w:type="spellEnd"/>
      <w:r w:rsidRPr="00E82F86">
        <w:t xml:space="preserve"> </w:t>
      </w:r>
      <w:proofErr w:type="spellStart"/>
      <w:r w:rsidRPr="00E82F86">
        <w:t>id</w:t>
      </w:r>
      <w:proofErr w:type="spellEnd"/>
      <w:r w:rsidRPr="00E82F86">
        <w:t xml:space="preserve"> Copy",</w:t>
      </w:r>
    </w:p>
    <w:p w14:paraId="1C64C9E5"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"https://localhost:44359/api/recipe/79",</w:t>
      </w:r>
    </w:p>
    <w:p w14:paraId="61A20B77" w14:textId="77777777" w:rsidR="009315A5" w:rsidRPr="00E82F86" w:rsidRDefault="009315A5" w:rsidP="009315A5">
      <w:r w:rsidRPr="00E82F86">
        <w:tab/>
      </w:r>
      <w:r w:rsidRPr="00E82F86">
        <w:tab/>
      </w:r>
      <w:r w:rsidRPr="00E82F86">
        <w:tab/>
        <w:t>"time": 4,</w:t>
      </w:r>
    </w:p>
    <w:p w14:paraId="209EB3B1" w14:textId="77777777" w:rsidR="009315A5" w:rsidRPr="00E82F86" w:rsidRDefault="009315A5" w:rsidP="009315A5">
      <w:r w:rsidRPr="00E82F86">
        <w:lastRenderedPageBreak/>
        <w:tab/>
      </w:r>
      <w:r w:rsidRPr="00E82F86">
        <w:tab/>
      </w:r>
      <w:r w:rsidRPr="00E82F86">
        <w:tab/>
        <w:t>"</w:t>
      </w:r>
      <w:proofErr w:type="spellStart"/>
      <w:r w:rsidRPr="00E82F86">
        <w:t>responseCode</w:t>
      </w:r>
      <w:proofErr w:type="spellEnd"/>
      <w:r w:rsidRPr="00E82F86">
        <w:t>": {</w:t>
      </w:r>
    </w:p>
    <w:p w14:paraId="03605084" w14:textId="77777777" w:rsidR="009315A5" w:rsidRPr="00E82F86" w:rsidRDefault="009315A5" w:rsidP="009315A5">
      <w:r w:rsidRPr="00E82F86">
        <w:tab/>
      </w:r>
      <w:r w:rsidRPr="00E82F86">
        <w:tab/>
      </w:r>
      <w:r w:rsidRPr="00E82F86">
        <w:tab/>
      </w:r>
      <w:r w:rsidRPr="00E82F86">
        <w:tab/>
        <w:t>"code": 200,</w:t>
      </w:r>
    </w:p>
    <w:p w14:paraId="20FD88CF" w14:textId="77777777" w:rsidR="009315A5" w:rsidRPr="00E82F86" w:rsidRDefault="009315A5" w:rsidP="009315A5">
      <w:r w:rsidRPr="00E82F86">
        <w:tab/>
      </w:r>
      <w:r w:rsidRPr="00E82F86">
        <w:tab/>
      </w:r>
      <w:r w:rsidRPr="00E82F86">
        <w:tab/>
      </w:r>
      <w:r w:rsidRPr="00E82F86">
        <w:tab/>
        <w:t>"name": "OK"</w:t>
      </w:r>
    </w:p>
    <w:p w14:paraId="39763129" w14:textId="77777777" w:rsidR="009315A5" w:rsidRPr="00E82F86" w:rsidRDefault="009315A5" w:rsidP="009315A5">
      <w:r w:rsidRPr="00E82F86">
        <w:tab/>
      </w:r>
      <w:r w:rsidRPr="00E82F86">
        <w:tab/>
      </w:r>
      <w:r w:rsidRPr="00E82F86">
        <w:tab/>
        <w:t>},</w:t>
      </w:r>
    </w:p>
    <w:p w14:paraId="0648C212" w14:textId="77777777" w:rsidR="009315A5" w:rsidRPr="00E82F86" w:rsidRDefault="009315A5" w:rsidP="009315A5">
      <w:r w:rsidRPr="00E82F86">
        <w:tab/>
      </w:r>
      <w:r w:rsidRPr="00E82F86">
        <w:tab/>
      </w:r>
      <w:r w:rsidRPr="00E82F86">
        <w:tab/>
        <w:t>"tests": {</w:t>
      </w:r>
    </w:p>
    <w:p w14:paraId="3049EDA7"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1F2EF397"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6743AC1D" w14:textId="77777777" w:rsidR="009315A5" w:rsidRPr="00E82F86" w:rsidRDefault="009315A5" w:rsidP="009315A5">
      <w:r w:rsidRPr="00E82F86">
        <w:tab/>
      </w:r>
      <w:r w:rsidRPr="00E82F86">
        <w:tab/>
      </w:r>
      <w:r w:rsidRPr="00E82F86">
        <w:tab/>
      </w:r>
      <w:r w:rsidRPr="00E82F86">
        <w:tab/>
        <w:t xml:space="preserve">"Status code is 200": </w:t>
      </w:r>
      <w:proofErr w:type="spellStart"/>
      <w:r w:rsidRPr="00E82F86">
        <w:t>true</w:t>
      </w:r>
      <w:proofErr w:type="spellEnd"/>
    </w:p>
    <w:p w14:paraId="2A2EC095" w14:textId="77777777" w:rsidR="009315A5" w:rsidRPr="00E82F86" w:rsidRDefault="009315A5" w:rsidP="009315A5">
      <w:r w:rsidRPr="00E82F86">
        <w:tab/>
      </w:r>
      <w:r w:rsidRPr="00E82F86">
        <w:tab/>
      </w:r>
      <w:r w:rsidRPr="00E82F86">
        <w:tab/>
        <w:t>},</w:t>
      </w:r>
    </w:p>
    <w:p w14:paraId="5E9EEB1E"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11AED9AF"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7BE1C4BE" w14:textId="77777777" w:rsidR="009315A5" w:rsidRPr="00E82F86" w:rsidRDefault="009315A5" w:rsidP="009315A5">
      <w:r w:rsidRPr="00E82F86">
        <w:tab/>
      </w:r>
      <w:r w:rsidRPr="00E82F86">
        <w:tab/>
      </w:r>
      <w:r w:rsidRPr="00E82F86">
        <w:tab/>
      </w:r>
      <w:r w:rsidRPr="00E82F86">
        <w:tab/>
      </w:r>
      <w:r w:rsidRPr="00E82F86">
        <w:tab/>
        <w:t>"pass": 1,</w:t>
      </w:r>
    </w:p>
    <w:p w14:paraId="1F45B9BE"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50F3664B" w14:textId="77777777" w:rsidR="009315A5" w:rsidRPr="00E82F86" w:rsidRDefault="009315A5" w:rsidP="009315A5">
      <w:r w:rsidRPr="00E82F86">
        <w:tab/>
      </w:r>
      <w:r w:rsidRPr="00E82F86">
        <w:tab/>
      </w:r>
      <w:r w:rsidRPr="00E82F86">
        <w:tab/>
      </w:r>
      <w:r w:rsidRPr="00E82F86">
        <w:tab/>
        <w:t>},</w:t>
      </w:r>
    </w:p>
    <w:p w14:paraId="24A834E6"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w:t>
      </w:r>
    </w:p>
    <w:p w14:paraId="64021360" w14:textId="77777777" w:rsidR="009315A5" w:rsidRPr="00E82F86" w:rsidRDefault="009315A5" w:rsidP="009315A5">
      <w:r w:rsidRPr="00E82F86">
        <w:tab/>
      </w:r>
      <w:r w:rsidRPr="00E82F86">
        <w:tab/>
      </w:r>
      <w:r w:rsidRPr="00E82F86">
        <w:tab/>
      </w:r>
      <w:r w:rsidRPr="00E82F86">
        <w:tab/>
      </w:r>
      <w:r w:rsidRPr="00E82F86">
        <w:tab/>
        <w:t>"pass": 1,</w:t>
      </w:r>
    </w:p>
    <w:p w14:paraId="3EAE3014"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3B773FD0" w14:textId="77777777" w:rsidR="009315A5" w:rsidRPr="00E82F86" w:rsidRDefault="009315A5" w:rsidP="009315A5">
      <w:r w:rsidRPr="00E82F86">
        <w:tab/>
      </w:r>
      <w:r w:rsidRPr="00E82F86">
        <w:tab/>
      </w:r>
      <w:r w:rsidRPr="00E82F86">
        <w:tab/>
      </w:r>
      <w:r w:rsidRPr="00E82F86">
        <w:tab/>
        <w:t>},</w:t>
      </w:r>
    </w:p>
    <w:p w14:paraId="68D7F284" w14:textId="77777777" w:rsidR="009315A5" w:rsidRPr="00E82F86" w:rsidRDefault="009315A5" w:rsidP="009315A5">
      <w:r w:rsidRPr="00E82F86">
        <w:tab/>
      </w:r>
      <w:r w:rsidRPr="00E82F86">
        <w:tab/>
      </w:r>
      <w:r w:rsidRPr="00E82F86">
        <w:tab/>
      </w:r>
      <w:r w:rsidRPr="00E82F86">
        <w:tab/>
        <w:t>"Status code is 200": {</w:t>
      </w:r>
    </w:p>
    <w:p w14:paraId="3F7F97A2" w14:textId="77777777" w:rsidR="009315A5" w:rsidRPr="00E82F86" w:rsidRDefault="009315A5" w:rsidP="009315A5">
      <w:r w:rsidRPr="00E82F86">
        <w:tab/>
      </w:r>
      <w:r w:rsidRPr="00E82F86">
        <w:tab/>
      </w:r>
      <w:r w:rsidRPr="00E82F86">
        <w:tab/>
      </w:r>
      <w:r w:rsidRPr="00E82F86">
        <w:tab/>
      </w:r>
      <w:r w:rsidRPr="00E82F86">
        <w:tab/>
        <w:t>"pass": 1,</w:t>
      </w:r>
    </w:p>
    <w:p w14:paraId="1CE8E7FD"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2E1888FD" w14:textId="77777777" w:rsidR="009315A5" w:rsidRPr="00E82F86" w:rsidRDefault="009315A5" w:rsidP="009315A5">
      <w:r w:rsidRPr="00E82F86">
        <w:tab/>
      </w:r>
      <w:r w:rsidRPr="00E82F86">
        <w:tab/>
      </w:r>
      <w:r w:rsidRPr="00E82F86">
        <w:tab/>
      </w:r>
      <w:r w:rsidRPr="00E82F86">
        <w:tab/>
        <w:t>}</w:t>
      </w:r>
    </w:p>
    <w:p w14:paraId="7E4C0E99" w14:textId="77777777" w:rsidR="009315A5" w:rsidRPr="00E82F86" w:rsidRDefault="009315A5" w:rsidP="009315A5">
      <w:r w:rsidRPr="00E82F86">
        <w:tab/>
      </w:r>
      <w:r w:rsidRPr="00E82F86">
        <w:tab/>
      </w:r>
      <w:r w:rsidRPr="00E82F86">
        <w:tab/>
        <w:t>},</w:t>
      </w:r>
    </w:p>
    <w:p w14:paraId="46D908BB"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0F30BF3C" w14:textId="77777777" w:rsidR="009315A5" w:rsidRPr="00E82F86" w:rsidRDefault="009315A5" w:rsidP="009315A5">
      <w:r w:rsidRPr="00E82F86">
        <w:tab/>
      </w:r>
      <w:r w:rsidRPr="00E82F86">
        <w:tab/>
      </w:r>
      <w:r w:rsidRPr="00E82F86">
        <w:tab/>
      </w:r>
      <w:r w:rsidRPr="00E82F86">
        <w:tab/>
        <w:t>4</w:t>
      </w:r>
    </w:p>
    <w:p w14:paraId="5C251758" w14:textId="77777777" w:rsidR="009315A5" w:rsidRPr="00E82F86" w:rsidRDefault="009315A5" w:rsidP="009315A5">
      <w:r w:rsidRPr="00E82F86">
        <w:tab/>
      </w:r>
      <w:r w:rsidRPr="00E82F86">
        <w:tab/>
      </w:r>
      <w:r w:rsidRPr="00E82F86">
        <w:tab/>
        <w:t>],</w:t>
      </w:r>
    </w:p>
    <w:p w14:paraId="15FD6DCD"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366A1B5A" w14:textId="77777777" w:rsidR="009315A5" w:rsidRPr="00E82F86" w:rsidRDefault="009315A5" w:rsidP="009315A5">
      <w:r w:rsidRPr="00E82F86">
        <w:tab/>
      </w:r>
      <w:r w:rsidRPr="00E82F86">
        <w:tab/>
      </w:r>
      <w:r w:rsidRPr="00E82F86">
        <w:tab/>
      </w:r>
      <w:r w:rsidRPr="00E82F86">
        <w:tab/>
        <w:t>{</w:t>
      </w:r>
    </w:p>
    <w:p w14:paraId="1FA82948"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114483FA" w14:textId="77777777" w:rsidR="009315A5" w:rsidRPr="00E82F86" w:rsidRDefault="009315A5" w:rsidP="009315A5">
      <w:r w:rsidRPr="00E82F86">
        <w:tab/>
      </w:r>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0C87D8FA" w14:textId="77777777" w:rsidR="009315A5" w:rsidRPr="00E82F86" w:rsidRDefault="009315A5" w:rsidP="009315A5">
      <w:r w:rsidRPr="00E82F86">
        <w:lastRenderedPageBreak/>
        <w:tab/>
      </w:r>
      <w:r w:rsidRPr="00E82F86">
        <w:tab/>
      </w:r>
      <w:r w:rsidRPr="00E82F86">
        <w:tab/>
      </w:r>
      <w:r w:rsidRPr="00E82F86">
        <w:tab/>
      </w:r>
      <w:r w:rsidRPr="00E82F86">
        <w:tab/>
        <w:t xml:space="preserve">"Status code is 200": </w:t>
      </w:r>
      <w:proofErr w:type="spellStart"/>
      <w:r w:rsidRPr="00E82F86">
        <w:t>true</w:t>
      </w:r>
      <w:proofErr w:type="spellEnd"/>
    </w:p>
    <w:p w14:paraId="529BA96A" w14:textId="77777777" w:rsidR="009315A5" w:rsidRPr="00E82F86" w:rsidRDefault="009315A5" w:rsidP="009315A5">
      <w:r w:rsidRPr="00E82F86">
        <w:tab/>
      </w:r>
      <w:r w:rsidRPr="00E82F86">
        <w:tab/>
      </w:r>
      <w:r w:rsidRPr="00E82F86">
        <w:tab/>
      </w:r>
      <w:r w:rsidRPr="00E82F86">
        <w:tab/>
        <w:t>}</w:t>
      </w:r>
    </w:p>
    <w:p w14:paraId="38BF22FF" w14:textId="77777777" w:rsidR="009315A5" w:rsidRPr="00E82F86" w:rsidRDefault="009315A5" w:rsidP="009315A5">
      <w:r w:rsidRPr="00E82F86">
        <w:tab/>
      </w:r>
      <w:r w:rsidRPr="00E82F86">
        <w:tab/>
      </w:r>
      <w:r w:rsidRPr="00E82F86">
        <w:tab/>
        <w:t>]</w:t>
      </w:r>
    </w:p>
    <w:p w14:paraId="17AE6229" w14:textId="77777777" w:rsidR="009315A5" w:rsidRPr="00E82F86" w:rsidRDefault="009315A5" w:rsidP="009315A5">
      <w:r w:rsidRPr="00E82F86">
        <w:tab/>
      </w:r>
      <w:r w:rsidRPr="00E82F86">
        <w:tab/>
        <w:t>},</w:t>
      </w:r>
    </w:p>
    <w:p w14:paraId="17F88A5A" w14:textId="77777777" w:rsidR="009315A5" w:rsidRPr="00E82F86" w:rsidRDefault="009315A5" w:rsidP="009315A5">
      <w:r w:rsidRPr="00E82F86">
        <w:tab/>
      </w:r>
      <w:r w:rsidRPr="00E82F86">
        <w:tab/>
        <w:t>{</w:t>
      </w:r>
    </w:p>
    <w:p w14:paraId="34E04ECD"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"570ac58c-92f5-4a6a-b403-2d924569817f",</w:t>
      </w:r>
    </w:p>
    <w:p w14:paraId="1C3BD97A" w14:textId="77777777" w:rsidR="009315A5" w:rsidRPr="00E82F86" w:rsidRDefault="009315A5" w:rsidP="009315A5">
      <w:r w:rsidRPr="00E82F86">
        <w:tab/>
      </w:r>
      <w:r w:rsidRPr="00E82F86">
        <w:tab/>
      </w:r>
      <w:r w:rsidRPr="00E82F86">
        <w:tab/>
        <w:t xml:space="preserve">"name": "Put </w:t>
      </w:r>
      <w:proofErr w:type="spellStart"/>
      <w:r w:rsidRPr="00E82F86">
        <w:t>rec</w:t>
      </w:r>
      <w:proofErr w:type="spellEnd"/>
      <w:r w:rsidRPr="00E82F86">
        <w:t xml:space="preserve"> 2",</w:t>
      </w:r>
    </w:p>
    <w:p w14:paraId="3F12F057"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"https://localhost:44359/api/recipe/79",</w:t>
      </w:r>
    </w:p>
    <w:p w14:paraId="549B1D56" w14:textId="77777777" w:rsidR="009315A5" w:rsidRPr="00E82F86" w:rsidRDefault="009315A5" w:rsidP="009315A5">
      <w:r w:rsidRPr="00E82F86">
        <w:tab/>
      </w:r>
      <w:r w:rsidRPr="00E82F86">
        <w:tab/>
      </w:r>
      <w:r w:rsidRPr="00E82F86">
        <w:tab/>
        <w:t>"time": 8,</w:t>
      </w:r>
    </w:p>
    <w:p w14:paraId="5DC13D03"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594E94F3" w14:textId="77777777" w:rsidR="009315A5" w:rsidRPr="00E82F86" w:rsidRDefault="009315A5" w:rsidP="009315A5">
      <w:r w:rsidRPr="00E82F86">
        <w:tab/>
      </w:r>
      <w:r w:rsidRPr="00E82F86">
        <w:tab/>
      </w:r>
      <w:r w:rsidRPr="00E82F86">
        <w:tab/>
      </w:r>
      <w:r w:rsidRPr="00E82F86">
        <w:tab/>
        <w:t>"code": 201,</w:t>
      </w:r>
    </w:p>
    <w:p w14:paraId="36B50798" w14:textId="77777777" w:rsidR="009315A5" w:rsidRPr="00E82F86" w:rsidRDefault="009315A5" w:rsidP="009315A5">
      <w:r w:rsidRPr="00E82F86">
        <w:tab/>
      </w:r>
      <w:r w:rsidRPr="00E82F86">
        <w:tab/>
      </w:r>
      <w:r w:rsidRPr="00E82F86">
        <w:tab/>
      </w:r>
      <w:r w:rsidRPr="00E82F86">
        <w:tab/>
        <w:t>"name": "</w:t>
      </w:r>
      <w:proofErr w:type="spellStart"/>
      <w:r w:rsidRPr="00E82F86">
        <w:t>Created</w:t>
      </w:r>
      <w:proofErr w:type="spellEnd"/>
      <w:r w:rsidRPr="00E82F86">
        <w:t>"</w:t>
      </w:r>
    </w:p>
    <w:p w14:paraId="59F11979" w14:textId="77777777" w:rsidR="009315A5" w:rsidRPr="00E82F86" w:rsidRDefault="009315A5" w:rsidP="009315A5">
      <w:r w:rsidRPr="00E82F86">
        <w:tab/>
      </w:r>
      <w:r w:rsidRPr="00E82F86">
        <w:tab/>
      </w:r>
      <w:r w:rsidRPr="00E82F86">
        <w:tab/>
        <w:t>},</w:t>
      </w:r>
    </w:p>
    <w:p w14:paraId="116B2D32" w14:textId="77777777" w:rsidR="009315A5" w:rsidRPr="00E82F86" w:rsidRDefault="009315A5" w:rsidP="009315A5">
      <w:r w:rsidRPr="00E82F86">
        <w:tab/>
      </w:r>
      <w:r w:rsidRPr="00E82F86">
        <w:tab/>
      </w:r>
      <w:r w:rsidRPr="00E82F86">
        <w:tab/>
        <w:t>"tests": {</w:t>
      </w:r>
    </w:p>
    <w:p w14:paraId="57B1A2C4"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54BE1D9B"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1C82AC6F" w14:textId="77777777" w:rsidR="009315A5" w:rsidRPr="00E82F86" w:rsidRDefault="009315A5" w:rsidP="009315A5">
      <w:r w:rsidRPr="00E82F86">
        <w:tab/>
      </w:r>
      <w:r w:rsidRPr="00E82F86">
        <w:tab/>
      </w:r>
      <w:r w:rsidRPr="00E82F86">
        <w:tab/>
      </w:r>
      <w:r w:rsidRPr="00E82F86">
        <w:tab/>
        <w:t xml:space="preserve">"Status code is 201": </w:t>
      </w:r>
      <w:proofErr w:type="spellStart"/>
      <w:r w:rsidRPr="00E82F86">
        <w:t>true</w:t>
      </w:r>
      <w:proofErr w:type="spellEnd"/>
    </w:p>
    <w:p w14:paraId="5C1DF218" w14:textId="77777777" w:rsidR="009315A5" w:rsidRPr="00E82F86" w:rsidRDefault="009315A5" w:rsidP="009315A5">
      <w:r w:rsidRPr="00E82F86">
        <w:tab/>
      </w:r>
      <w:r w:rsidRPr="00E82F86">
        <w:tab/>
      </w:r>
      <w:r w:rsidRPr="00E82F86">
        <w:tab/>
        <w:t>},</w:t>
      </w:r>
    </w:p>
    <w:p w14:paraId="03DD5F69"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5EA1E6B5"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041C8400" w14:textId="77777777" w:rsidR="009315A5" w:rsidRPr="00E82F86" w:rsidRDefault="009315A5" w:rsidP="009315A5">
      <w:r w:rsidRPr="00E82F86">
        <w:tab/>
      </w:r>
      <w:r w:rsidRPr="00E82F86">
        <w:tab/>
      </w:r>
      <w:r w:rsidRPr="00E82F86">
        <w:tab/>
      </w:r>
      <w:r w:rsidRPr="00E82F86">
        <w:tab/>
      </w:r>
      <w:r w:rsidRPr="00E82F86">
        <w:tab/>
        <w:t>"pass": 1,</w:t>
      </w:r>
    </w:p>
    <w:p w14:paraId="5500AA19"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158A6078" w14:textId="77777777" w:rsidR="009315A5" w:rsidRPr="00E82F86" w:rsidRDefault="009315A5" w:rsidP="009315A5">
      <w:r w:rsidRPr="00E82F86">
        <w:tab/>
      </w:r>
      <w:r w:rsidRPr="00E82F86">
        <w:tab/>
      </w:r>
      <w:r w:rsidRPr="00E82F86">
        <w:tab/>
      </w:r>
      <w:r w:rsidRPr="00E82F86">
        <w:tab/>
        <w:t>},</w:t>
      </w:r>
    </w:p>
    <w:p w14:paraId="78A397D5"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w:t>
      </w:r>
    </w:p>
    <w:p w14:paraId="3704C815" w14:textId="77777777" w:rsidR="009315A5" w:rsidRPr="00E82F86" w:rsidRDefault="009315A5" w:rsidP="009315A5">
      <w:r w:rsidRPr="00E82F86">
        <w:tab/>
      </w:r>
      <w:r w:rsidRPr="00E82F86">
        <w:tab/>
      </w:r>
      <w:r w:rsidRPr="00E82F86">
        <w:tab/>
      </w:r>
      <w:r w:rsidRPr="00E82F86">
        <w:tab/>
      </w:r>
      <w:r w:rsidRPr="00E82F86">
        <w:tab/>
        <w:t>"pass": 1,</w:t>
      </w:r>
    </w:p>
    <w:p w14:paraId="4D7C914A"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3EDE9E8C" w14:textId="77777777" w:rsidR="009315A5" w:rsidRPr="00E82F86" w:rsidRDefault="009315A5" w:rsidP="009315A5">
      <w:r w:rsidRPr="00E82F86">
        <w:tab/>
      </w:r>
      <w:r w:rsidRPr="00E82F86">
        <w:tab/>
      </w:r>
      <w:r w:rsidRPr="00E82F86">
        <w:tab/>
      </w:r>
      <w:r w:rsidRPr="00E82F86">
        <w:tab/>
        <w:t>},</w:t>
      </w:r>
    </w:p>
    <w:p w14:paraId="7D753274" w14:textId="77777777" w:rsidR="009315A5" w:rsidRPr="00E82F86" w:rsidRDefault="009315A5" w:rsidP="009315A5">
      <w:r w:rsidRPr="00E82F86">
        <w:tab/>
      </w:r>
      <w:r w:rsidRPr="00E82F86">
        <w:tab/>
      </w:r>
      <w:r w:rsidRPr="00E82F86">
        <w:tab/>
      </w:r>
      <w:r w:rsidRPr="00E82F86">
        <w:tab/>
        <w:t>"Status code is 201": {</w:t>
      </w:r>
    </w:p>
    <w:p w14:paraId="141D84EE" w14:textId="77777777" w:rsidR="009315A5" w:rsidRPr="00E82F86" w:rsidRDefault="009315A5" w:rsidP="009315A5">
      <w:r w:rsidRPr="00E82F86">
        <w:tab/>
      </w:r>
      <w:r w:rsidRPr="00E82F86">
        <w:tab/>
      </w:r>
      <w:r w:rsidRPr="00E82F86">
        <w:tab/>
      </w:r>
      <w:r w:rsidRPr="00E82F86">
        <w:tab/>
      </w:r>
      <w:r w:rsidRPr="00E82F86">
        <w:tab/>
        <w:t>"pass": 1,</w:t>
      </w:r>
    </w:p>
    <w:p w14:paraId="4B814A72"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3A11C2CB" w14:textId="77777777" w:rsidR="009315A5" w:rsidRPr="00E82F86" w:rsidRDefault="009315A5" w:rsidP="009315A5">
      <w:r w:rsidRPr="00E82F86">
        <w:lastRenderedPageBreak/>
        <w:tab/>
      </w:r>
      <w:r w:rsidRPr="00E82F86">
        <w:tab/>
      </w:r>
      <w:r w:rsidRPr="00E82F86">
        <w:tab/>
      </w:r>
      <w:r w:rsidRPr="00E82F86">
        <w:tab/>
        <w:t>}</w:t>
      </w:r>
    </w:p>
    <w:p w14:paraId="566AB53E" w14:textId="77777777" w:rsidR="009315A5" w:rsidRPr="00E82F86" w:rsidRDefault="009315A5" w:rsidP="009315A5">
      <w:r w:rsidRPr="00E82F86">
        <w:tab/>
      </w:r>
      <w:r w:rsidRPr="00E82F86">
        <w:tab/>
      </w:r>
      <w:r w:rsidRPr="00E82F86">
        <w:tab/>
        <w:t>},</w:t>
      </w:r>
    </w:p>
    <w:p w14:paraId="56B80103"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6C0BA2BC" w14:textId="77777777" w:rsidR="009315A5" w:rsidRPr="00E82F86" w:rsidRDefault="009315A5" w:rsidP="009315A5">
      <w:r w:rsidRPr="00E82F86">
        <w:tab/>
      </w:r>
      <w:r w:rsidRPr="00E82F86">
        <w:tab/>
      </w:r>
      <w:r w:rsidRPr="00E82F86">
        <w:tab/>
      </w:r>
      <w:r w:rsidRPr="00E82F86">
        <w:tab/>
        <w:t>8</w:t>
      </w:r>
    </w:p>
    <w:p w14:paraId="156EED8D" w14:textId="77777777" w:rsidR="009315A5" w:rsidRPr="00E82F86" w:rsidRDefault="009315A5" w:rsidP="009315A5">
      <w:r w:rsidRPr="00E82F86">
        <w:tab/>
      </w:r>
      <w:r w:rsidRPr="00E82F86">
        <w:tab/>
      </w:r>
      <w:r w:rsidRPr="00E82F86">
        <w:tab/>
        <w:t>],</w:t>
      </w:r>
    </w:p>
    <w:p w14:paraId="5B9BF963"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09BB2987" w14:textId="77777777" w:rsidR="009315A5" w:rsidRPr="00E82F86" w:rsidRDefault="009315A5" w:rsidP="009315A5">
      <w:r w:rsidRPr="00E82F86">
        <w:tab/>
      </w:r>
      <w:r w:rsidRPr="00E82F86">
        <w:tab/>
      </w:r>
      <w:r w:rsidRPr="00E82F86">
        <w:tab/>
      </w:r>
      <w:r w:rsidRPr="00E82F86">
        <w:tab/>
        <w:t>{</w:t>
      </w:r>
    </w:p>
    <w:p w14:paraId="6C34DC5C"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42F697BA" w14:textId="77777777" w:rsidR="009315A5" w:rsidRPr="00E82F86" w:rsidRDefault="009315A5" w:rsidP="009315A5">
      <w:r w:rsidRPr="00E82F86">
        <w:tab/>
      </w:r>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0927A067" w14:textId="77777777" w:rsidR="009315A5" w:rsidRPr="00E82F86" w:rsidRDefault="009315A5" w:rsidP="009315A5">
      <w:r w:rsidRPr="00E82F86">
        <w:tab/>
      </w:r>
      <w:r w:rsidRPr="00E82F86">
        <w:tab/>
      </w:r>
      <w:r w:rsidRPr="00E82F86">
        <w:tab/>
      </w:r>
      <w:r w:rsidRPr="00E82F86">
        <w:tab/>
      </w:r>
      <w:r w:rsidRPr="00E82F86">
        <w:tab/>
        <w:t xml:space="preserve">"Status code is 201": </w:t>
      </w:r>
      <w:proofErr w:type="spellStart"/>
      <w:r w:rsidRPr="00E82F86">
        <w:t>true</w:t>
      </w:r>
      <w:proofErr w:type="spellEnd"/>
    </w:p>
    <w:p w14:paraId="50413D20" w14:textId="77777777" w:rsidR="009315A5" w:rsidRPr="00E82F86" w:rsidRDefault="009315A5" w:rsidP="009315A5">
      <w:r w:rsidRPr="00E82F86">
        <w:tab/>
      </w:r>
      <w:r w:rsidRPr="00E82F86">
        <w:tab/>
      </w:r>
      <w:r w:rsidRPr="00E82F86">
        <w:tab/>
      </w:r>
      <w:r w:rsidRPr="00E82F86">
        <w:tab/>
        <w:t>}</w:t>
      </w:r>
    </w:p>
    <w:p w14:paraId="71D2C6D2" w14:textId="77777777" w:rsidR="009315A5" w:rsidRPr="00E82F86" w:rsidRDefault="009315A5" w:rsidP="009315A5">
      <w:r w:rsidRPr="00E82F86">
        <w:tab/>
      </w:r>
      <w:r w:rsidRPr="00E82F86">
        <w:tab/>
      </w:r>
      <w:r w:rsidRPr="00E82F86">
        <w:tab/>
        <w:t>]</w:t>
      </w:r>
    </w:p>
    <w:p w14:paraId="3E224A18" w14:textId="77777777" w:rsidR="009315A5" w:rsidRPr="00E82F86" w:rsidRDefault="009315A5" w:rsidP="009315A5">
      <w:r w:rsidRPr="00E82F86">
        <w:tab/>
      </w:r>
      <w:r w:rsidRPr="00E82F86">
        <w:tab/>
        <w:t>},</w:t>
      </w:r>
    </w:p>
    <w:p w14:paraId="44815276" w14:textId="77777777" w:rsidR="009315A5" w:rsidRPr="00E82F86" w:rsidRDefault="009315A5" w:rsidP="009315A5">
      <w:r w:rsidRPr="00E82F86">
        <w:tab/>
      </w:r>
      <w:r w:rsidRPr="00E82F86">
        <w:tab/>
        <w:t>{</w:t>
      </w:r>
    </w:p>
    <w:p w14:paraId="3045473E"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"a5662892-2e91-4150-9edc-f8f341878f41",</w:t>
      </w:r>
    </w:p>
    <w:p w14:paraId="6CCAEF36" w14:textId="77777777" w:rsidR="009315A5" w:rsidRPr="00E82F86" w:rsidRDefault="009315A5" w:rsidP="009315A5">
      <w:r w:rsidRPr="00E82F86">
        <w:tab/>
      </w:r>
      <w:r w:rsidRPr="00E82F86">
        <w:tab/>
      </w:r>
      <w:r w:rsidRPr="00E82F86">
        <w:tab/>
        <w:t>"name": "Get recepis",</w:t>
      </w:r>
    </w:p>
    <w:p w14:paraId="4047D4B7"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"https://localhost:44359/api/recipe",</w:t>
      </w:r>
    </w:p>
    <w:p w14:paraId="1EB8521D" w14:textId="77777777" w:rsidR="009315A5" w:rsidRPr="00E82F86" w:rsidRDefault="009315A5" w:rsidP="009315A5">
      <w:r w:rsidRPr="00E82F86">
        <w:tab/>
      </w:r>
      <w:r w:rsidRPr="00E82F86">
        <w:tab/>
      </w:r>
      <w:r w:rsidRPr="00E82F86">
        <w:tab/>
        <w:t>"time": 3,</w:t>
      </w:r>
    </w:p>
    <w:p w14:paraId="2032F003"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5D2E75E2" w14:textId="77777777" w:rsidR="009315A5" w:rsidRPr="00E82F86" w:rsidRDefault="009315A5" w:rsidP="009315A5">
      <w:r w:rsidRPr="00E82F86">
        <w:tab/>
      </w:r>
      <w:r w:rsidRPr="00E82F86">
        <w:tab/>
      </w:r>
      <w:r w:rsidRPr="00E82F86">
        <w:tab/>
      </w:r>
      <w:r w:rsidRPr="00E82F86">
        <w:tab/>
        <w:t>"code": 200,</w:t>
      </w:r>
    </w:p>
    <w:p w14:paraId="5A6D544A" w14:textId="77777777" w:rsidR="009315A5" w:rsidRPr="00E82F86" w:rsidRDefault="009315A5" w:rsidP="009315A5">
      <w:r w:rsidRPr="00E82F86">
        <w:tab/>
      </w:r>
      <w:r w:rsidRPr="00E82F86">
        <w:tab/>
      </w:r>
      <w:r w:rsidRPr="00E82F86">
        <w:tab/>
      </w:r>
      <w:r w:rsidRPr="00E82F86">
        <w:tab/>
        <w:t>"name": "OK"</w:t>
      </w:r>
    </w:p>
    <w:p w14:paraId="2F477805" w14:textId="77777777" w:rsidR="009315A5" w:rsidRPr="00E82F86" w:rsidRDefault="009315A5" w:rsidP="009315A5">
      <w:r w:rsidRPr="00E82F86">
        <w:tab/>
      </w:r>
      <w:r w:rsidRPr="00E82F86">
        <w:tab/>
      </w:r>
      <w:r w:rsidRPr="00E82F86">
        <w:tab/>
        <w:t>},</w:t>
      </w:r>
    </w:p>
    <w:p w14:paraId="63D42930" w14:textId="77777777" w:rsidR="009315A5" w:rsidRPr="00E82F86" w:rsidRDefault="009315A5" w:rsidP="009315A5">
      <w:r w:rsidRPr="00E82F86">
        <w:tab/>
      </w:r>
      <w:r w:rsidRPr="00E82F86">
        <w:tab/>
      </w:r>
      <w:r w:rsidRPr="00E82F86">
        <w:tab/>
        <w:t>"tests": {</w:t>
      </w:r>
    </w:p>
    <w:p w14:paraId="5D3CFA51"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075BD424"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68E60CF7" w14:textId="77777777" w:rsidR="009315A5" w:rsidRPr="00E82F86" w:rsidRDefault="009315A5" w:rsidP="009315A5">
      <w:r w:rsidRPr="00E82F86">
        <w:tab/>
      </w:r>
      <w:r w:rsidRPr="00E82F86">
        <w:tab/>
      </w:r>
      <w:r w:rsidRPr="00E82F86">
        <w:tab/>
      </w:r>
      <w:r w:rsidRPr="00E82F86">
        <w:tab/>
        <w:t xml:space="preserve">"Status code is 200": </w:t>
      </w:r>
      <w:proofErr w:type="spellStart"/>
      <w:r w:rsidRPr="00E82F86">
        <w:t>true</w:t>
      </w:r>
      <w:proofErr w:type="spellEnd"/>
    </w:p>
    <w:p w14:paraId="5C8C6028" w14:textId="77777777" w:rsidR="009315A5" w:rsidRPr="00E82F86" w:rsidRDefault="009315A5" w:rsidP="009315A5">
      <w:r w:rsidRPr="00E82F86">
        <w:tab/>
      </w:r>
      <w:r w:rsidRPr="00E82F86">
        <w:tab/>
      </w:r>
      <w:r w:rsidRPr="00E82F86">
        <w:tab/>
        <w:t>},</w:t>
      </w:r>
    </w:p>
    <w:p w14:paraId="1051C51C"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2C039033"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1FBFC3E1" w14:textId="77777777" w:rsidR="009315A5" w:rsidRPr="00E82F86" w:rsidRDefault="009315A5" w:rsidP="009315A5">
      <w:r w:rsidRPr="00E82F86">
        <w:tab/>
      </w:r>
      <w:r w:rsidRPr="00E82F86">
        <w:tab/>
      </w:r>
      <w:r w:rsidRPr="00E82F86">
        <w:tab/>
      </w:r>
      <w:r w:rsidRPr="00E82F86">
        <w:tab/>
      </w:r>
      <w:r w:rsidRPr="00E82F86">
        <w:tab/>
        <w:t>"pass": 1,</w:t>
      </w:r>
    </w:p>
    <w:p w14:paraId="1ACA4FEE" w14:textId="77777777" w:rsidR="009315A5" w:rsidRPr="00E82F86" w:rsidRDefault="009315A5" w:rsidP="009315A5">
      <w:r w:rsidRPr="00E82F86">
        <w:lastRenderedPageBreak/>
        <w:tab/>
      </w:r>
      <w:r w:rsidRPr="00E82F86">
        <w:tab/>
      </w:r>
      <w:r w:rsidRPr="00E82F86">
        <w:tab/>
      </w:r>
      <w:r w:rsidRPr="00E82F86">
        <w:tab/>
      </w:r>
      <w:r w:rsidRPr="00E82F86">
        <w:tab/>
        <w:t>"</w:t>
      </w:r>
      <w:proofErr w:type="spellStart"/>
      <w:r w:rsidRPr="00E82F86">
        <w:t>fail</w:t>
      </w:r>
      <w:proofErr w:type="spellEnd"/>
      <w:r w:rsidRPr="00E82F86">
        <w:t>": 0</w:t>
      </w:r>
    </w:p>
    <w:p w14:paraId="5E6911FC" w14:textId="77777777" w:rsidR="009315A5" w:rsidRPr="00E82F86" w:rsidRDefault="009315A5" w:rsidP="009315A5">
      <w:r w:rsidRPr="00E82F86">
        <w:tab/>
      </w:r>
      <w:r w:rsidRPr="00E82F86">
        <w:tab/>
      </w:r>
      <w:r w:rsidRPr="00E82F86">
        <w:tab/>
      </w:r>
      <w:r w:rsidRPr="00E82F86">
        <w:tab/>
        <w:t>},</w:t>
      </w:r>
    </w:p>
    <w:p w14:paraId="7FE3D70C"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w:t>
      </w:r>
    </w:p>
    <w:p w14:paraId="62BDD3C7" w14:textId="77777777" w:rsidR="009315A5" w:rsidRPr="00E82F86" w:rsidRDefault="009315A5" w:rsidP="009315A5">
      <w:r w:rsidRPr="00E82F86">
        <w:tab/>
      </w:r>
      <w:r w:rsidRPr="00E82F86">
        <w:tab/>
      </w:r>
      <w:r w:rsidRPr="00E82F86">
        <w:tab/>
      </w:r>
      <w:r w:rsidRPr="00E82F86">
        <w:tab/>
      </w:r>
      <w:r w:rsidRPr="00E82F86">
        <w:tab/>
        <w:t>"pass": 1,</w:t>
      </w:r>
    </w:p>
    <w:p w14:paraId="27727334"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6CBA59AB" w14:textId="77777777" w:rsidR="009315A5" w:rsidRPr="00E82F86" w:rsidRDefault="009315A5" w:rsidP="009315A5">
      <w:r w:rsidRPr="00E82F86">
        <w:tab/>
      </w:r>
      <w:r w:rsidRPr="00E82F86">
        <w:tab/>
      </w:r>
      <w:r w:rsidRPr="00E82F86">
        <w:tab/>
      </w:r>
      <w:r w:rsidRPr="00E82F86">
        <w:tab/>
        <w:t>},</w:t>
      </w:r>
    </w:p>
    <w:p w14:paraId="440EF5C6" w14:textId="77777777" w:rsidR="009315A5" w:rsidRPr="00E82F86" w:rsidRDefault="009315A5" w:rsidP="009315A5">
      <w:r w:rsidRPr="00E82F86">
        <w:tab/>
      </w:r>
      <w:r w:rsidRPr="00E82F86">
        <w:tab/>
      </w:r>
      <w:r w:rsidRPr="00E82F86">
        <w:tab/>
      </w:r>
      <w:r w:rsidRPr="00E82F86">
        <w:tab/>
        <w:t>"Status code is 200": {</w:t>
      </w:r>
    </w:p>
    <w:p w14:paraId="0CF78220" w14:textId="77777777" w:rsidR="009315A5" w:rsidRPr="00E82F86" w:rsidRDefault="009315A5" w:rsidP="009315A5">
      <w:r w:rsidRPr="00E82F86">
        <w:tab/>
      </w:r>
      <w:r w:rsidRPr="00E82F86">
        <w:tab/>
      </w:r>
      <w:r w:rsidRPr="00E82F86">
        <w:tab/>
      </w:r>
      <w:r w:rsidRPr="00E82F86">
        <w:tab/>
      </w:r>
      <w:r w:rsidRPr="00E82F86">
        <w:tab/>
        <w:t>"pass": 1,</w:t>
      </w:r>
    </w:p>
    <w:p w14:paraId="0E47CD43"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739A2953" w14:textId="77777777" w:rsidR="009315A5" w:rsidRPr="00E82F86" w:rsidRDefault="009315A5" w:rsidP="009315A5">
      <w:r w:rsidRPr="00E82F86">
        <w:tab/>
      </w:r>
      <w:r w:rsidRPr="00E82F86">
        <w:tab/>
      </w:r>
      <w:r w:rsidRPr="00E82F86">
        <w:tab/>
      </w:r>
      <w:r w:rsidRPr="00E82F86">
        <w:tab/>
        <w:t>}</w:t>
      </w:r>
    </w:p>
    <w:p w14:paraId="7C3058DF" w14:textId="77777777" w:rsidR="009315A5" w:rsidRPr="00E82F86" w:rsidRDefault="009315A5" w:rsidP="009315A5">
      <w:r w:rsidRPr="00E82F86">
        <w:tab/>
      </w:r>
      <w:r w:rsidRPr="00E82F86">
        <w:tab/>
      </w:r>
      <w:r w:rsidRPr="00E82F86">
        <w:tab/>
        <w:t>},</w:t>
      </w:r>
    </w:p>
    <w:p w14:paraId="65CE6FCD"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3BA3F100" w14:textId="77777777" w:rsidR="009315A5" w:rsidRPr="00E82F86" w:rsidRDefault="009315A5" w:rsidP="009315A5">
      <w:r w:rsidRPr="00E82F86">
        <w:tab/>
      </w:r>
      <w:r w:rsidRPr="00E82F86">
        <w:tab/>
      </w:r>
      <w:r w:rsidRPr="00E82F86">
        <w:tab/>
      </w:r>
      <w:r w:rsidRPr="00E82F86">
        <w:tab/>
        <w:t>3</w:t>
      </w:r>
    </w:p>
    <w:p w14:paraId="1B616B90" w14:textId="77777777" w:rsidR="009315A5" w:rsidRPr="00E82F86" w:rsidRDefault="009315A5" w:rsidP="009315A5">
      <w:r w:rsidRPr="00E82F86">
        <w:tab/>
      </w:r>
      <w:r w:rsidRPr="00E82F86">
        <w:tab/>
      </w:r>
      <w:r w:rsidRPr="00E82F86">
        <w:tab/>
        <w:t>],</w:t>
      </w:r>
    </w:p>
    <w:p w14:paraId="03682FA2"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4EF815CB" w14:textId="77777777" w:rsidR="009315A5" w:rsidRPr="00E82F86" w:rsidRDefault="009315A5" w:rsidP="009315A5">
      <w:r w:rsidRPr="00E82F86">
        <w:tab/>
      </w:r>
      <w:r w:rsidRPr="00E82F86">
        <w:tab/>
      </w:r>
      <w:r w:rsidRPr="00E82F86">
        <w:tab/>
      </w:r>
      <w:r w:rsidRPr="00E82F86">
        <w:tab/>
        <w:t>{</w:t>
      </w:r>
    </w:p>
    <w:p w14:paraId="1E68F293"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3B2EC579" w14:textId="77777777" w:rsidR="009315A5" w:rsidRPr="00E82F86" w:rsidRDefault="009315A5" w:rsidP="009315A5">
      <w:r w:rsidRPr="00E82F86">
        <w:tab/>
      </w:r>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0C5A8528" w14:textId="77777777" w:rsidR="009315A5" w:rsidRPr="00E82F86" w:rsidRDefault="009315A5" w:rsidP="009315A5">
      <w:r w:rsidRPr="00E82F86">
        <w:tab/>
      </w:r>
      <w:r w:rsidRPr="00E82F86">
        <w:tab/>
      </w:r>
      <w:r w:rsidRPr="00E82F86">
        <w:tab/>
      </w:r>
      <w:r w:rsidRPr="00E82F86">
        <w:tab/>
      </w:r>
      <w:r w:rsidRPr="00E82F86">
        <w:tab/>
        <w:t xml:space="preserve">"Status code is 200": </w:t>
      </w:r>
      <w:proofErr w:type="spellStart"/>
      <w:r w:rsidRPr="00E82F86">
        <w:t>true</w:t>
      </w:r>
      <w:proofErr w:type="spellEnd"/>
    </w:p>
    <w:p w14:paraId="07B30CFA" w14:textId="77777777" w:rsidR="009315A5" w:rsidRPr="00E82F86" w:rsidRDefault="009315A5" w:rsidP="009315A5">
      <w:r w:rsidRPr="00E82F86">
        <w:tab/>
      </w:r>
      <w:r w:rsidRPr="00E82F86">
        <w:tab/>
      </w:r>
      <w:r w:rsidRPr="00E82F86">
        <w:tab/>
      </w:r>
      <w:r w:rsidRPr="00E82F86">
        <w:tab/>
        <w:t>}</w:t>
      </w:r>
    </w:p>
    <w:p w14:paraId="7B058432" w14:textId="77777777" w:rsidR="009315A5" w:rsidRPr="00E82F86" w:rsidRDefault="009315A5" w:rsidP="009315A5">
      <w:r w:rsidRPr="00E82F86">
        <w:tab/>
      </w:r>
      <w:r w:rsidRPr="00E82F86">
        <w:tab/>
      </w:r>
      <w:r w:rsidRPr="00E82F86">
        <w:tab/>
        <w:t>]</w:t>
      </w:r>
    </w:p>
    <w:p w14:paraId="1DAD66E8" w14:textId="77777777" w:rsidR="009315A5" w:rsidRPr="00E82F86" w:rsidRDefault="009315A5" w:rsidP="009315A5">
      <w:r w:rsidRPr="00E82F86">
        <w:tab/>
      </w:r>
      <w:r w:rsidRPr="00E82F86">
        <w:tab/>
        <w:t>},</w:t>
      </w:r>
    </w:p>
    <w:p w14:paraId="205185C2" w14:textId="77777777" w:rsidR="009315A5" w:rsidRPr="00E82F86" w:rsidRDefault="009315A5" w:rsidP="009315A5">
      <w:r w:rsidRPr="00E82F86">
        <w:tab/>
      </w:r>
      <w:r w:rsidRPr="00E82F86">
        <w:tab/>
        <w:t>{</w:t>
      </w:r>
    </w:p>
    <w:p w14:paraId="72853525"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"ff5ffa23-f779-4e59-a8c6-eb45486eb25f",</w:t>
      </w:r>
    </w:p>
    <w:p w14:paraId="7B54CC31" w14:textId="77777777" w:rsidR="009315A5" w:rsidRPr="00E82F86" w:rsidRDefault="009315A5" w:rsidP="009315A5">
      <w:r w:rsidRPr="00E82F86">
        <w:tab/>
      </w:r>
      <w:r w:rsidRPr="00E82F86">
        <w:tab/>
      </w:r>
      <w:r w:rsidRPr="00E82F86">
        <w:tab/>
        <w:t xml:space="preserve">"name": "Delete </w:t>
      </w:r>
      <w:proofErr w:type="spellStart"/>
      <w:r w:rsidRPr="00E82F86">
        <w:t>rec</w:t>
      </w:r>
      <w:proofErr w:type="spellEnd"/>
      <w:r w:rsidRPr="00E82F86">
        <w:t xml:space="preserve"> 1",</w:t>
      </w:r>
    </w:p>
    <w:p w14:paraId="7F2A6876"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"https://localhost:44359/api/recipe/78",</w:t>
      </w:r>
    </w:p>
    <w:p w14:paraId="18F67007" w14:textId="77777777" w:rsidR="009315A5" w:rsidRPr="00E82F86" w:rsidRDefault="009315A5" w:rsidP="009315A5">
      <w:r w:rsidRPr="00E82F86">
        <w:tab/>
      </w:r>
      <w:r w:rsidRPr="00E82F86">
        <w:tab/>
      </w:r>
      <w:r w:rsidRPr="00E82F86">
        <w:tab/>
        <w:t>"time": 3,</w:t>
      </w:r>
    </w:p>
    <w:p w14:paraId="41348B71"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17D65228" w14:textId="77777777" w:rsidR="009315A5" w:rsidRPr="00E82F86" w:rsidRDefault="009315A5" w:rsidP="009315A5">
      <w:r w:rsidRPr="00E82F86">
        <w:tab/>
      </w:r>
      <w:r w:rsidRPr="00E82F86">
        <w:tab/>
      </w:r>
      <w:r w:rsidRPr="00E82F86">
        <w:tab/>
      </w:r>
      <w:r w:rsidRPr="00E82F86">
        <w:tab/>
        <w:t>"code": 200,</w:t>
      </w:r>
    </w:p>
    <w:p w14:paraId="141A95C9" w14:textId="77777777" w:rsidR="009315A5" w:rsidRPr="00E82F86" w:rsidRDefault="009315A5" w:rsidP="009315A5">
      <w:r w:rsidRPr="00E82F86">
        <w:tab/>
      </w:r>
      <w:r w:rsidRPr="00E82F86">
        <w:tab/>
      </w:r>
      <w:r w:rsidRPr="00E82F86">
        <w:tab/>
      </w:r>
      <w:r w:rsidRPr="00E82F86">
        <w:tab/>
        <w:t>"name": "OK"</w:t>
      </w:r>
    </w:p>
    <w:p w14:paraId="5AF0FDE9" w14:textId="77777777" w:rsidR="009315A5" w:rsidRPr="00E82F86" w:rsidRDefault="009315A5" w:rsidP="009315A5">
      <w:r w:rsidRPr="00E82F86">
        <w:lastRenderedPageBreak/>
        <w:tab/>
      </w:r>
      <w:r w:rsidRPr="00E82F86">
        <w:tab/>
      </w:r>
      <w:r w:rsidRPr="00E82F86">
        <w:tab/>
        <w:t>},</w:t>
      </w:r>
    </w:p>
    <w:p w14:paraId="6A49AED4" w14:textId="77777777" w:rsidR="009315A5" w:rsidRPr="00E82F86" w:rsidRDefault="009315A5" w:rsidP="009315A5">
      <w:r w:rsidRPr="00E82F86">
        <w:tab/>
      </w:r>
      <w:r w:rsidRPr="00E82F86">
        <w:tab/>
      </w:r>
      <w:r w:rsidRPr="00E82F86">
        <w:tab/>
        <w:t>"tests": {</w:t>
      </w:r>
    </w:p>
    <w:p w14:paraId="27C4FD65"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4B39C144" w14:textId="77777777" w:rsidR="009315A5" w:rsidRPr="00E82F86" w:rsidRDefault="009315A5" w:rsidP="009315A5">
      <w:r w:rsidRPr="00E82F86">
        <w:tab/>
      </w:r>
      <w:r w:rsidRPr="00E82F86">
        <w:tab/>
      </w:r>
      <w:r w:rsidRPr="00E82F86">
        <w:tab/>
      </w:r>
      <w:r w:rsidRPr="00E82F86">
        <w:tab/>
        <w:t xml:space="preserve">"Status code is 200": </w:t>
      </w:r>
      <w:proofErr w:type="spellStart"/>
      <w:r w:rsidRPr="00E82F86">
        <w:t>true</w:t>
      </w:r>
      <w:proofErr w:type="spellEnd"/>
    </w:p>
    <w:p w14:paraId="01B822AD" w14:textId="77777777" w:rsidR="009315A5" w:rsidRPr="00E82F86" w:rsidRDefault="009315A5" w:rsidP="009315A5">
      <w:r w:rsidRPr="00E82F86">
        <w:tab/>
      </w:r>
      <w:r w:rsidRPr="00E82F86">
        <w:tab/>
      </w:r>
      <w:r w:rsidRPr="00E82F86">
        <w:tab/>
        <w:t>},</w:t>
      </w:r>
    </w:p>
    <w:p w14:paraId="1016F994"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5C71551E"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02DB5324" w14:textId="77777777" w:rsidR="009315A5" w:rsidRPr="00E82F86" w:rsidRDefault="009315A5" w:rsidP="009315A5">
      <w:r w:rsidRPr="00E82F86">
        <w:tab/>
      </w:r>
      <w:r w:rsidRPr="00E82F86">
        <w:tab/>
      </w:r>
      <w:r w:rsidRPr="00E82F86">
        <w:tab/>
      </w:r>
      <w:r w:rsidRPr="00E82F86">
        <w:tab/>
      </w:r>
      <w:r w:rsidRPr="00E82F86">
        <w:tab/>
        <w:t>"pass": 1,</w:t>
      </w:r>
    </w:p>
    <w:p w14:paraId="33114D7E"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39D6A435" w14:textId="77777777" w:rsidR="009315A5" w:rsidRPr="00E82F86" w:rsidRDefault="009315A5" w:rsidP="009315A5">
      <w:r w:rsidRPr="00E82F86">
        <w:tab/>
      </w:r>
      <w:r w:rsidRPr="00E82F86">
        <w:tab/>
      </w:r>
      <w:r w:rsidRPr="00E82F86">
        <w:tab/>
      </w:r>
      <w:r w:rsidRPr="00E82F86">
        <w:tab/>
        <w:t>},</w:t>
      </w:r>
    </w:p>
    <w:p w14:paraId="7A665007" w14:textId="77777777" w:rsidR="009315A5" w:rsidRPr="00E82F86" w:rsidRDefault="009315A5" w:rsidP="009315A5">
      <w:r w:rsidRPr="00E82F86">
        <w:tab/>
      </w:r>
      <w:r w:rsidRPr="00E82F86">
        <w:tab/>
      </w:r>
      <w:r w:rsidRPr="00E82F86">
        <w:tab/>
      </w:r>
      <w:r w:rsidRPr="00E82F86">
        <w:tab/>
        <w:t>"Status code is 200": {</w:t>
      </w:r>
    </w:p>
    <w:p w14:paraId="42192763" w14:textId="77777777" w:rsidR="009315A5" w:rsidRPr="00E82F86" w:rsidRDefault="009315A5" w:rsidP="009315A5">
      <w:r w:rsidRPr="00E82F86">
        <w:tab/>
      </w:r>
      <w:r w:rsidRPr="00E82F86">
        <w:tab/>
      </w:r>
      <w:r w:rsidRPr="00E82F86">
        <w:tab/>
      </w:r>
      <w:r w:rsidRPr="00E82F86">
        <w:tab/>
      </w:r>
      <w:r w:rsidRPr="00E82F86">
        <w:tab/>
        <w:t>"pass": 1,</w:t>
      </w:r>
    </w:p>
    <w:p w14:paraId="5A08CAC5"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1E57BE30" w14:textId="77777777" w:rsidR="009315A5" w:rsidRPr="00E82F86" w:rsidRDefault="009315A5" w:rsidP="009315A5">
      <w:r w:rsidRPr="00E82F86">
        <w:tab/>
      </w:r>
      <w:r w:rsidRPr="00E82F86">
        <w:tab/>
      </w:r>
      <w:r w:rsidRPr="00E82F86">
        <w:tab/>
      </w:r>
      <w:r w:rsidRPr="00E82F86">
        <w:tab/>
        <w:t>}</w:t>
      </w:r>
    </w:p>
    <w:p w14:paraId="2727EA04" w14:textId="77777777" w:rsidR="009315A5" w:rsidRPr="00E82F86" w:rsidRDefault="009315A5" w:rsidP="009315A5">
      <w:r w:rsidRPr="00E82F86">
        <w:tab/>
      </w:r>
      <w:r w:rsidRPr="00E82F86">
        <w:tab/>
      </w:r>
      <w:r w:rsidRPr="00E82F86">
        <w:tab/>
        <w:t>},</w:t>
      </w:r>
    </w:p>
    <w:p w14:paraId="4149663B"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37E3C9EA" w14:textId="77777777" w:rsidR="009315A5" w:rsidRPr="00E82F86" w:rsidRDefault="009315A5" w:rsidP="009315A5">
      <w:r w:rsidRPr="00E82F86">
        <w:tab/>
      </w:r>
      <w:r w:rsidRPr="00E82F86">
        <w:tab/>
      </w:r>
      <w:r w:rsidRPr="00E82F86">
        <w:tab/>
      </w:r>
      <w:r w:rsidRPr="00E82F86">
        <w:tab/>
        <w:t>3</w:t>
      </w:r>
    </w:p>
    <w:p w14:paraId="38C5DFBD" w14:textId="77777777" w:rsidR="009315A5" w:rsidRPr="00E82F86" w:rsidRDefault="009315A5" w:rsidP="009315A5">
      <w:r w:rsidRPr="00E82F86">
        <w:tab/>
      </w:r>
      <w:r w:rsidRPr="00E82F86">
        <w:tab/>
      </w:r>
      <w:r w:rsidRPr="00E82F86">
        <w:tab/>
        <w:t>],</w:t>
      </w:r>
    </w:p>
    <w:p w14:paraId="1A252550"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1E1524C3" w14:textId="77777777" w:rsidR="009315A5" w:rsidRPr="00E82F86" w:rsidRDefault="009315A5" w:rsidP="009315A5">
      <w:r w:rsidRPr="00E82F86">
        <w:tab/>
      </w:r>
      <w:r w:rsidRPr="00E82F86">
        <w:tab/>
      </w:r>
      <w:r w:rsidRPr="00E82F86">
        <w:tab/>
      </w:r>
      <w:r w:rsidRPr="00E82F86">
        <w:tab/>
        <w:t>{</w:t>
      </w:r>
    </w:p>
    <w:p w14:paraId="2C30173F"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4BF88D86" w14:textId="77777777" w:rsidR="009315A5" w:rsidRPr="00E82F86" w:rsidRDefault="009315A5" w:rsidP="009315A5">
      <w:r w:rsidRPr="00E82F86">
        <w:tab/>
      </w:r>
      <w:r w:rsidRPr="00E82F86">
        <w:tab/>
      </w:r>
      <w:r w:rsidRPr="00E82F86">
        <w:tab/>
      </w:r>
      <w:r w:rsidRPr="00E82F86">
        <w:tab/>
      </w:r>
      <w:r w:rsidRPr="00E82F86">
        <w:tab/>
        <w:t xml:space="preserve">"Status code is 200": </w:t>
      </w:r>
      <w:proofErr w:type="spellStart"/>
      <w:r w:rsidRPr="00E82F86">
        <w:t>true</w:t>
      </w:r>
      <w:proofErr w:type="spellEnd"/>
    </w:p>
    <w:p w14:paraId="195A2C04" w14:textId="77777777" w:rsidR="009315A5" w:rsidRPr="00E82F86" w:rsidRDefault="009315A5" w:rsidP="009315A5">
      <w:r w:rsidRPr="00E82F86">
        <w:tab/>
      </w:r>
      <w:r w:rsidRPr="00E82F86">
        <w:tab/>
      </w:r>
      <w:r w:rsidRPr="00E82F86">
        <w:tab/>
      </w:r>
      <w:r w:rsidRPr="00E82F86">
        <w:tab/>
        <w:t>}</w:t>
      </w:r>
    </w:p>
    <w:p w14:paraId="3357633B" w14:textId="77777777" w:rsidR="009315A5" w:rsidRPr="00E82F86" w:rsidRDefault="009315A5" w:rsidP="009315A5">
      <w:r w:rsidRPr="00E82F86">
        <w:tab/>
      </w:r>
      <w:r w:rsidRPr="00E82F86">
        <w:tab/>
      </w:r>
      <w:r w:rsidRPr="00E82F86">
        <w:tab/>
        <w:t>]</w:t>
      </w:r>
    </w:p>
    <w:p w14:paraId="3A8696BD" w14:textId="77777777" w:rsidR="009315A5" w:rsidRPr="00E82F86" w:rsidRDefault="009315A5" w:rsidP="009315A5">
      <w:r w:rsidRPr="00E82F86">
        <w:tab/>
      </w:r>
      <w:r w:rsidRPr="00E82F86">
        <w:tab/>
        <w:t>},</w:t>
      </w:r>
    </w:p>
    <w:p w14:paraId="5851B55D" w14:textId="77777777" w:rsidR="009315A5" w:rsidRPr="00E82F86" w:rsidRDefault="009315A5" w:rsidP="009315A5">
      <w:r w:rsidRPr="00E82F86">
        <w:tab/>
      </w:r>
      <w:r w:rsidRPr="00E82F86">
        <w:tab/>
        <w:t>{</w:t>
      </w:r>
    </w:p>
    <w:p w14:paraId="51A78F6B"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"1fcf7da4-616d-4830-b2cc-13214938e37d",</w:t>
      </w:r>
    </w:p>
    <w:p w14:paraId="2435E586" w14:textId="77777777" w:rsidR="009315A5" w:rsidRPr="00E82F86" w:rsidRDefault="009315A5" w:rsidP="009315A5">
      <w:r w:rsidRPr="00E82F86">
        <w:tab/>
      </w:r>
      <w:r w:rsidRPr="00E82F86">
        <w:tab/>
      </w:r>
      <w:r w:rsidRPr="00E82F86">
        <w:tab/>
        <w:t xml:space="preserve">"name": "Delete </w:t>
      </w:r>
      <w:proofErr w:type="spellStart"/>
      <w:r w:rsidRPr="00E82F86">
        <w:t>rec</w:t>
      </w:r>
      <w:proofErr w:type="spellEnd"/>
      <w:r w:rsidRPr="00E82F86">
        <w:t xml:space="preserve"> 2",</w:t>
      </w:r>
    </w:p>
    <w:p w14:paraId="42B2FD80"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"https://localhost:44359/api/recipe/79",</w:t>
      </w:r>
    </w:p>
    <w:p w14:paraId="67B3FDB3" w14:textId="77777777" w:rsidR="009315A5" w:rsidRPr="00E82F86" w:rsidRDefault="009315A5" w:rsidP="009315A5">
      <w:r w:rsidRPr="00E82F86">
        <w:tab/>
      </w:r>
      <w:r w:rsidRPr="00E82F86">
        <w:tab/>
      </w:r>
      <w:r w:rsidRPr="00E82F86">
        <w:tab/>
        <w:t>"time": 4,</w:t>
      </w:r>
    </w:p>
    <w:p w14:paraId="7F18B2EF" w14:textId="77777777" w:rsidR="009315A5" w:rsidRPr="00E82F86" w:rsidRDefault="009315A5" w:rsidP="009315A5">
      <w:r w:rsidRPr="00E82F86">
        <w:lastRenderedPageBreak/>
        <w:tab/>
      </w:r>
      <w:r w:rsidRPr="00E82F86">
        <w:tab/>
      </w:r>
      <w:r w:rsidRPr="00E82F86">
        <w:tab/>
        <w:t>"</w:t>
      </w:r>
      <w:proofErr w:type="spellStart"/>
      <w:r w:rsidRPr="00E82F86">
        <w:t>responseCode</w:t>
      </w:r>
      <w:proofErr w:type="spellEnd"/>
      <w:r w:rsidRPr="00E82F86">
        <w:t>": {</w:t>
      </w:r>
    </w:p>
    <w:p w14:paraId="71958524" w14:textId="77777777" w:rsidR="009315A5" w:rsidRPr="00E82F86" w:rsidRDefault="009315A5" w:rsidP="009315A5">
      <w:r w:rsidRPr="00E82F86">
        <w:tab/>
      </w:r>
      <w:r w:rsidRPr="00E82F86">
        <w:tab/>
      </w:r>
      <w:r w:rsidRPr="00E82F86">
        <w:tab/>
      </w:r>
      <w:r w:rsidRPr="00E82F86">
        <w:tab/>
        <w:t>"code": 200,</w:t>
      </w:r>
    </w:p>
    <w:p w14:paraId="10219BE9" w14:textId="77777777" w:rsidR="009315A5" w:rsidRPr="00E82F86" w:rsidRDefault="009315A5" w:rsidP="009315A5">
      <w:r w:rsidRPr="00E82F86">
        <w:tab/>
      </w:r>
      <w:r w:rsidRPr="00E82F86">
        <w:tab/>
      </w:r>
      <w:r w:rsidRPr="00E82F86">
        <w:tab/>
      </w:r>
      <w:r w:rsidRPr="00E82F86">
        <w:tab/>
        <w:t>"name": "OK"</w:t>
      </w:r>
    </w:p>
    <w:p w14:paraId="7466E76C" w14:textId="77777777" w:rsidR="009315A5" w:rsidRPr="00E82F86" w:rsidRDefault="009315A5" w:rsidP="009315A5">
      <w:r w:rsidRPr="00E82F86">
        <w:tab/>
      </w:r>
      <w:r w:rsidRPr="00E82F86">
        <w:tab/>
      </w:r>
      <w:r w:rsidRPr="00E82F86">
        <w:tab/>
        <w:t>},</w:t>
      </w:r>
    </w:p>
    <w:p w14:paraId="2AC919C4" w14:textId="77777777" w:rsidR="009315A5" w:rsidRPr="00E82F86" w:rsidRDefault="009315A5" w:rsidP="009315A5">
      <w:r w:rsidRPr="00E82F86">
        <w:tab/>
      </w:r>
      <w:r w:rsidRPr="00E82F86">
        <w:tab/>
      </w:r>
      <w:r w:rsidRPr="00E82F86">
        <w:tab/>
        <w:t>"tests": {</w:t>
      </w:r>
    </w:p>
    <w:p w14:paraId="7FEE2DAB"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6F5B0589" w14:textId="77777777" w:rsidR="009315A5" w:rsidRPr="00E82F86" w:rsidRDefault="009315A5" w:rsidP="009315A5">
      <w:r w:rsidRPr="00E82F86">
        <w:tab/>
      </w:r>
      <w:r w:rsidRPr="00E82F86">
        <w:tab/>
      </w:r>
      <w:r w:rsidRPr="00E82F86">
        <w:tab/>
      </w:r>
      <w:r w:rsidRPr="00E82F86">
        <w:tab/>
        <w:t xml:space="preserve">"Status code is 200": </w:t>
      </w:r>
      <w:proofErr w:type="spellStart"/>
      <w:r w:rsidRPr="00E82F86">
        <w:t>true</w:t>
      </w:r>
      <w:proofErr w:type="spellEnd"/>
    </w:p>
    <w:p w14:paraId="11F041E6" w14:textId="77777777" w:rsidR="009315A5" w:rsidRPr="00E82F86" w:rsidRDefault="009315A5" w:rsidP="009315A5">
      <w:r w:rsidRPr="00E82F86">
        <w:tab/>
      </w:r>
      <w:r w:rsidRPr="00E82F86">
        <w:tab/>
      </w:r>
      <w:r w:rsidRPr="00E82F86">
        <w:tab/>
        <w:t>},</w:t>
      </w:r>
    </w:p>
    <w:p w14:paraId="491CC209"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6F4CB6EC"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6D126BE6" w14:textId="77777777" w:rsidR="009315A5" w:rsidRPr="00E82F86" w:rsidRDefault="009315A5" w:rsidP="009315A5">
      <w:r w:rsidRPr="00E82F86">
        <w:tab/>
      </w:r>
      <w:r w:rsidRPr="00E82F86">
        <w:tab/>
      </w:r>
      <w:r w:rsidRPr="00E82F86">
        <w:tab/>
      </w:r>
      <w:r w:rsidRPr="00E82F86">
        <w:tab/>
      </w:r>
      <w:r w:rsidRPr="00E82F86">
        <w:tab/>
        <w:t>"pass": 1,</w:t>
      </w:r>
    </w:p>
    <w:p w14:paraId="76C2539B"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180E67A8" w14:textId="77777777" w:rsidR="009315A5" w:rsidRPr="00E82F86" w:rsidRDefault="009315A5" w:rsidP="009315A5">
      <w:r w:rsidRPr="00E82F86">
        <w:tab/>
      </w:r>
      <w:r w:rsidRPr="00E82F86">
        <w:tab/>
      </w:r>
      <w:r w:rsidRPr="00E82F86">
        <w:tab/>
      </w:r>
      <w:r w:rsidRPr="00E82F86">
        <w:tab/>
        <w:t>},</w:t>
      </w:r>
    </w:p>
    <w:p w14:paraId="7BAB65BB" w14:textId="77777777" w:rsidR="009315A5" w:rsidRPr="00E82F86" w:rsidRDefault="009315A5" w:rsidP="009315A5">
      <w:r w:rsidRPr="00E82F86">
        <w:tab/>
      </w:r>
      <w:r w:rsidRPr="00E82F86">
        <w:tab/>
      </w:r>
      <w:r w:rsidRPr="00E82F86">
        <w:tab/>
      </w:r>
      <w:r w:rsidRPr="00E82F86">
        <w:tab/>
        <w:t>"Status code is 200": {</w:t>
      </w:r>
    </w:p>
    <w:p w14:paraId="796A9EA2" w14:textId="77777777" w:rsidR="009315A5" w:rsidRPr="00E82F86" w:rsidRDefault="009315A5" w:rsidP="009315A5">
      <w:r w:rsidRPr="00E82F86">
        <w:tab/>
      </w:r>
      <w:r w:rsidRPr="00E82F86">
        <w:tab/>
      </w:r>
      <w:r w:rsidRPr="00E82F86">
        <w:tab/>
      </w:r>
      <w:r w:rsidRPr="00E82F86">
        <w:tab/>
      </w:r>
      <w:r w:rsidRPr="00E82F86">
        <w:tab/>
        <w:t>"pass": 1,</w:t>
      </w:r>
    </w:p>
    <w:p w14:paraId="0A5495AE"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69FEEC2E" w14:textId="77777777" w:rsidR="009315A5" w:rsidRPr="00E82F86" w:rsidRDefault="009315A5" w:rsidP="009315A5">
      <w:r w:rsidRPr="00E82F86">
        <w:tab/>
      </w:r>
      <w:r w:rsidRPr="00E82F86">
        <w:tab/>
      </w:r>
      <w:r w:rsidRPr="00E82F86">
        <w:tab/>
      </w:r>
      <w:r w:rsidRPr="00E82F86">
        <w:tab/>
        <w:t>}</w:t>
      </w:r>
    </w:p>
    <w:p w14:paraId="73B794D9" w14:textId="77777777" w:rsidR="009315A5" w:rsidRPr="00E82F86" w:rsidRDefault="009315A5" w:rsidP="009315A5">
      <w:r w:rsidRPr="00E82F86">
        <w:tab/>
      </w:r>
      <w:r w:rsidRPr="00E82F86">
        <w:tab/>
      </w:r>
      <w:r w:rsidRPr="00E82F86">
        <w:tab/>
        <w:t>},</w:t>
      </w:r>
    </w:p>
    <w:p w14:paraId="64D63780"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091C0E48" w14:textId="77777777" w:rsidR="009315A5" w:rsidRPr="00E82F86" w:rsidRDefault="009315A5" w:rsidP="009315A5">
      <w:r w:rsidRPr="00E82F86">
        <w:tab/>
      </w:r>
      <w:r w:rsidRPr="00E82F86">
        <w:tab/>
      </w:r>
      <w:r w:rsidRPr="00E82F86">
        <w:tab/>
      </w:r>
      <w:r w:rsidRPr="00E82F86">
        <w:tab/>
        <w:t>4</w:t>
      </w:r>
    </w:p>
    <w:p w14:paraId="145C9F66" w14:textId="77777777" w:rsidR="009315A5" w:rsidRPr="00E82F86" w:rsidRDefault="009315A5" w:rsidP="009315A5">
      <w:r w:rsidRPr="00E82F86">
        <w:tab/>
      </w:r>
      <w:r w:rsidRPr="00E82F86">
        <w:tab/>
      </w:r>
      <w:r w:rsidRPr="00E82F86">
        <w:tab/>
        <w:t>],</w:t>
      </w:r>
    </w:p>
    <w:p w14:paraId="405BCB38"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1C9001E8" w14:textId="77777777" w:rsidR="009315A5" w:rsidRPr="00E82F86" w:rsidRDefault="009315A5" w:rsidP="009315A5">
      <w:r w:rsidRPr="00E82F86">
        <w:tab/>
      </w:r>
      <w:r w:rsidRPr="00E82F86">
        <w:tab/>
      </w:r>
      <w:r w:rsidRPr="00E82F86">
        <w:tab/>
      </w:r>
      <w:r w:rsidRPr="00E82F86">
        <w:tab/>
        <w:t>{</w:t>
      </w:r>
    </w:p>
    <w:p w14:paraId="5BA5DD99"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053318E4" w14:textId="77777777" w:rsidR="009315A5" w:rsidRPr="00E82F86" w:rsidRDefault="009315A5" w:rsidP="009315A5">
      <w:r w:rsidRPr="00E82F86">
        <w:tab/>
      </w:r>
      <w:r w:rsidRPr="00E82F86">
        <w:tab/>
      </w:r>
      <w:r w:rsidRPr="00E82F86">
        <w:tab/>
      </w:r>
      <w:r w:rsidRPr="00E82F86">
        <w:tab/>
      </w:r>
      <w:r w:rsidRPr="00E82F86">
        <w:tab/>
        <w:t xml:space="preserve">"Status code is 200": </w:t>
      </w:r>
      <w:proofErr w:type="spellStart"/>
      <w:r w:rsidRPr="00E82F86">
        <w:t>true</w:t>
      </w:r>
      <w:proofErr w:type="spellEnd"/>
    </w:p>
    <w:p w14:paraId="144EA24C" w14:textId="77777777" w:rsidR="009315A5" w:rsidRPr="00E82F86" w:rsidRDefault="009315A5" w:rsidP="009315A5">
      <w:r w:rsidRPr="00E82F86">
        <w:tab/>
      </w:r>
      <w:r w:rsidRPr="00E82F86">
        <w:tab/>
      </w:r>
      <w:r w:rsidRPr="00E82F86">
        <w:tab/>
      </w:r>
      <w:r w:rsidRPr="00E82F86">
        <w:tab/>
        <w:t>}</w:t>
      </w:r>
    </w:p>
    <w:p w14:paraId="27B4EB51" w14:textId="77777777" w:rsidR="009315A5" w:rsidRPr="00E82F86" w:rsidRDefault="009315A5" w:rsidP="009315A5">
      <w:r w:rsidRPr="00E82F86">
        <w:tab/>
      </w:r>
      <w:r w:rsidRPr="00E82F86">
        <w:tab/>
      </w:r>
      <w:r w:rsidRPr="00E82F86">
        <w:tab/>
        <w:t>]</w:t>
      </w:r>
    </w:p>
    <w:p w14:paraId="62B4549F" w14:textId="77777777" w:rsidR="009315A5" w:rsidRPr="00E82F86" w:rsidRDefault="009315A5" w:rsidP="009315A5">
      <w:r w:rsidRPr="00E82F86">
        <w:tab/>
      </w:r>
      <w:r w:rsidRPr="00E82F86">
        <w:tab/>
        <w:t>},</w:t>
      </w:r>
    </w:p>
    <w:p w14:paraId="3B1F3B91" w14:textId="77777777" w:rsidR="009315A5" w:rsidRPr="00E82F86" w:rsidRDefault="009315A5" w:rsidP="009315A5">
      <w:r w:rsidRPr="00E82F86">
        <w:tab/>
      </w:r>
      <w:r w:rsidRPr="00E82F86">
        <w:tab/>
        <w:t>{</w:t>
      </w:r>
    </w:p>
    <w:p w14:paraId="383D016B"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"1d67f7a7-f5ff-4a47-8f1f-c8f8cbb2bab4",</w:t>
      </w:r>
    </w:p>
    <w:p w14:paraId="176C3440" w14:textId="77777777" w:rsidR="009315A5" w:rsidRPr="00E82F86" w:rsidRDefault="009315A5" w:rsidP="009315A5">
      <w:r w:rsidRPr="00E82F86">
        <w:lastRenderedPageBreak/>
        <w:tab/>
      </w:r>
      <w:r w:rsidRPr="00E82F86">
        <w:tab/>
      </w:r>
      <w:r w:rsidRPr="00E82F86">
        <w:tab/>
        <w:t xml:space="preserve">"name": "Delete </w:t>
      </w:r>
      <w:proofErr w:type="spellStart"/>
      <w:r w:rsidRPr="00E82F86">
        <w:t>cat</w:t>
      </w:r>
      <w:proofErr w:type="spellEnd"/>
      <w:r w:rsidRPr="00E82F86">
        <w:t>",</w:t>
      </w:r>
    </w:p>
    <w:p w14:paraId="2D1D2E94"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"https://localhost:44359/api/category/33",</w:t>
      </w:r>
    </w:p>
    <w:p w14:paraId="5390A780" w14:textId="77777777" w:rsidR="009315A5" w:rsidRPr="00E82F86" w:rsidRDefault="009315A5" w:rsidP="009315A5">
      <w:r w:rsidRPr="00E82F86">
        <w:tab/>
      </w:r>
      <w:r w:rsidRPr="00E82F86">
        <w:tab/>
      </w:r>
      <w:r w:rsidRPr="00E82F86">
        <w:tab/>
        <w:t>"time": 4,</w:t>
      </w:r>
    </w:p>
    <w:p w14:paraId="6F76BB21"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38F5D4D4" w14:textId="77777777" w:rsidR="009315A5" w:rsidRPr="00E82F86" w:rsidRDefault="009315A5" w:rsidP="009315A5">
      <w:r w:rsidRPr="00E82F86">
        <w:tab/>
      </w:r>
      <w:r w:rsidRPr="00E82F86">
        <w:tab/>
      </w:r>
      <w:r w:rsidRPr="00E82F86">
        <w:tab/>
      </w:r>
      <w:r w:rsidRPr="00E82F86">
        <w:tab/>
        <w:t>"code": 200,</w:t>
      </w:r>
    </w:p>
    <w:p w14:paraId="49F29BF6" w14:textId="77777777" w:rsidR="009315A5" w:rsidRPr="00E82F86" w:rsidRDefault="009315A5" w:rsidP="009315A5">
      <w:r w:rsidRPr="00E82F86">
        <w:tab/>
      </w:r>
      <w:r w:rsidRPr="00E82F86">
        <w:tab/>
      </w:r>
      <w:r w:rsidRPr="00E82F86">
        <w:tab/>
      </w:r>
      <w:r w:rsidRPr="00E82F86">
        <w:tab/>
        <w:t>"name": "OK"</w:t>
      </w:r>
    </w:p>
    <w:p w14:paraId="7B560920" w14:textId="77777777" w:rsidR="009315A5" w:rsidRPr="00E82F86" w:rsidRDefault="009315A5" w:rsidP="009315A5">
      <w:r w:rsidRPr="00E82F86">
        <w:tab/>
      </w:r>
      <w:r w:rsidRPr="00E82F86">
        <w:tab/>
      </w:r>
      <w:r w:rsidRPr="00E82F86">
        <w:tab/>
        <w:t>},</w:t>
      </w:r>
    </w:p>
    <w:p w14:paraId="2EA90BE2" w14:textId="77777777" w:rsidR="009315A5" w:rsidRPr="00E82F86" w:rsidRDefault="009315A5" w:rsidP="009315A5">
      <w:r w:rsidRPr="00E82F86">
        <w:tab/>
      </w:r>
      <w:r w:rsidRPr="00E82F86">
        <w:tab/>
      </w:r>
      <w:r w:rsidRPr="00E82F86">
        <w:tab/>
        <w:t>"tests": {</w:t>
      </w:r>
    </w:p>
    <w:p w14:paraId="2639AF4D"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0E06DA6B" w14:textId="77777777" w:rsidR="009315A5" w:rsidRPr="00E82F86" w:rsidRDefault="009315A5" w:rsidP="009315A5">
      <w:r w:rsidRPr="00E82F86">
        <w:tab/>
      </w:r>
      <w:r w:rsidRPr="00E82F86">
        <w:tab/>
      </w:r>
      <w:r w:rsidRPr="00E82F86">
        <w:tab/>
      </w:r>
      <w:r w:rsidRPr="00E82F86">
        <w:tab/>
        <w:t xml:space="preserve">"Status code is 200": </w:t>
      </w:r>
      <w:proofErr w:type="spellStart"/>
      <w:r w:rsidRPr="00E82F86">
        <w:t>true</w:t>
      </w:r>
      <w:proofErr w:type="spellEnd"/>
    </w:p>
    <w:p w14:paraId="37F5EC40" w14:textId="77777777" w:rsidR="009315A5" w:rsidRPr="00E82F86" w:rsidRDefault="009315A5" w:rsidP="009315A5">
      <w:r w:rsidRPr="00E82F86">
        <w:tab/>
      </w:r>
      <w:r w:rsidRPr="00E82F86">
        <w:tab/>
      </w:r>
      <w:r w:rsidRPr="00E82F86">
        <w:tab/>
        <w:t>},</w:t>
      </w:r>
    </w:p>
    <w:p w14:paraId="7075219F"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5897D0D0"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5332A5BC" w14:textId="77777777" w:rsidR="009315A5" w:rsidRPr="00E82F86" w:rsidRDefault="009315A5" w:rsidP="009315A5">
      <w:r w:rsidRPr="00E82F86">
        <w:tab/>
      </w:r>
      <w:r w:rsidRPr="00E82F86">
        <w:tab/>
      </w:r>
      <w:r w:rsidRPr="00E82F86">
        <w:tab/>
      </w:r>
      <w:r w:rsidRPr="00E82F86">
        <w:tab/>
      </w:r>
      <w:r w:rsidRPr="00E82F86">
        <w:tab/>
        <w:t>"pass": 1,</w:t>
      </w:r>
    </w:p>
    <w:p w14:paraId="590D05E5"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63A811E8" w14:textId="77777777" w:rsidR="009315A5" w:rsidRPr="00E82F86" w:rsidRDefault="009315A5" w:rsidP="009315A5">
      <w:r w:rsidRPr="00E82F86">
        <w:tab/>
      </w:r>
      <w:r w:rsidRPr="00E82F86">
        <w:tab/>
      </w:r>
      <w:r w:rsidRPr="00E82F86">
        <w:tab/>
      </w:r>
      <w:r w:rsidRPr="00E82F86">
        <w:tab/>
        <w:t>},</w:t>
      </w:r>
    </w:p>
    <w:p w14:paraId="41C3EAD1" w14:textId="77777777" w:rsidR="009315A5" w:rsidRPr="00E82F86" w:rsidRDefault="009315A5" w:rsidP="009315A5">
      <w:r w:rsidRPr="00E82F86">
        <w:tab/>
      </w:r>
      <w:r w:rsidRPr="00E82F86">
        <w:tab/>
      </w:r>
      <w:r w:rsidRPr="00E82F86">
        <w:tab/>
      </w:r>
      <w:r w:rsidRPr="00E82F86">
        <w:tab/>
        <w:t>"Status code is 200": {</w:t>
      </w:r>
    </w:p>
    <w:p w14:paraId="14141F3B" w14:textId="77777777" w:rsidR="009315A5" w:rsidRPr="00E82F86" w:rsidRDefault="009315A5" w:rsidP="009315A5">
      <w:r w:rsidRPr="00E82F86">
        <w:tab/>
      </w:r>
      <w:r w:rsidRPr="00E82F86">
        <w:tab/>
      </w:r>
      <w:r w:rsidRPr="00E82F86">
        <w:tab/>
      </w:r>
      <w:r w:rsidRPr="00E82F86">
        <w:tab/>
      </w:r>
      <w:r w:rsidRPr="00E82F86">
        <w:tab/>
        <w:t>"pass": 1,</w:t>
      </w:r>
    </w:p>
    <w:p w14:paraId="62FEE2F6"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6755F0F9" w14:textId="77777777" w:rsidR="009315A5" w:rsidRPr="00E82F86" w:rsidRDefault="009315A5" w:rsidP="009315A5">
      <w:r w:rsidRPr="00E82F86">
        <w:tab/>
      </w:r>
      <w:r w:rsidRPr="00E82F86">
        <w:tab/>
      </w:r>
      <w:r w:rsidRPr="00E82F86">
        <w:tab/>
      </w:r>
      <w:r w:rsidRPr="00E82F86">
        <w:tab/>
        <w:t>}</w:t>
      </w:r>
    </w:p>
    <w:p w14:paraId="670A7917" w14:textId="77777777" w:rsidR="009315A5" w:rsidRPr="00E82F86" w:rsidRDefault="009315A5" w:rsidP="009315A5">
      <w:r w:rsidRPr="00E82F86">
        <w:tab/>
      </w:r>
      <w:r w:rsidRPr="00E82F86">
        <w:tab/>
      </w:r>
      <w:r w:rsidRPr="00E82F86">
        <w:tab/>
        <w:t>},</w:t>
      </w:r>
    </w:p>
    <w:p w14:paraId="17D45222"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475F8F9C" w14:textId="77777777" w:rsidR="009315A5" w:rsidRPr="00E82F86" w:rsidRDefault="009315A5" w:rsidP="009315A5">
      <w:r w:rsidRPr="00E82F86">
        <w:tab/>
      </w:r>
      <w:r w:rsidRPr="00E82F86">
        <w:tab/>
      </w:r>
      <w:r w:rsidRPr="00E82F86">
        <w:tab/>
      </w:r>
      <w:r w:rsidRPr="00E82F86">
        <w:tab/>
        <w:t>4</w:t>
      </w:r>
    </w:p>
    <w:p w14:paraId="3815226C" w14:textId="77777777" w:rsidR="009315A5" w:rsidRPr="00E82F86" w:rsidRDefault="009315A5" w:rsidP="009315A5">
      <w:r w:rsidRPr="00E82F86">
        <w:tab/>
      </w:r>
      <w:r w:rsidRPr="00E82F86">
        <w:tab/>
      </w:r>
      <w:r w:rsidRPr="00E82F86">
        <w:tab/>
        <w:t>],</w:t>
      </w:r>
    </w:p>
    <w:p w14:paraId="1DD65F68"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4416C7E9" w14:textId="77777777" w:rsidR="009315A5" w:rsidRPr="00E82F86" w:rsidRDefault="009315A5" w:rsidP="009315A5">
      <w:r w:rsidRPr="00E82F86">
        <w:tab/>
      </w:r>
      <w:r w:rsidRPr="00E82F86">
        <w:tab/>
      </w:r>
      <w:r w:rsidRPr="00E82F86">
        <w:tab/>
      </w:r>
      <w:r w:rsidRPr="00E82F86">
        <w:tab/>
        <w:t>{</w:t>
      </w:r>
    </w:p>
    <w:p w14:paraId="39001926"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53D1A909" w14:textId="77777777" w:rsidR="009315A5" w:rsidRPr="00E82F86" w:rsidRDefault="009315A5" w:rsidP="009315A5">
      <w:r w:rsidRPr="00E82F86">
        <w:tab/>
      </w:r>
      <w:r w:rsidRPr="00E82F86">
        <w:tab/>
      </w:r>
      <w:r w:rsidRPr="00E82F86">
        <w:tab/>
      </w:r>
      <w:r w:rsidRPr="00E82F86">
        <w:tab/>
      </w:r>
      <w:r w:rsidRPr="00E82F86">
        <w:tab/>
        <w:t xml:space="preserve">"Status code is 200": </w:t>
      </w:r>
      <w:proofErr w:type="spellStart"/>
      <w:r w:rsidRPr="00E82F86">
        <w:t>true</w:t>
      </w:r>
      <w:proofErr w:type="spellEnd"/>
    </w:p>
    <w:p w14:paraId="2D4E9D21" w14:textId="77777777" w:rsidR="009315A5" w:rsidRPr="00E82F86" w:rsidRDefault="009315A5" w:rsidP="009315A5">
      <w:r w:rsidRPr="00E82F86">
        <w:tab/>
      </w:r>
      <w:r w:rsidRPr="00E82F86">
        <w:tab/>
      </w:r>
      <w:r w:rsidRPr="00E82F86">
        <w:tab/>
      </w:r>
      <w:r w:rsidRPr="00E82F86">
        <w:tab/>
        <w:t>}</w:t>
      </w:r>
    </w:p>
    <w:p w14:paraId="3BEED32E" w14:textId="77777777" w:rsidR="009315A5" w:rsidRPr="00E82F86" w:rsidRDefault="009315A5" w:rsidP="009315A5">
      <w:r w:rsidRPr="00E82F86">
        <w:tab/>
      </w:r>
      <w:r w:rsidRPr="00E82F86">
        <w:tab/>
      </w:r>
      <w:r w:rsidRPr="00E82F86">
        <w:tab/>
        <w:t>]</w:t>
      </w:r>
    </w:p>
    <w:p w14:paraId="54285D88" w14:textId="77777777" w:rsidR="009315A5" w:rsidRPr="00E82F86" w:rsidRDefault="009315A5" w:rsidP="009315A5">
      <w:r w:rsidRPr="00E82F86">
        <w:lastRenderedPageBreak/>
        <w:tab/>
      </w:r>
      <w:r w:rsidRPr="00E82F86">
        <w:tab/>
        <w:t>},</w:t>
      </w:r>
    </w:p>
    <w:p w14:paraId="2B9911BC" w14:textId="77777777" w:rsidR="009315A5" w:rsidRPr="00E82F86" w:rsidRDefault="009315A5" w:rsidP="009315A5">
      <w:r w:rsidRPr="00E82F86">
        <w:tab/>
      </w:r>
      <w:r w:rsidRPr="00E82F86">
        <w:tab/>
        <w:t>{</w:t>
      </w:r>
    </w:p>
    <w:p w14:paraId="2A4A1F48"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"71938eca-0fd3-47b6-944d-94e06328729d",</w:t>
      </w:r>
    </w:p>
    <w:p w14:paraId="789ED9A8" w14:textId="77777777" w:rsidR="009315A5" w:rsidRPr="00E82F86" w:rsidRDefault="009315A5" w:rsidP="009315A5">
      <w:r w:rsidRPr="00E82F86">
        <w:tab/>
      </w:r>
      <w:r w:rsidRPr="00E82F86">
        <w:tab/>
      </w:r>
      <w:r w:rsidRPr="00E82F86">
        <w:tab/>
        <w:t xml:space="preserve">"name": "Get </w:t>
      </w:r>
      <w:proofErr w:type="spellStart"/>
      <w:r w:rsidRPr="00E82F86">
        <w:t>categories</w:t>
      </w:r>
      <w:proofErr w:type="spellEnd"/>
      <w:r w:rsidRPr="00E82F86">
        <w:t>",</w:t>
      </w:r>
    </w:p>
    <w:p w14:paraId="0110ED55"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"https://localhost:44359/api/category",</w:t>
      </w:r>
    </w:p>
    <w:p w14:paraId="016D8D8E" w14:textId="77777777" w:rsidR="009315A5" w:rsidRPr="00E82F86" w:rsidRDefault="009315A5" w:rsidP="009315A5">
      <w:r w:rsidRPr="00E82F86">
        <w:tab/>
      </w:r>
      <w:r w:rsidRPr="00E82F86">
        <w:tab/>
      </w:r>
      <w:r w:rsidRPr="00E82F86">
        <w:tab/>
        <w:t>"time": 3,</w:t>
      </w:r>
    </w:p>
    <w:p w14:paraId="62DC327D"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3489C9B3" w14:textId="77777777" w:rsidR="009315A5" w:rsidRPr="00E82F86" w:rsidRDefault="009315A5" w:rsidP="009315A5">
      <w:r w:rsidRPr="00E82F86">
        <w:tab/>
      </w:r>
      <w:r w:rsidRPr="00E82F86">
        <w:tab/>
      </w:r>
      <w:r w:rsidRPr="00E82F86">
        <w:tab/>
      </w:r>
      <w:r w:rsidRPr="00E82F86">
        <w:tab/>
        <w:t>"code": 200,</w:t>
      </w:r>
    </w:p>
    <w:p w14:paraId="250BB2EB" w14:textId="77777777" w:rsidR="009315A5" w:rsidRPr="00E82F86" w:rsidRDefault="009315A5" w:rsidP="009315A5">
      <w:r w:rsidRPr="00E82F86">
        <w:tab/>
      </w:r>
      <w:r w:rsidRPr="00E82F86">
        <w:tab/>
      </w:r>
      <w:r w:rsidRPr="00E82F86">
        <w:tab/>
      </w:r>
      <w:r w:rsidRPr="00E82F86">
        <w:tab/>
        <w:t>"name": "OK"</w:t>
      </w:r>
    </w:p>
    <w:p w14:paraId="4CDBA182" w14:textId="77777777" w:rsidR="009315A5" w:rsidRPr="00E82F86" w:rsidRDefault="009315A5" w:rsidP="009315A5">
      <w:r w:rsidRPr="00E82F86">
        <w:tab/>
      </w:r>
      <w:r w:rsidRPr="00E82F86">
        <w:tab/>
      </w:r>
      <w:r w:rsidRPr="00E82F86">
        <w:tab/>
        <w:t>},</w:t>
      </w:r>
    </w:p>
    <w:p w14:paraId="20CFE4A6" w14:textId="77777777" w:rsidR="009315A5" w:rsidRPr="00E82F86" w:rsidRDefault="009315A5" w:rsidP="009315A5">
      <w:r w:rsidRPr="00E82F86">
        <w:tab/>
      </w:r>
      <w:r w:rsidRPr="00E82F86">
        <w:tab/>
      </w:r>
      <w:r w:rsidRPr="00E82F86">
        <w:tab/>
        <w:t>"tests": {</w:t>
      </w:r>
    </w:p>
    <w:p w14:paraId="628387C6"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6AFC9E1B"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784A5037" w14:textId="77777777" w:rsidR="009315A5" w:rsidRPr="00E82F86" w:rsidRDefault="009315A5" w:rsidP="009315A5">
      <w:r w:rsidRPr="00E82F86">
        <w:tab/>
      </w:r>
      <w:r w:rsidRPr="00E82F86">
        <w:tab/>
      </w:r>
      <w:r w:rsidRPr="00E82F86">
        <w:tab/>
      </w:r>
      <w:r w:rsidRPr="00E82F86">
        <w:tab/>
        <w:t xml:space="preserve">"Status code is 200": </w:t>
      </w:r>
      <w:proofErr w:type="spellStart"/>
      <w:r w:rsidRPr="00E82F86">
        <w:t>true</w:t>
      </w:r>
      <w:proofErr w:type="spellEnd"/>
    </w:p>
    <w:p w14:paraId="55F44916" w14:textId="77777777" w:rsidR="009315A5" w:rsidRPr="00E82F86" w:rsidRDefault="009315A5" w:rsidP="009315A5">
      <w:r w:rsidRPr="00E82F86">
        <w:tab/>
      </w:r>
      <w:r w:rsidRPr="00E82F86">
        <w:tab/>
      </w:r>
      <w:r w:rsidRPr="00E82F86">
        <w:tab/>
        <w:t>},</w:t>
      </w:r>
    </w:p>
    <w:p w14:paraId="17A4BB9E"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25BE6215"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13C596A0" w14:textId="77777777" w:rsidR="009315A5" w:rsidRPr="00E82F86" w:rsidRDefault="009315A5" w:rsidP="009315A5">
      <w:r w:rsidRPr="00E82F86">
        <w:tab/>
      </w:r>
      <w:r w:rsidRPr="00E82F86">
        <w:tab/>
      </w:r>
      <w:r w:rsidRPr="00E82F86">
        <w:tab/>
      </w:r>
      <w:r w:rsidRPr="00E82F86">
        <w:tab/>
      </w:r>
      <w:r w:rsidRPr="00E82F86">
        <w:tab/>
        <w:t>"pass": 1,</w:t>
      </w:r>
    </w:p>
    <w:p w14:paraId="1E30272F"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385BEC40" w14:textId="77777777" w:rsidR="009315A5" w:rsidRPr="00E82F86" w:rsidRDefault="009315A5" w:rsidP="009315A5">
      <w:r w:rsidRPr="00E82F86">
        <w:tab/>
      </w:r>
      <w:r w:rsidRPr="00E82F86">
        <w:tab/>
      </w:r>
      <w:r w:rsidRPr="00E82F86">
        <w:tab/>
      </w:r>
      <w:r w:rsidRPr="00E82F86">
        <w:tab/>
        <w:t>},</w:t>
      </w:r>
    </w:p>
    <w:p w14:paraId="3983133D"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w:t>
      </w:r>
    </w:p>
    <w:p w14:paraId="7485E9A4" w14:textId="77777777" w:rsidR="009315A5" w:rsidRPr="00E82F86" w:rsidRDefault="009315A5" w:rsidP="009315A5">
      <w:r w:rsidRPr="00E82F86">
        <w:tab/>
      </w:r>
      <w:r w:rsidRPr="00E82F86">
        <w:tab/>
      </w:r>
      <w:r w:rsidRPr="00E82F86">
        <w:tab/>
      </w:r>
      <w:r w:rsidRPr="00E82F86">
        <w:tab/>
      </w:r>
      <w:r w:rsidRPr="00E82F86">
        <w:tab/>
        <w:t>"pass": 1,</w:t>
      </w:r>
    </w:p>
    <w:p w14:paraId="50613AA7"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3D13FF18" w14:textId="77777777" w:rsidR="009315A5" w:rsidRPr="00E82F86" w:rsidRDefault="009315A5" w:rsidP="009315A5">
      <w:r w:rsidRPr="00E82F86">
        <w:tab/>
      </w:r>
      <w:r w:rsidRPr="00E82F86">
        <w:tab/>
      </w:r>
      <w:r w:rsidRPr="00E82F86">
        <w:tab/>
      </w:r>
      <w:r w:rsidRPr="00E82F86">
        <w:tab/>
        <w:t>},</w:t>
      </w:r>
    </w:p>
    <w:p w14:paraId="432E212C" w14:textId="77777777" w:rsidR="009315A5" w:rsidRPr="00E82F86" w:rsidRDefault="009315A5" w:rsidP="009315A5">
      <w:r w:rsidRPr="00E82F86">
        <w:tab/>
      </w:r>
      <w:r w:rsidRPr="00E82F86">
        <w:tab/>
      </w:r>
      <w:r w:rsidRPr="00E82F86">
        <w:tab/>
      </w:r>
      <w:r w:rsidRPr="00E82F86">
        <w:tab/>
        <w:t>"Status code is 200": {</w:t>
      </w:r>
    </w:p>
    <w:p w14:paraId="5BBB6C93" w14:textId="77777777" w:rsidR="009315A5" w:rsidRPr="00E82F86" w:rsidRDefault="009315A5" w:rsidP="009315A5">
      <w:r w:rsidRPr="00E82F86">
        <w:tab/>
      </w:r>
      <w:r w:rsidRPr="00E82F86">
        <w:tab/>
      </w:r>
      <w:r w:rsidRPr="00E82F86">
        <w:tab/>
      </w:r>
      <w:r w:rsidRPr="00E82F86">
        <w:tab/>
      </w:r>
      <w:r w:rsidRPr="00E82F86">
        <w:tab/>
        <w:t>"pass": 1,</w:t>
      </w:r>
    </w:p>
    <w:p w14:paraId="40412A34"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1EFCEED3" w14:textId="77777777" w:rsidR="009315A5" w:rsidRPr="00E82F86" w:rsidRDefault="009315A5" w:rsidP="009315A5">
      <w:r w:rsidRPr="00E82F86">
        <w:tab/>
      </w:r>
      <w:r w:rsidRPr="00E82F86">
        <w:tab/>
      </w:r>
      <w:r w:rsidRPr="00E82F86">
        <w:tab/>
      </w:r>
      <w:r w:rsidRPr="00E82F86">
        <w:tab/>
        <w:t>}</w:t>
      </w:r>
    </w:p>
    <w:p w14:paraId="6862D7A3" w14:textId="77777777" w:rsidR="009315A5" w:rsidRPr="00E82F86" w:rsidRDefault="009315A5" w:rsidP="009315A5">
      <w:r w:rsidRPr="00E82F86">
        <w:tab/>
      </w:r>
      <w:r w:rsidRPr="00E82F86">
        <w:tab/>
      </w:r>
      <w:r w:rsidRPr="00E82F86">
        <w:tab/>
        <w:t>},</w:t>
      </w:r>
    </w:p>
    <w:p w14:paraId="32F770E4"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59B2AB26" w14:textId="77777777" w:rsidR="009315A5" w:rsidRPr="00E82F86" w:rsidRDefault="009315A5" w:rsidP="009315A5">
      <w:r w:rsidRPr="00E82F86">
        <w:lastRenderedPageBreak/>
        <w:tab/>
      </w:r>
      <w:r w:rsidRPr="00E82F86">
        <w:tab/>
      </w:r>
      <w:r w:rsidRPr="00E82F86">
        <w:tab/>
      </w:r>
      <w:r w:rsidRPr="00E82F86">
        <w:tab/>
        <w:t>3</w:t>
      </w:r>
    </w:p>
    <w:p w14:paraId="365CC638" w14:textId="77777777" w:rsidR="009315A5" w:rsidRPr="00E82F86" w:rsidRDefault="009315A5" w:rsidP="009315A5">
      <w:r w:rsidRPr="00E82F86">
        <w:tab/>
      </w:r>
      <w:r w:rsidRPr="00E82F86">
        <w:tab/>
      </w:r>
      <w:r w:rsidRPr="00E82F86">
        <w:tab/>
        <w:t>],</w:t>
      </w:r>
    </w:p>
    <w:p w14:paraId="202D1E06"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7DE5912F" w14:textId="77777777" w:rsidR="009315A5" w:rsidRPr="00E82F86" w:rsidRDefault="009315A5" w:rsidP="009315A5">
      <w:r w:rsidRPr="00E82F86">
        <w:tab/>
      </w:r>
      <w:r w:rsidRPr="00E82F86">
        <w:tab/>
      </w:r>
      <w:r w:rsidRPr="00E82F86">
        <w:tab/>
      </w:r>
      <w:r w:rsidRPr="00E82F86">
        <w:tab/>
        <w:t>{</w:t>
      </w:r>
    </w:p>
    <w:p w14:paraId="6AFFC370"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70F99A31" w14:textId="77777777" w:rsidR="009315A5" w:rsidRPr="00E82F86" w:rsidRDefault="009315A5" w:rsidP="009315A5">
      <w:r w:rsidRPr="00E82F86">
        <w:tab/>
      </w:r>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329D4968" w14:textId="77777777" w:rsidR="009315A5" w:rsidRPr="00E82F86" w:rsidRDefault="009315A5" w:rsidP="009315A5">
      <w:r w:rsidRPr="00E82F86">
        <w:tab/>
      </w:r>
      <w:r w:rsidRPr="00E82F86">
        <w:tab/>
      </w:r>
      <w:r w:rsidRPr="00E82F86">
        <w:tab/>
      </w:r>
      <w:r w:rsidRPr="00E82F86">
        <w:tab/>
      </w:r>
      <w:r w:rsidRPr="00E82F86">
        <w:tab/>
        <w:t xml:space="preserve">"Status code is 200": </w:t>
      </w:r>
      <w:proofErr w:type="spellStart"/>
      <w:r w:rsidRPr="00E82F86">
        <w:t>true</w:t>
      </w:r>
      <w:proofErr w:type="spellEnd"/>
    </w:p>
    <w:p w14:paraId="5715DB25" w14:textId="77777777" w:rsidR="009315A5" w:rsidRPr="00E82F86" w:rsidRDefault="009315A5" w:rsidP="009315A5">
      <w:r w:rsidRPr="00E82F86">
        <w:tab/>
      </w:r>
      <w:r w:rsidRPr="00E82F86">
        <w:tab/>
      </w:r>
      <w:r w:rsidRPr="00E82F86">
        <w:tab/>
      </w:r>
      <w:r w:rsidRPr="00E82F86">
        <w:tab/>
        <w:t>}</w:t>
      </w:r>
    </w:p>
    <w:p w14:paraId="7C84F567" w14:textId="77777777" w:rsidR="009315A5" w:rsidRPr="00E82F86" w:rsidRDefault="009315A5" w:rsidP="009315A5">
      <w:r w:rsidRPr="00E82F86">
        <w:tab/>
      </w:r>
      <w:r w:rsidRPr="00E82F86">
        <w:tab/>
      </w:r>
      <w:r w:rsidRPr="00E82F86">
        <w:tab/>
        <w:t>]</w:t>
      </w:r>
    </w:p>
    <w:p w14:paraId="13C75DE4" w14:textId="77777777" w:rsidR="009315A5" w:rsidRPr="00E82F86" w:rsidRDefault="009315A5" w:rsidP="009315A5">
      <w:r w:rsidRPr="00E82F86">
        <w:tab/>
      </w:r>
      <w:r w:rsidRPr="00E82F86">
        <w:tab/>
        <w:t>},</w:t>
      </w:r>
    </w:p>
    <w:p w14:paraId="6269B5D7" w14:textId="77777777" w:rsidR="009315A5" w:rsidRPr="00E82F86" w:rsidRDefault="009315A5" w:rsidP="009315A5">
      <w:r w:rsidRPr="00E82F86">
        <w:tab/>
      </w:r>
      <w:r w:rsidRPr="00E82F86">
        <w:tab/>
        <w:t>{</w:t>
      </w:r>
    </w:p>
    <w:p w14:paraId="0C71D3EC" w14:textId="77777777" w:rsidR="009315A5" w:rsidRPr="00E82F86" w:rsidRDefault="009315A5" w:rsidP="009315A5">
      <w:r w:rsidRPr="00E82F86">
        <w:tab/>
      </w:r>
      <w:r w:rsidRPr="00E82F86">
        <w:tab/>
      </w:r>
      <w:r w:rsidRPr="00E82F86">
        <w:tab/>
        <w:t>"</w:t>
      </w:r>
      <w:proofErr w:type="spellStart"/>
      <w:r w:rsidRPr="00E82F86">
        <w:t>id</w:t>
      </w:r>
      <w:proofErr w:type="spellEnd"/>
      <w:r w:rsidRPr="00E82F86">
        <w:t>": "43af6a31-af57-4b50-8ef3-82e2ca257067",</w:t>
      </w:r>
    </w:p>
    <w:p w14:paraId="05DBBDE9" w14:textId="77777777" w:rsidR="009315A5" w:rsidRPr="00E82F86" w:rsidRDefault="009315A5" w:rsidP="009315A5">
      <w:r w:rsidRPr="00E82F86">
        <w:tab/>
      </w:r>
      <w:r w:rsidRPr="00E82F86">
        <w:tab/>
      </w:r>
      <w:r w:rsidRPr="00E82F86">
        <w:tab/>
        <w:t>"name": "Get recepis",</w:t>
      </w:r>
    </w:p>
    <w:p w14:paraId="5A113776" w14:textId="77777777" w:rsidR="009315A5" w:rsidRPr="00E82F86" w:rsidRDefault="009315A5" w:rsidP="009315A5">
      <w:r w:rsidRPr="00E82F86">
        <w:tab/>
      </w:r>
      <w:r w:rsidRPr="00E82F86">
        <w:tab/>
      </w:r>
      <w:r w:rsidRPr="00E82F86">
        <w:tab/>
        <w:t>"</w:t>
      </w:r>
      <w:proofErr w:type="spellStart"/>
      <w:r w:rsidRPr="00E82F86">
        <w:t>url</w:t>
      </w:r>
      <w:proofErr w:type="spellEnd"/>
      <w:r w:rsidRPr="00E82F86">
        <w:t>": "https://localhost:44359/api/recipe",</w:t>
      </w:r>
    </w:p>
    <w:p w14:paraId="61897CF6" w14:textId="77777777" w:rsidR="009315A5" w:rsidRPr="00E82F86" w:rsidRDefault="009315A5" w:rsidP="009315A5">
      <w:r w:rsidRPr="00E82F86">
        <w:tab/>
      </w:r>
      <w:r w:rsidRPr="00E82F86">
        <w:tab/>
      </w:r>
      <w:r w:rsidRPr="00E82F86">
        <w:tab/>
        <w:t>"time": 5,</w:t>
      </w:r>
    </w:p>
    <w:p w14:paraId="728BD410" w14:textId="77777777" w:rsidR="009315A5" w:rsidRPr="00E82F86" w:rsidRDefault="009315A5" w:rsidP="009315A5">
      <w:r w:rsidRPr="00E82F86">
        <w:tab/>
      </w:r>
      <w:r w:rsidRPr="00E82F86">
        <w:tab/>
      </w:r>
      <w:r w:rsidRPr="00E82F86">
        <w:tab/>
        <w:t>"</w:t>
      </w:r>
      <w:proofErr w:type="spellStart"/>
      <w:r w:rsidRPr="00E82F86">
        <w:t>responseCode</w:t>
      </w:r>
      <w:proofErr w:type="spellEnd"/>
      <w:r w:rsidRPr="00E82F86">
        <w:t>": {</w:t>
      </w:r>
    </w:p>
    <w:p w14:paraId="79535CD3" w14:textId="77777777" w:rsidR="009315A5" w:rsidRPr="00E82F86" w:rsidRDefault="009315A5" w:rsidP="009315A5">
      <w:r w:rsidRPr="00E82F86">
        <w:tab/>
      </w:r>
      <w:r w:rsidRPr="00E82F86">
        <w:tab/>
      </w:r>
      <w:r w:rsidRPr="00E82F86">
        <w:tab/>
      </w:r>
      <w:r w:rsidRPr="00E82F86">
        <w:tab/>
        <w:t>"code": 200,</w:t>
      </w:r>
    </w:p>
    <w:p w14:paraId="0E1D03F7" w14:textId="77777777" w:rsidR="009315A5" w:rsidRPr="00E82F86" w:rsidRDefault="009315A5" w:rsidP="009315A5">
      <w:r w:rsidRPr="00E82F86">
        <w:tab/>
      </w:r>
      <w:r w:rsidRPr="00E82F86">
        <w:tab/>
      </w:r>
      <w:r w:rsidRPr="00E82F86">
        <w:tab/>
      </w:r>
      <w:r w:rsidRPr="00E82F86">
        <w:tab/>
        <w:t>"name": "OK"</w:t>
      </w:r>
    </w:p>
    <w:p w14:paraId="0A2DD135" w14:textId="77777777" w:rsidR="009315A5" w:rsidRPr="00E82F86" w:rsidRDefault="009315A5" w:rsidP="009315A5">
      <w:r w:rsidRPr="00E82F86">
        <w:tab/>
      </w:r>
      <w:r w:rsidRPr="00E82F86">
        <w:tab/>
      </w:r>
      <w:r w:rsidRPr="00E82F86">
        <w:tab/>
        <w:t>},</w:t>
      </w:r>
    </w:p>
    <w:p w14:paraId="1ABF93C1" w14:textId="77777777" w:rsidR="009315A5" w:rsidRPr="00E82F86" w:rsidRDefault="009315A5" w:rsidP="009315A5">
      <w:r w:rsidRPr="00E82F86">
        <w:tab/>
      </w:r>
      <w:r w:rsidRPr="00E82F86">
        <w:tab/>
      </w:r>
      <w:r w:rsidRPr="00E82F86">
        <w:tab/>
        <w:t>"tests": {</w:t>
      </w:r>
    </w:p>
    <w:p w14:paraId="4294211D"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47C732BF"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3FF2A1BA" w14:textId="77777777" w:rsidR="009315A5" w:rsidRPr="00E82F86" w:rsidRDefault="009315A5" w:rsidP="009315A5">
      <w:r w:rsidRPr="00E82F86">
        <w:tab/>
      </w:r>
      <w:r w:rsidRPr="00E82F86">
        <w:tab/>
      </w:r>
      <w:r w:rsidRPr="00E82F86">
        <w:tab/>
      </w:r>
      <w:r w:rsidRPr="00E82F86">
        <w:tab/>
        <w:t xml:space="preserve">"Status code is 200": </w:t>
      </w:r>
      <w:proofErr w:type="spellStart"/>
      <w:r w:rsidRPr="00E82F86">
        <w:t>true</w:t>
      </w:r>
      <w:proofErr w:type="spellEnd"/>
    </w:p>
    <w:p w14:paraId="5A333C54" w14:textId="77777777" w:rsidR="009315A5" w:rsidRPr="00E82F86" w:rsidRDefault="009315A5" w:rsidP="009315A5">
      <w:r w:rsidRPr="00E82F86">
        <w:tab/>
      </w:r>
      <w:r w:rsidRPr="00E82F86">
        <w:tab/>
      </w:r>
      <w:r w:rsidRPr="00E82F86">
        <w:tab/>
        <w:t>},</w:t>
      </w:r>
    </w:p>
    <w:p w14:paraId="7A9E4199" w14:textId="77777777" w:rsidR="009315A5" w:rsidRPr="00E82F86" w:rsidRDefault="009315A5" w:rsidP="009315A5">
      <w:r w:rsidRPr="00E82F86">
        <w:tab/>
      </w:r>
      <w:r w:rsidRPr="00E82F86">
        <w:tab/>
      </w:r>
      <w:r w:rsidRPr="00E82F86">
        <w:tab/>
        <w:t>"</w:t>
      </w:r>
      <w:proofErr w:type="spellStart"/>
      <w:r w:rsidRPr="00E82F86">
        <w:t>testPassFailCounts</w:t>
      </w:r>
      <w:proofErr w:type="spellEnd"/>
      <w:r w:rsidRPr="00E82F86">
        <w:t>": {</w:t>
      </w:r>
    </w:p>
    <w:p w14:paraId="244777AE" w14:textId="77777777" w:rsidR="009315A5" w:rsidRPr="00E82F86" w:rsidRDefault="009315A5" w:rsidP="009315A5">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
    <w:p w14:paraId="64C713AB" w14:textId="77777777" w:rsidR="009315A5" w:rsidRPr="00E82F86" w:rsidRDefault="009315A5" w:rsidP="009315A5">
      <w:r w:rsidRPr="00E82F86">
        <w:tab/>
      </w:r>
      <w:r w:rsidRPr="00E82F86">
        <w:tab/>
      </w:r>
      <w:r w:rsidRPr="00E82F86">
        <w:tab/>
      </w:r>
      <w:r w:rsidRPr="00E82F86">
        <w:tab/>
      </w:r>
      <w:r w:rsidRPr="00E82F86">
        <w:tab/>
        <w:t>"pass": 1,</w:t>
      </w:r>
    </w:p>
    <w:p w14:paraId="444A6F92"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76A715D1" w14:textId="77777777" w:rsidR="009315A5" w:rsidRPr="00E82F86" w:rsidRDefault="009315A5" w:rsidP="009315A5">
      <w:r w:rsidRPr="00E82F86">
        <w:tab/>
      </w:r>
      <w:r w:rsidRPr="00E82F86">
        <w:tab/>
      </w:r>
      <w:r w:rsidRPr="00E82F86">
        <w:tab/>
      </w:r>
      <w:r w:rsidRPr="00E82F86">
        <w:tab/>
        <w:t>},</w:t>
      </w:r>
    </w:p>
    <w:p w14:paraId="02FCF4B5" w14:textId="77777777" w:rsidR="009315A5" w:rsidRPr="00E82F86" w:rsidRDefault="009315A5" w:rsidP="009315A5">
      <w:r w:rsidRPr="00E82F86">
        <w:tab/>
      </w:r>
      <w:r w:rsidRPr="00E82F86">
        <w:tab/>
      </w:r>
      <w:r w:rsidRPr="00E82F86">
        <w:tab/>
      </w:r>
      <w:r w:rsidRPr="00E82F86">
        <w:tab/>
        <w:t xml:space="preserve">"Response is </w:t>
      </w:r>
      <w:proofErr w:type="spellStart"/>
      <w:r w:rsidRPr="00E82F86">
        <w:t>json</w:t>
      </w:r>
      <w:proofErr w:type="spellEnd"/>
      <w:r w:rsidRPr="00E82F86">
        <w:t>": {</w:t>
      </w:r>
    </w:p>
    <w:p w14:paraId="3D4467F2" w14:textId="77777777" w:rsidR="009315A5" w:rsidRPr="00E82F86" w:rsidRDefault="009315A5" w:rsidP="009315A5">
      <w:r w:rsidRPr="00E82F86">
        <w:lastRenderedPageBreak/>
        <w:tab/>
      </w:r>
      <w:r w:rsidRPr="00E82F86">
        <w:tab/>
      </w:r>
      <w:r w:rsidRPr="00E82F86">
        <w:tab/>
      </w:r>
      <w:r w:rsidRPr="00E82F86">
        <w:tab/>
      </w:r>
      <w:r w:rsidRPr="00E82F86">
        <w:tab/>
        <w:t>"pass": 1,</w:t>
      </w:r>
    </w:p>
    <w:p w14:paraId="04547E7F"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38856E82" w14:textId="77777777" w:rsidR="009315A5" w:rsidRPr="00E82F86" w:rsidRDefault="009315A5" w:rsidP="009315A5">
      <w:r w:rsidRPr="00E82F86">
        <w:tab/>
      </w:r>
      <w:r w:rsidRPr="00E82F86">
        <w:tab/>
      </w:r>
      <w:r w:rsidRPr="00E82F86">
        <w:tab/>
      </w:r>
      <w:r w:rsidRPr="00E82F86">
        <w:tab/>
        <w:t>},</w:t>
      </w:r>
    </w:p>
    <w:p w14:paraId="71ED36AF" w14:textId="77777777" w:rsidR="009315A5" w:rsidRPr="00E82F86" w:rsidRDefault="009315A5" w:rsidP="009315A5">
      <w:r w:rsidRPr="00E82F86">
        <w:tab/>
      </w:r>
      <w:r w:rsidRPr="00E82F86">
        <w:tab/>
      </w:r>
      <w:r w:rsidRPr="00E82F86">
        <w:tab/>
      </w:r>
      <w:r w:rsidRPr="00E82F86">
        <w:tab/>
        <w:t>"Status code is 200": {</w:t>
      </w:r>
    </w:p>
    <w:p w14:paraId="3457C006" w14:textId="77777777" w:rsidR="009315A5" w:rsidRPr="00E82F86" w:rsidRDefault="009315A5" w:rsidP="009315A5">
      <w:r w:rsidRPr="00E82F86">
        <w:tab/>
      </w:r>
      <w:r w:rsidRPr="00E82F86">
        <w:tab/>
      </w:r>
      <w:r w:rsidRPr="00E82F86">
        <w:tab/>
      </w:r>
      <w:r w:rsidRPr="00E82F86">
        <w:tab/>
      </w:r>
      <w:r w:rsidRPr="00E82F86">
        <w:tab/>
        <w:t>"pass": 1,</w:t>
      </w:r>
    </w:p>
    <w:p w14:paraId="256E881D" w14:textId="77777777" w:rsidR="009315A5" w:rsidRPr="00E82F86" w:rsidRDefault="009315A5" w:rsidP="009315A5">
      <w:r w:rsidRPr="00E82F86">
        <w:tab/>
      </w:r>
      <w:r w:rsidRPr="00E82F86">
        <w:tab/>
      </w:r>
      <w:r w:rsidRPr="00E82F86">
        <w:tab/>
      </w:r>
      <w:r w:rsidRPr="00E82F86">
        <w:tab/>
      </w:r>
      <w:r w:rsidRPr="00E82F86">
        <w:tab/>
        <w:t>"</w:t>
      </w:r>
      <w:proofErr w:type="spellStart"/>
      <w:r w:rsidRPr="00E82F86">
        <w:t>fail</w:t>
      </w:r>
      <w:proofErr w:type="spellEnd"/>
      <w:r w:rsidRPr="00E82F86">
        <w:t>": 0</w:t>
      </w:r>
    </w:p>
    <w:p w14:paraId="1C688386" w14:textId="77777777" w:rsidR="009315A5" w:rsidRPr="00E82F86" w:rsidRDefault="009315A5" w:rsidP="009315A5">
      <w:r w:rsidRPr="00E82F86">
        <w:tab/>
      </w:r>
      <w:r w:rsidRPr="00E82F86">
        <w:tab/>
      </w:r>
      <w:r w:rsidRPr="00E82F86">
        <w:tab/>
      </w:r>
      <w:r w:rsidRPr="00E82F86">
        <w:tab/>
        <w:t>}</w:t>
      </w:r>
    </w:p>
    <w:p w14:paraId="708A6DFD" w14:textId="77777777" w:rsidR="009315A5" w:rsidRPr="00E82F86" w:rsidRDefault="009315A5" w:rsidP="009315A5">
      <w:r w:rsidRPr="00E82F86">
        <w:tab/>
      </w:r>
      <w:r w:rsidRPr="00E82F86">
        <w:tab/>
      </w:r>
      <w:r w:rsidRPr="00E82F86">
        <w:tab/>
        <w:t>},</w:t>
      </w:r>
    </w:p>
    <w:p w14:paraId="09AA799A" w14:textId="77777777" w:rsidR="009315A5" w:rsidRPr="00E82F86" w:rsidRDefault="009315A5" w:rsidP="009315A5">
      <w:r w:rsidRPr="00E82F86">
        <w:tab/>
      </w:r>
      <w:r w:rsidRPr="00E82F86">
        <w:tab/>
      </w:r>
      <w:r w:rsidRPr="00E82F86">
        <w:tab/>
        <w:t>"</w:t>
      </w:r>
      <w:proofErr w:type="spellStart"/>
      <w:r w:rsidRPr="00E82F86">
        <w:t>times</w:t>
      </w:r>
      <w:proofErr w:type="spellEnd"/>
      <w:r w:rsidRPr="00E82F86">
        <w:t>": [</w:t>
      </w:r>
    </w:p>
    <w:p w14:paraId="6C07B1A1" w14:textId="77777777" w:rsidR="009315A5" w:rsidRPr="00E82F86" w:rsidRDefault="009315A5" w:rsidP="009315A5">
      <w:r w:rsidRPr="00E82F86">
        <w:tab/>
      </w:r>
      <w:r w:rsidRPr="00E82F86">
        <w:tab/>
      </w:r>
      <w:r w:rsidRPr="00E82F86">
        <w:tab/>
      </w:r>
      <w:r w:rsidRPr="00E82F86">
        <w:tab/>
        <w:t>5</w:t>
      </w:r>
    </w:p>
    <w:p w14:paraId="7E365F87" w14:textId="77777777" w:rsidR="009315A5" w:rsidRPr="00E82F86" w:rsidRDefault="009315A5" w:rsidP="009315A5">
      <w:r w:rsidRPr="00E82F86">
        <w:tab/>
      </w:r>
      <w:r w:rsidRPr="00E82F86">
        <w:tab/>
      </w:r>
      <w:r w:rsidRPr="00E82F86">
        <w:tab/>
        <w:t>],</w:t>
      </w:r>
    </w:p>
    <w:p w14:paraId="06FBA992" w14:textId="77777777" w:rsidR="009315A5" w:rsidRPr="00E82F86" w:rsidRDefault="009315A5" w:rsidP="009315A5">
      <w:r w:rsidRPr="00E82F86">
        <w:tab/>
      </w:r>
      <w:r w:rsidRPr="00E82F86">
        <w:tab/>
      </w:r>
      <w:r w:rsidRPr="00E82F86">
        <w:tab/>
        <w:t>"</w:t>
      </w:r>
      <w:proofErr w:type="spellStart"/>
      <w:r w:rsidRPr="00E82F86">
        <w:t>allTests</w:t>
      </w:r>
      <w:proofErr w:type="spellEnd"/>
      <w:r w:rsidRPr="00E82F86">
        <w:t>": [</w:t>
      </w:r>
    </w:p>
    <w:p w14:paraId="7FA4EC53" w14:textId="77777777" w:rsidR="009315A5" w:rsidRPr="00E82F86" w:rsidRDefault="009315A5" w:rsidP="009315A5">
      <w:r w:rsidRPr="00E82F86">
        <w:tab/>
      </w:r>
      <w:r w:rsidRPr="00E82F86">
        <w:tab/>
      </w:r>
      <w:r w:rsidRPr="00E82F86">
        <w:tab/>
      </w:r>
      <w:r w:rsidRPr="00E82F86">
        <w:tab/>
        <w:t>{</w:t>
      </w:r>
    </w:p>
    <w:p w14:paraId="750B2562" w14:textId="77777777" w:rsidR="009315A5" w:rsidRPr="00E82F86" w:rsidRDefault="009315A5" w:rsidP="009315A5">
      <w:r w:rsidRPr="00E82F86">
        <w:tab/>
      </w:r>
      <w:r w:rsidRPr="00E82F86">
        <w:tab/>
      </w:r>
      <w:r w:rsidRPr="00E82F86">
        <w:tab/>
      </w:r>
      <w:r w:rsidRPr="00E82F86">
        <w:tab/>
      </w:r>
      <w:r w:rsidRPr="00E82F86">
        <w:tab/>
        <w:t xml:space="preserve">"Response time is </w:t>
      </w:r>
      <w:proofErr w:type="spellStart"/>
      <w:r w:rsidRPr="00E82F86">
        <w:t>less</w:t>
      </w:r>
      <w:proofErr w:type="spellEnd"/>
      <w:r w:rsidRPr="00E82F86">
        <w:t xml:space="preserve"> </w:t>
      </w:r>
      <w:proofErr w:type="spellStart"/>
      <w:r w:rsidRPr="00E82F86">
        <w:t>than</w:t>
      </w:r>
      <w:proofErr w:type="spellEnd"/>
      <w:r w:rsidRPr="00E82F86">
        <w:t xml:space="preserve"> 200ms": </w:t>
      </w:r>
      <w:proofErr w:type="spellStart"/>
      <w:r w:rsidRPr="00E82F86">
        <w:t>true</w:t>
      </w:r>
      <w:proofErr w:type="spellEnd"/>
      <w:r w:rsidRPr="00E82F86">
        <w:t>,</w:t>
      </w:r>
    </w:p>
    <w:p w14:paraId="47A61CE8" w14:textId="77777777" w:rsidR="009315A5" w:rsidRPr="00E82F86" w:rsidRDefault="009315A5" w:rsidP="009315A5">
      <w:r w:rsidRPr="00E82F86">
        <w:tab/>
      </w:r>
      <w:r w:rsidRPr="00E82F86">
        <w:tab/>
      </w:r>
      <w:r w:rsidRPr="00E82F86">
        <w:tab/>
      </w:r>
      <w:r w:rsidRPr="00E82F86">
        <w:tab/>
      </w:r>
      <w:r w:rsidRPr="00E82F86">
        <w:tab/>
        <w:t xml:space="preserve">"Response is </w:t>
      </w:r>
      <w:proofErr w:type="spellStart"/>
      <w:r w:rsidRPr="00E82F86">
        <w:t>json</w:t>
      </w:r>
      <w:proofErr w:type="spellEnd"/>
      <w:r w:rsidRPr="00E82F86">
        <w:t xml:space="preserve">": </w:t>
      </w:r>
      <w:proofErr w:type="spellStart"/>
      <w:r w:rsidRPr="00E82F86">
        <w:t>true</w:t>
      </w:r>
      <w:proofErr w:type="spellEnd"/>
      <w:r w:rsidRPr="00E82F86">
        <w:t>,</w:t>
      </w:r>
    </w:p>
    <w:p w14:paraId="4AAFD74F" w14:textId="77777777" w:rsidR="009315A5" w:rsidRPr="00E82F86" w:rsidRDefault="009315A5" w:rsidP="009315A5">
      <w:r w:rsidRPr="00E82F86">
        <w:tab/>
      </w:r>
      <w:r w:rsidRPr="00E82F86">
        <w:tab/>
      </w:r>
      <w:r w:rsidRPr="00E82F86">
        <w:tab/>
      </w:r>
      <w:r w:rsidRPr="00E82F86">
        <w:tab/>
      </w:r>
      <w:r w:rsidRPr="00E82F86">
        <w:tab/>
        <w:t xml:space="preserve">"Status code is 200": </w:t>
      </w:r>
      <w:proofErr w:type="spellStart"/>
      <w:r w:rsidRPr="00E82F86">
        <w:t>true</w:t>
      </w:r>
      <w:proofErr w:type="spellEnd"/>
    </w:p>
    <w:p w14:paraId="56E3C22C" w14:textId="77777777" w:rsidR="009315A5" w:rsidRPr="00E82F86" w:rsidRDefault="009315A5" w:rsidP="009315A5">
      <w:r w:rsidRPr="00E82F86">
        <w:tab/>
      </w:r>
      <w:r w:rsidRPr="00E82F86">
        <w:tab/>
      </w:r>
      <w:r w:rsidRPr="00E82F86">
        <w:tab/>
      </w:r>
      <w:r w:rsidRPr="00E82F86">
        <w:tab/>
        <w:t>}</w:t>
      </w:r>
    </w:p>
    <w:p w14:paraId="7A9CEEF8" w14:textId="77777777" w:rsidR="009315A5" w:rsidRPr="00E82F86" w:rsidRDefault="009315A5" w:rsidP="009315A5">
      <w:r w:rsidRPr="00E82F86">
        <w:tab/>
      </w:r>
      <w:r w:rsidRPr="00E82F86">
        <w:tab/>
      </w:r>
      <w:r w:rsidRPr="00E82F86">
        <w:tab/>
        <w:t>]</w:t>
      </w:r>
    </w:p>
    <w:p w14:paraId="718889E4" w14:textId="77777777" w:rsidR="009315A5" w:rsidRPr="00E82F86" w:rsidRDefault="009315A5" w:rsidP="009315A5">
      <w:r w:rsidRPr="00E82F86">
        <w:tab/>
      </w:r>
      <w:r w:rsidRPr="00E82F86">
        <w:tab/>
        <w:t>}</w:t>
      </w:r>
    </w:p>
    <w:p w14:paraId="1E1EDBF4" w14:textId="77777777" w:rsidR="009315A5" w:rsidRPr="00E82F86" w:rsidRDefault="009315A5" w:rsidP="009315A5">
      <w:r w:rsidRPr="00E82F86">
        <w:tab/>
        <w:t>],</w:t>
      </w:r>
    </w:p>
    <w:p w14:paraId="20E8D751" w14:textId="77777777" w:rsidR="009315A5" w:rsidRPr="00E82F86" w:rsidRDefault="009315A5" w:rsidP="009315A5">
      <w:r w:rsidRPr="00E82F86">
        <w:tab/>
        <w:t>"</w:t>
      </w:r>
      <w:proofErr w:type="spellStart"/>
      <w:r w:rsidRPr="00E82F86">
        <w:t>count</w:t>
      </w:r>
      <w:proofErr w:type="spellEnd"/>
      <w:r w:rsidRPr="00E82F86">
        <w:t>": 1,</w:t>
      </w:r>
    </w:p>
    <w:p w14:paraId="1F98F055" w14:textId="77777777" w:rsidR="009315A5" w:rsidRPr="00E82F86" w:rsidRDefault="009315A5" w:rsidP="009315A5">
      <w:r w:rsidRPr="00E82F86">
        <w:tab/>
        <w:t>"</w:t>
      </w:r>
      <w:proofErr w:type="spellStart"/>
      <w:r w:rsidRPr="00E82F86">
        <w:t>totalTime</w:t>
      </w:r>
      <w:proofErr w:type="spellEnd"/>
      <w:r w:rsidRPr="00E82F86">
        <w:t>": 129,</w:t>
      </w:r>
    </w:p>
    <w:p w14:paraId="49489F4E" w14:textId="77777777" w:rsidR="009315A5" w:rsidRPr="00E82F86" w:rsidRDefault="009315A5" w:rsidP="009315A5">
      <w:r w:rsidRPr="00E82F86">
        <w:tab/>
        <w:t>"</w:t>
      </w:r>
      <w:proofErr w:type="spellStart"/>
      <w:r w:rsidRPr="00E82F86">
        <w:t>collection</w:t>
      </w:r>
      <w:proofErr w:type="spellEnd"/>
      <w:r w:rsidRPr="00E82F86">
        <w:t>": {</w:t>
      </w:r>
    </w:p>
    <w:p w14:paraId="0214568C" w14:textId="77777777" w:rsidR="009315A5" w:rsidRPr="00E82F86" w:rsidRDefault="009315A5" w:rsidP="009315A5">
      <w:r w:rsidRPr="00E82F86">
        <w:tab/>
      </w:r>
      <w:r w:rsidRPr="00E82F86">
        <w:tab/>
        <w:t>"</w:t>
      </w:r>
      <w:proofErr w:type="spellStart"/>
      <w:r w:rsidRPr="00E82F86">
        <w:t>requests</w:t>
      </w:r>
      <w:proofErr w:type="spellEnd"/>
      <w:r w:rsidRPr="00E82F86">
        <w:t>": [</w:t>
      </w:r>
    </w:p>
    <w:p w14:paraId="6148D8DA" w14:textId="77777777" w:rsidR="009315A5" w:rsidRPr="00E82F86" w:rsidRDefault="009315A5" w:rsidP="009315A5">
      <w:r w:rsidRPr="00E82F86">
        <w:tab/>
      </w:r>
      <w:r w:rsidRPr="00E82F86">
        <w:tab/>
      </w:r>
      <w:r w:rsidRPr="00E82F86">
        <w:tab/>
        <w:t>{</w:t>
      </w:r>
    </w:p>
    <w:p w14:paraId="42B4128B"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"3e155315-c3a3-4ac0-adeb-09e063920393",</w:t>
      </w:r>
    </w:p>
    <w:p w14:paraId="113825D5"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"GET"</w:t>
      </w:r>
    </w:p>
    <w:p w14:paraId="32100CDC" w14:textId="77777777" w:rsidR="009315A5" w:rsidRPr="00E82F86" w:rsidRDefault="009315A5" w:rsidP="009315A5">
      <w:r w:rsidRPr="00E82F86">
        <w:tab/>
      </w:r>
      <w:r w:rsidRPr="00E82F86">
        <w:tab/>
      </w:r>
      <w:r w:rsidRPr="00E82F86">
        <w:tab/>
        <w:t>},</w:t>
      </w:r>
    </w:p>
    <w:p w14:paraId="2CCA1B68" w14:textId="77777777" w:rsidR="009315A5" w:rsidRPr="00E82F86" w:rsidRDefault="009315A5" w:rsidP="009315A5">
      <w:r w:rsidRPr="00E82F86">
        <w:tab/>
      </w:r>
      <w:r w:rsidRPr="00E82F86">
        <w:tab/>
      </w:r>
      <w:r w:rsidRPr="00E82F86">
        <w:tab/>
        <w:t>{</w:t>
      </w:r>
    </w:p>
    <w:p w14:paraId="608A2332"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"2f834540-50f9-4f20-a5f9-7c20217482cc",</w:t>
      </w:r>
    </w:p>
    <w:p w14:paraId="2E751AC5" w14:textId="77777777" w:rsidR="009315A5" w:rsidRPr="00E82F86" w:rsidRDefault="009315A5" w:rsidP="009315A5">
      <w:r w:rsidRPr="00E82F86">
        <w:lastRenderedPageBreak/>
        <w:tab/>
      </w:r>
      <w:r w:rsidRPr="00E82F86">
        <w:tab/>
      </w:r>
      <w:r w:rsidRPr="00E82F86">
        <w:tab/>
      </w:r>
      <w:r w:rsidRPr="00E82F86">
        <w:tab/>
        <w:t>"</w:t>
      </w:r>
      <w:proofErr w:type="spellStart"/>
      <w:r w:rsidRPr="00E82F86">
        <w:t>method</w:t>
      </w:r>
      <w:proofErr w:type="spellEnd"/>
      <w:r w:rsidRPr="00E82F86">
        <w:t>": "POST"</w:t>
      </w:r>
    </w:p>
    <w:p w14:paraId="5D90B6BB" w14:textId="77777777" w:rsidR="009315A5" w:rsidRPr="00E82F86" w:rsidRDefault="009315A5" w:rsidP="009315A5">
      <w:r w:rsidRPr="00E82F86">
        <w:tab/>
      </w:r>
      <w:r w:rsidRPr="00E82F86">
        <w:tab/>
      </w:r>
      <w:r w:rsidRPr="00E82F86">
        <w:tab/>
        <w:t>},</w:t>
      </w:r>
    </w:p>
    <w:p w14:paraId="13BF027F" w14:textId="77777777" w:rsidR="009315A5" w:rsidRPr="00E82F86" w:rsidRDefault="009315A5" w:rsidP="009315A5">
      <w:r w:rsidRPr="00E82F86">
        <w:tab/>
      </w:r>
      <w:r w:rsidRPr="00E82F86">
        <w:tab/>
      </w:r>
      <w:r w:rsidRPr="00E82F86">
        <w:tab/>
        <w:t>{</w:t>
      </w:r>
    </w:p>
    <w:p w14:paraId="21CF7E75"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"04d3dc5d-b225-4d71-b69e-9ec17855ac02",</w:t>
      </w:r>
    </w:p>
    <w:p w14:paraId="30330A73"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"PUT"</w:t>
      </w:r>
    </w:p>
    <w:p w14:paraId="31249D3E" w14:textId="77777777" w:rsidR="009315A5" w:rsidRPr="00E82F86" w:rsidRDefault="009315A5" w:rsidP="009315A5">
      <w:r w:rsidRPr="00E82F86">
        <w:tab/>
      </w:r>
      <w:r w:rsidRPr="00E82F86">
        <w:tab/>
      </w:r>
      <w:r w:rsidRPr="00E82F86">
        <w:tab/>
        <w:t>},</w:t>
      </w:r>
    </w:p>
    <w:p w14:paraId="64B12797" w14:textId="77777777" w:rsidR="009315A5" w:rsidRPr="00E82F86" w:rsidRDefault="009315A5" w:rsidP="009315A5">
      <w:r w:rsidRPr="00E82F86">
        <w:tab/>
      </w:r>
      <w:r w:rsidRPr="00E82F86">
        <w:tab/>
      </w:r>
      <w:r w:rsidRPr="00E82F86">
        <w:tab/>
        <w:t>{</w:t>
      </w:r>
    </w:p>
    <w:p w14:paraId="7B48C469"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"e9eef9ea-9cc7-45ae-b689-5143512c97b8",</w:t>
      </w:r>
    </w:p>
    <w:p w14:paraId="31A3FA50"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"GET"</w:t>
      </w:r>
    </w:p>
    <w:p w14:paraId="7AC6A6CD" w14:textId="77777777" w:rsidR="009315A5" w:rsidRPr="00E82F86" w:rsidRDefault="009315A5" w:rsidP="009315A5">
      <w:r w:rsidRPr="00E82F86">
        <w:tab/>
      </w:r>
      <w:r w:rsidRPr="00E82F86">
        <w:tab/>
      </w:r>
      <w:r w:rsidRPr="00E82F86">
        <w:tab/>
        <w:t>},</w:t>
      </w:r>
    </w:p>
    <w:p w14:paraId="31F9FB36" w14:textId="77777777" w:rsidR="009315A5" w:rsidRPr="00E82F86" w:rsidRDefault="009315A5" w:rsidP="009315A5">
      <w:r w:rsidRPr="00E82F86">
        <w:tab/>
      </w:r>
      <w:r w:rsidRPr="00E82F86">
        <w:tab/>
      </w:r>
      <w:r w:rsidRPr="00E82F86">
        <w:tab/>
        <w:t>{</w:t>
      </w:r>
    </w:p>
    <w:p w14:paraId="5E272074"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"11469ded-75b6-46fd-840c-7cd5a4fa2c07",</w:t>
      </w:r>
    </w:p>
    <w:p w14:paraId="1E14FA2E"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"POST"</w:t>
      </w:r>
    </w:p>
    <w:p w14:paraId="25CE69BD" w14:textId="77777777" w:rsidR="009315A5" w:rsidRPr="00E82F86" w:rsidRDefault="009315A5" w:rsidP="009315A5">
      <w:r w:rsidRPr="00E82F86">
        <w:tab/>
      </w:r>
      <w:r w:rsidRPr="00E82F86">
        <w:tab/>
      </w:r>
      <w:r w:rsidRPr="00E82F86">
        <w:tab/>
        <w:t>},</w:t>
      </w:r>
    </w:p>
    <w:p w14:paraId="7ABB45E2" w14:textId="77777777" w:rsidR="009315A5" w:rsidRPr="00E82F86" w:rsidRDefault="009315A5" w:rsidP="009315A5">
      <w:r w:rsidRPr="00E82F86">
        <w:tab/>
      </w:r>
      <w:r w:rsidRPr="00E82F86">
        <w:tab/>
      </w:r>
      <w:r w:rsidRPr="00E82F86">
        <w:tab/>
        <w:t>{</w:t>
      </w:r>
    </w:p>
    <w:p w14:paraId="7D74E137"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"5716bea9-e357-4e6c-b70a-5a0ea026daed",</w:t>
      </w:r>
    </w:p>
    <w:p w14:paraId="07F0ED66"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"GET"</w:t>
      </w:r>
    </w:p>
    <w:p w14:paraId="40D0239E" w14:textId="77777777" w:rsidR="009315A5" w:rsidRPr="00E82F86" w:rsidRDefault="009315A5" w:rsidP="009315A5">
      <w:r w:rsidRPr="00E82F86">
        <w:tab/>
      </w:r>
      <w:r w:rsidRPr="00E82F86">
        <w:tab/>
      </w:r>
      <w:r w:rsidRPr="00E82F86">
        <w:tab/>
        <w:t>},</w:t>
      </w:r>
    </w:p>
    <w:p w14:paraId="0BF33BC5" w14:textId="77777777" w:rsidR="009315A5" w:rsidRPr="00E82F86" w:rsidRDefault="009315A5" w:rsidP="009315A5">
      <w:r w:rsidRPr="00E82F86">
        <w:tab/>
      </w:r>
      <w:r w:rsidRPr="00E82F86">
        <w:tab/>
      </w:r>
      <w:r w:rsidRPr="00E82F86">
        <w:tab/>
        <w:t>{</w:t>
      </w:r>
    </w:p>
    <w:p w14:paraId="0D48A01A"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"cecfb919-3a5b-404b-8650-364b336ef506",</w:t>
      </w:r>
    </w:p>
    <w:p w14:paraId="3632CD61"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"PUT"</w:t>
      </w:r>
    </w:p>
    <w:p w14:paraId="55FDC419" w14:textId="77777777" w:rsidR="009315A5" w:rsidRPr="00E82F86" w:rsidRDefault="009315A5" w:rsidP="009315A5">
      <w:r w:rsidRPr="00E82F86">
        <w:tab/>
      </w:r>
      <w:r w:rsidRPr="00E82F86">
        <w:tab/>
      </w:r>
      <w:r w:rsidRPr="00E82F86">
        <w:tab/>
        <w:t>},</w:t>
      </w:r>
    </w:p>
    <w:p w14:paraId="0358E653" w14:textId="77777777" w:rsidR="009315A5" w:rsidRPr="00E82F86" w:rsidRDefault="009315A5" w:rsidP="009315A5">
      <w:r w:rsidRPr="00E82F86">
        <w:tab/>
      </w:r>
      <w:r w:rsidRPr="00E82F86">
        <w:tab/>
      </w:r>
      <w:r w:rsidRPr="00E82F86">
        <w:tab/>
        <w:t>{</w:t>
      </w:r>
    </w:p>
    <w:p w14:paraId="0488BF92"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"d2ebba16-d143-4b16-b2ff-a9b54993c9d7",</w:t>
      </w:r>
    </w:p>
    <w:p w14:paraId="0D29E71C"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"POST"</w:t>
      </w:r>
    </w:p>
    <w:p w14:paraId="1B93D0F3" w14:textId="77777777" w:rsidR="009315A5" w:rsidRPr="00E82F86" w:rsidRDefault="009315A5" w:rsidP="009315A5">
      <w:r w:rsidRPr="00E82F86">
        <w:tab/>
      </w:r>
      <w:r w:rsidRPr="00E82F86">
        <w:tab/>
      </w:r>
      <w:r w:rsidRPr="00E82F86">
        <w:tab/>
        <w:t>},</w:t>
      </w:r>
    </w:p>
    <w:p w14:paraId="10C3C176" w14:textId="77777777" w:rsidR="009315A5" w:rsidRPr="00E82F86" w:rsidRDefault="009315A5" w:rsidP="009315A5">
      <w:r w:rsidRPr="00E82F86">
        <w:tab/>
      </w:r>
      <w:r w:rsidRPr="00E82F86">
        <w:tab/>
      </w:r>
      <w:r w:rsidRPr="00E82F86">
        <w:tab/>
        <w:t>{</w:t>
      </w:r>
    </w:p>
    <w:p w14:paraId="40E194C6"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"e3d0f755-fcf3-4cde-9b05-1296a75b0f17",</w:t>
      </w:r>
    </w:p>
    <w:p w14:paraId="29153FA8"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"GET"</w:t>
      </w:r>
    </w:p>
    <w:p w14:paraId="2F37CDB3" w14:textId="77777777" w:rsidR="009315A5" w:rsidRPr="00E82F86" w:rsidRDefault="009315A5" w:rsidP="009315A5">
      <w:r w:rsidRPr="00E82F86">
        <w:tab/>
      </w:r>
      <w:r w:rsidRPr="00E82F86">
        <w:tab/>
      </w:r>
      <w:r w:rsidRPr="00E82F86">
        <w:tab/>
        <w:t>},</w:t>
      </w:r>
    </w:p>
    <w:p w14:paraId="0ADB1250" w14:textId="77777777" w:rsidR="009315A5" w:rsidRPr="00E82F86" w:rsidRDefault="009315A5" w:rsidP="009315A5">
      <w:r w:rsidRPr="00E82F86">
        <w:lastRenderedPageBreak/>
        <w:tab/>
      </w:r>
      <w:r w:rsidRPr="00E82F86">
        <w:tab/>
      </w:r>
      <w:r w:rsidRPr="00E82F86">
        <w:tab/>
        <w:t>{</w:t>
      </w:r>
    </w:p>
    <w:p w14:paraId="115A4914"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"570ac58c-92f5-4a6a-b403-2d924569817f",</w:t>
      </w:r>
    </w:p>
    <w:p w14:paraId="4FB238B7"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"PUT"</w:t>
      </w:r>
    </w:p>
    <w:p w14:paraId="0336A405" w14:textId="77777777" w:rsidR="009315A5" w:rsidRPr="00E82F86" w:rsidRDefault="009315A5" w:rsidP="009315A5">
      <w:r w:rsidRPr="00E82F86">
        <w:tab/>
      </w:r>
      <w:r w:rsidRPr="00E82F86">
        <w:tab/>
      </w:r>
      <w:r w:rsidRPr="00E82F86">
        <w:tab/>
        <w:t>},</w:t>
      </w:r>
    </w:p>
    <w:p w14:paraId="623EF7A1" w14:textId="77777777" w:rsidR="009315A5" w:rsidRPr="00E82F86" w:rsidRDefault="009315A5" w:rsidP="009315A5">
      <w:r w:rsidRPr="00E82F86">
        <w:tab/>
      </w:r>
      <w:r w:rsidRPr="00E82F86">
        <w:tab/>
      </w:r>
      <w:r w:rsidRPr="00E82F86">
        <w:tab/>
        <w:t>{</w:t>
      </w:r>
    </w:p>
    <w:p w14:paraId="24AED4F4"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"a5662892-2e91-4150-9edc-f8f341878f41",</w:t>
      </w:r>
    </w:p>
    <w:p w14:paraId="622C499D"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"GET"</w:t>
      </w:r>
    </w:p>
    <w:p w14:paraId="5810F5FC" w14:textId="77777777" w:rsidR="009315A5" w:rsidRPr="00E82F86" w:rsidRDefault="009315A5" w:rsidP="009315A5">
      <w:r w:rsidRPr="00E82F86">
        <w:tab/>
      </w:r>
      <w:r w:rsidRPr="00E82F86">
        <w:tab/>
      </w:r>
      <w:r w:rsidRPr="00E82F86">
        <w:tab/>
        <w:t>},</w:t>
      </w:r>
    </w:p>
    <w:p w14:paraId="1DB9983F" w14:textId="77777777" w:rsidR="009315A5" w:rsidRPr="00E82F86" w:rsidRDefault="009315A5" w:rsidP="009315A5">
      <w:r w:rsidRPr="00E82F86">
        <w:tab/>
      </w:r>
      <w:r w:rsidRPr="00E82F86">
        <w:tab/>
      </w:r>
      <w:r w:rsidRPr="00E82F86">
        <w:tab/>
        <w:t>{</w:t>
      </w:r>
    </w:p>
    <w:p w14:paraId="7412583D"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"ff5ffa23-f779-4e59-a8c6-eb45486eb25f",</w:t>
      </w:r>
    </w:p>
    <w:p w14:paraId="7ED01491"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"DELETE"</w:t>
      </w:r>
    </w:p>
    <w:p w14:paraId="0FB1FAFC" w14:textId="77777777" w:rsidR="009315A5" w:rsidRPr="00E82F86" w:rsidRDefault="009315A5" w:rsidP="009315A5">
      <w:r w:rsidRPr="00E82F86">
        <w:tab/>
      </w:r>
      <w:r w:rsidRPr="00E82F86">
        <w:tab/>
      </w:r>
      <w:r w:rsidRPr="00E82F86">
        <w:tab/>
        <w:t>},</w:t>
      </w:r>
    </w:p>
    <w:p w14:paraId="39F65636" w14:textId="77777777" w:rsidR="009315A5" w:rsidRPr="00E82F86" w:rsidRDefault="009315A5" w:rsidP="009315A5">
      <w:r w:rsidRPr="00E82F86">
        <w:tab/>
      </w:r>
      <w:r w:rsidRPr="00E82F86">
        <w:tab/>
      </w:r>
      <w:r w:rsidRPr="00E82F86">
        <w:tab/>
        <w:t>{</w:t>
      </w:r>
    </w:p>
    <w:p w14:paraId="3A562617"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"1fcf7da4-616d-4830-b2cc-13214938e37d",</w:t>
      </w:r>
    </w:p>
    <w:p w14:paraId="16001D58"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"DELETE"</w:t>
      </w:r>
    </w:p>
    <w:p w14:paraId="1D727C68" w14:textId="77777777" w:rsidR="009315A5" w:rsidRPr="00E82F86" w:rsidRDefault="009315A5" w:rsidP="009315A5">
      <w:r w:rsidRPr="00E82F86">
        <w:tab/>
      </w:r>
      <w:r w:rsidRPr="00E82F86">
        <w:tab/>
      </w:r>
      <w:r w:rsidRPr="00E82F86">
        <w:tab/>
        <w:t>},</w:t>
      </w:r>
    </w:p>
    <w:p w14:paraId="4C1B678A" w14:textId="77777777" w:rsidR="009315A5" w:rsidRPr="00E82F86" w:rsidRDefault="009315A5" w:rsidP="009315A5">
      <w:r w:rsidRPr="00E82F86">
        <w:tab/>
      </w:r>
      <w:r w:rsidRPr="00E82F86">
        <w:tab/>
      </w:r>
      <w:r w:rsidRPr="00E82F86">
        <w:tab/>
        <w:t>{</w:t>
      </w:r>
    </w:p>
    <w:p w14:paraId="525FF718"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"1d67f7a7-f5ff-4a47-8f1f-c8f8cbb2bab4",</w:t>
      </w:r>
    </w:p>
    <w:p w14:paraId="46972504"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"DELETE"</w:t>
      </w:r>
    </w:p>
    <w:p w14:paraId="2F73E75E" w14:textId="77777777" w:rsidR="009315A5" w:rsidRPr="00E82F86" w:rsidRDefault="009315A5" w:rsidP="009315A5">
      <w:r w:rsidRPr="00E82F86">
        <w:tab/>
      </w:r>
      <w:r w:rsidRPr="00E82F86">
        <w:tab/>
      </w:r>
      <w:r w:rsidRPr="00E82F86">
        <w:tab/>
        <w:t>},</w:t>
      </w:r>
    </w:p>
    <w:p w14:paraId="0C7FBD9E" w14:textId="77777777" w:rsidR="009315A5" w:rsidRPr="00E82F86" w:rsidRDefault="009315A5" w:rsidP="009315A5">
      <w:r w:rsidRPr="00E82F86">
        <w:tab/>
      </w:r>
      <w:r w:rsidRPr="00E82F86">
        <w:tab/>
      </w:r>
      <w:r w:rsidRPr="00E82F86">
        <w:tab/>
        <w:t>{</w:t>
      </w:r>
    </w:p>
    <w:p w14:paraId="1B9A2048"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"71938eca-0fd3-47b6-944d-94e06328729d",</w:t>
      </w:r>
    </w:p>
    <w:p w14:paraId="02D52162"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"GET"</w:t>
      </w:r>
    </w:p>
    <w:p w14:paraId="456E5B0F" w14:textId="77777777" w:rsidR="009315A5" w:rsidRPr="00E82F86" w:rsidRDefault="009315A5" w:rsidP="009315A5">
      <w:r w:rsidRPr="00E82F86">
        <w:tab/>
      </w:r>
      <w:r w:rsidRPr="00E82F86">
        <w:tab/>
      </w:r>
      <w:r w:rsidRPr="00E82F86">
        <w:tab/>
        <w:t>},</w:t>
      </w:r>
    </w:p>
    <w:p w14:paraId="35A8199B" w14:textId="77777777" w:rsidR="009315A5" w:rsidRPr="00E82F86" w:rsidRDefault="009315A5" w:rsidP="009315A5">
      <w:r w:rsidRPr="00E82F86">
        <w:tab/>
      </w:r>
      <w:r w:rsidRPr="00E82F86">
        <w:tab/>
      </w:r>
      <w:r w:rsidRPr="00E82F86">
        <w:tab/>
        <w:t>{</w:t>
      </w:r>
    </w:p>
    <w:p w14:paraId="0CEB20E9" w14:textId="77777777" w:rsidR="009315A5" w:rsidRPr="00E82F86" w:rsidRDefault="009315A5" w:rsidP="009315A5">
      <w:r w:rsidRPr="00E82F86">
        <w:tab/>
      </w:r>
      <w:r w:rsidRPr="00E82F86">
        <w:tab/>
      </w:r>
      <w:r w:rsidRPr="00E82F86">
        <w:tab/>
      </w:r>
      <w:r w:rsidRPr="00E82F86">
        <w:tab/>
        <w:t>"</w:t>
      </w:r>
      <w:proofErr w:type="spellStart"/>
      <w:r w:rsidRPr="00E82F86">
        <w:t>id</w:t>
      </w:r>
      <w:proofErr w:type="spellEnd"/>
      <w:r w:rsidRPr="00E82F86">
        <w:t>": "43af6a31-af57-4b50-8ef3-82e2ca257067",</w:t>
      </w:r>
    </w:p>
    <w:p w14:paraId="335A36B4" w14:textId="77777777" w:rsidR="009315A5" w:rsidRPr="00E82F86" w:rsidRDefault="009315A5" w:rsidP="009315A5">
      <w:r w:rsidRPr="00E82F86">
        <w:tab/>
      </w:r>
      <w:r w:rsidRPr="00E82F86">
        <w:tab/>
      </w:r>
      <w:r w:rsidRPr="00E82F86">
        <w:tab/>
      </w:r>
      <w:r w:rsidRPr="00E82F86">
        <w:tab/>
        <w:t>"</w:t>
      </w:r>
      <w:proofErr w:type="spellStart"/>
      <w:r w:rsidRPr="00E82F86">
        <w:t>method</w:t>
      </w:r>
      <w:proofErr w:type="spellEnd"/>
      <w:r w:rsidRPr="00E82F86">
        <w:t>": "GET"</w:t>
      </w:r>
    </w:p>
    <w:p w14:paraId="26F169BD" w14:textId="77777777" w:rsidR="009315A5" w:rsidRPr="00E82F86" w:rsidRDefault="009315A5" w:rsidP="009315A5">
      <w:r w:rsidRPr="00E82F86">
        <w:tab/>
      </w:r>
      <w:r w:rsidRPr="00E82F86">
        <w:tab/>
      </w:r>
      <w:r w:rsidRPr="00E82F86">
        <w:tab/>
        <w:t>}</w:t>
      </w:r>
    </w:p>
    <w:p w14:paraId="1672430A" w14:textId="77777777" w:rsidR="009315A5" w:rsidRPr="00E82F86" w:rsidRDefault="009315A5" w:rsidP="009315A5">
      <w:r w:rsidRPr="00E82F86">
        <w:tab/>
      </w:r>
      <w:r w:rsidRPr="00E82F86">
        <w:tab/>
        <w:t>]</w:t>
      </w:r>
    </w:p>
    <w:p w14:paraId="3882A622" w14:textId="77777777" w:rsidR="009315A5" w:rsidRPr="00E82F86" w:rsidRDefault="009315A5" w:rsidP="009315A5">
      <w:r w:rsidRPr="00E82F86">
        <w:tab/>
        <w:t>}</w:t>
      </w:r>
    </w:p>
    <w:p w14:paraId="29192B8E" w14:textId="70F83963" w:rsidR="009315A5" w:rsidRPr="00E82F86" w:rsidRDefault="009315A5" w:rsidP="009315A5">
      <w:r w:rsidRPr="00E82F86">
        <w:lastRenderedPageBreak/>
        <w:t>}</w:t>
      </w:r>
    </w:p>
    <w:p w14:paraId="7DBE8C10" w14:textId="268164F7" w:rsidR="00E82F86" w:rsidRPr="00E82F86" w:rsidRDefault="00E82F86" w:rsidP="00E82F86">
      <w:pPr>
        <w:pStyle w:val="Kop1"/>
        <w:rPr>
          <w:lang w:val="nl-BE"/>
        </w:rPr>
      </w:pPr>
      <w:proofErr w:type="spellStart"/>
      <w:r w:rsidRPr="00E82F86">
        <w:rPr>
          <w:lang w:val="nl-BE"/>
        </w:rPr>
        <w:t>Newman</w:t>
      </w:r>
      <w:proofErr w:type="spellEnd"/>
    </w:p>
    <w:p w14:paraId="4D0B1552" w14:textId="58D008A3" w:rsidR="00E82F86" w:rsidRPr="00E82F86" w:rsidRDefault="00E82F86" w:rsidP="00E82F86">
      <w:r w:rsidRPr="00E82F86">
        <w:t xml:space="preserve">Om te beginnen zal ik net zoals de tests mijn </w:t>
      </w:r>
      <w:proofErr w:type="spellStart"/>
      <w:r w:rsidRPr="00E82F86">
        <w:t>collection</w:t>
      </w:r>
      <w:proofErr w:type="spellEnd"/>
      <w:r w:rsidRPr="00E82F86">
        <w:t xml:space="preserve"> exporten naar een </w:t>
      </w:r>
      <w:proofErr w:type="spellStart"/>
      <w:r w:rsidRPr="00E82F86">
        <w:t>json</w:t>
      </w:r>
      <w:proofErr w:type="spellEnd"/>
      <w:r w:rsidRPr="00E82F86">
        <w:t xml:space="preserve"> file.</w:t>
      </w:r>
    </w:p>
    <w:p w14:paraId="3FE84323" w14:textId="53C1A542" w:rsidR="00E82F86" w:rsidRPr="00E82F86" w:rsidRDefault="00E82F86" w:rsidP="00E82F86">
      <w:r w:rsidRPr="00E82F86">
        <w:drawing>
          <wp:inline distT="0" distB="0" distL="0" distR="0" wp14:anchorId="739A0F39" wp14:editId="7846EB66">
            <wp:extent cx="2867425" cy="5239481"/>
            <wp:effectExtent l="0" t="0" r="9525" b="0"/>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867425" cy="5239481"/>
                    </a:xfrm>
                    <a:prstGeom prst="rect">
                      <a:avLst/>
                    </a:prstGeom>
                  </pic:spPr>
                </pic:pic>
              </a:graphicData>
            </a:graphic>
          </wp:inline>
        </w:drawing>
      </w:r>
    </w:p>
    <w:p w14:paraId="46EDC2E5" w14:textId="0BFF901E" w:rsidR="00E82F86" w:rsidRPr="00E82F86" w:rsidRDefault="00E82F86" w:rsidP="00E82F86">
      <w:r w:rsidRPr="00E82F86">
        <w:t>Vervolgens moet ik het gaan installeren.</w:t>
      </w:r>
    </w:p>
    <w:p w14:paraId="66489867" w14:textId="0A0B8887" w:rsidR="00E82F86" w:rsidRPr="00E82F86" w:rsidRDefault="00E82F86" w:rsidP="00E82F86"/>
    <w:p w14:paraId="7781661A" w14:textId="3A36E317" w:rsidR="00E82F86" w:rsidRPr="00E82F86" w:rsidRDefault="00E82F86" w:rsidP="00E82F86"/>
    <w:p w14:paraId="66B2B5B5" w14:textId="70F1BE1D" w:rsidR="00E82F86" w:rsidRPr="00E82F86" w:rsidRDefault="00E82F86" w:rsidP="00E82F86"/>
    <w:p w14:paraId="051744D1" w14:textId="68B7B727" w:rsidR="00E82F86" w:rsidRPr="00E82F86" w:rsidRDefault="00E82F86" w:rsidP="00E82F86"/>
    <w:p w14:paraId="6AFA39F8" w14:textId="1C8EC107" w:rsidR="00E82F86" w:rsidRPr="00E82F86" w:rsidRDefault="00E82F86" w:rsidP="00E82F86"/>
    <w:p w14:paraId="2B8FEC9B" w14:textId="4B74BF97" w:rsidR="00E82F86" w:rsidRPr="00E82F86" w:rsidRDefault="00E82F86" w:rsidP="00E82F86"/>
    <w:p w14:paraId="58E6D00E" w14:textId="29C89EE0" w:rsidR="00E82F86" w:rsidRPr="00E82F86" w:rsidRDefault="00E82F86" w:rsidP="00E82F86"/>
    <w:p w14:paraId="20E8CDDD" w14:textId="2741C69E" w:rsidR="00E82F86" w:rsidRPr="00E82F86" w:rsidRDefault="00E82F86" w:rsidP="00E82F86">
      <w:pPr>
        <w:pStyle w:val="Kop2"/>
        <w:rPr>
          <w:lang w:val="nl-BE"/>
        </w:rPr>
      </w:pPr>
      <w:proofErr w:type="spellStart"/>
      <w:r w:rsidRPr="00E82F86">
        <w:rPr>
          <w:lang w:val="nl-BE"/>
        </w:rPr>
        <w:lastRenderedPageBreak/>
        <w:t>Newman</w:t>
      </w:r>
      <w:proofErr w:type="spellEnd"/>
      <w:r w:rsidRPr="00E82F86">
        <w:rPr>
          <w:lang w:val="nl-BE"/>
        </w:rPr>
        <w:t xml:space="preserve"> instaleren</w:t>
      </w:r>
    </w:p>
    <w:p w14:paraId="216D5E89" w14:textId="111726D5" w:rsidR="00E82F86" w:rsidRPr="00E82F86" w:rsidRDefault="00E82F86" w:rsidP="00E82F86">
      <w:r w:rsidRPr="00E82F86">
        <w:t xml:space="preserve">Eerst moest ik na gaan of ik wel NPM had geïnstalleerd dit was het geval dus kon ik vervolgens </w:t>
      </w:r>
      <w:proofErr w:type="spellStart"/>
      <w:r w:rsidRPr="00E82F86">
        <w:t>newman</w:t>
      </w:r>
      <w:proofErr w:type="spellEnd"/>
      <w:r w:rsidRPr="00E82F86">
        <w:t xml:space="preserve"> instaleren aan de hand van </w:t>
      </w:r>
      <w:proofErr w:type="spellStart"/>
      <w:r w:rsidRPr="00E82F86">
        <w:t>commands</w:t>
      </w:r>
      <w:proofErr w:type="spellEnd"/>
      <w:r w:rsidRPr="00E82F86">
        <w:t xml:space="preserve"> . </w:t>
      </w:r>
    </w:p>
    <w:p w14:paraId="1C5D11EA" w14:textId="01B1E49E" w:rsidR="00E82F86" w:rsidRPr="00E82F86" w:rsidRDefault="00E82F86" w:rsidP="00E82F86">
      <w:r w:rsidRPr="00E82F86">
        <w:drawing>
          <wp:inline distT="0" distB="0" distL="0" distR="0" wp14:anchorId="204C2823" wp14:editId="57DE2EAF">
            <wp:extent cx="5760720" cy="871220"/>
            <wp:effectExtent l="0" t="0" r="0" b="5080"/>
            <wp:docPr id="99" name="Afbeelding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720" cy="871220"/>
                    </a:xfrm>
                    <a:prstGeom prst="rect">
                      <a:avLst/>
                    </a:prstGeom>
                  </pic:spPr>
                </pic:pic>
              </a:graphicData>
            </a:graphic>
          </wp:inline>
        </w:drawing>
      </w:r>
    </w:p>
    <w:p w14:paraId="209C2A3D" w14:textId="4F17B665" w:rsidR="00E82F86" w:rsidRPr="00E82F86" w:rsidRDefault="00E82F86" w:rsidP="00E82F86">
      <w:r w:rsidRPr="00E82F86">
        <w:t xml:space="preserve">Met het volgende commando kan ik na gaan of </w:t>
      </w:r>
      <w:proofErr w:type="spellStart"/>
      <w:r w:rsidRPr="00E82F86">
        <w:t>newman</w:t>
      </w:r>
      <w:proofErr w:type="spellEnd"/>
      <w:r w:rsidRPr="00E82F86">
        <w:t xml:space="preserve"> wel degelijk geïnstalleerd is. </w:t>
      </w:r>
    </w:p>
    <w:p w14:paraId="3E97C1AC" w14:textId="2F748003" w:rsidR="00E82F86" w:rsidRPr="00E82F86" w:rsidRDefault="00E82F86" w:rsidP="00E82F86">
      <w:r w:rsidRPr="00E82F86">
        <w:drawing>
          <wp:inline distT="0" distB="0" distL="0" distR="0" wp14:anchorId="16B08A4E" wp14:editId="0DB68E0F">
            <wp:extent cx="2000529" cy="514422"/>
            <wp:effectExtent l="0" t="0" r="0" b="0"/>
            <wp:docPr id="100" name="Afbeelding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000529" cy="514422"/>
                    </a:xfrm>
                    <a:prstGeom prst="rect">
                      <a:avLst/>
                    </a:prstGeom>
                  </pic:spPr>
                </pic:pic>
              </a:graphicData>
            </a:graphic>
          </wp:inline>
        </w:drawing>
      </w:r>
    </w:p>
    <w:p w14:paraId="235FAD29" w14:textId="2BD196B2" w:rsidR="00E82F86" w:rsidRPr="00E82F86" w:rsidRDefault="00E82F86" w:rsidP="00E82F86">
      <w:r w:rsidRPr="00E82F86">
        <w:t xml:space="preserve">Dit is inderdaad het geval en zo kan ik zien dat ik momenteel versie 5.3.0 heb geïnstalleerd. </w:t>
      </w:r>
    </w:p>
    <w:p w14:paraId="4E38CE5C" w14:textId="3A700087" w:rsidR="00E82F86" w:rsidRPr="00E82F86" w:rsidRDefault="00E82F86" w:rsidP="00E82F86">
      <w:pPr>
        <w:pStyle w:val="Kop2"/>
        <w:rPr>
          <w:lang w:val="nl-BE"/>
        </w:rPr>
      </w:pPr>
      <w:r w:rsidRPr="00E82F86">
        <w:rPr>
          <w:lang w:val="nl-BE"/>
        </w:rPr>
        <w:t xml:space="preserve">Collection runnen via </w:t>
      </w:r>
      <w:proofErr w:type="spellStart"/>
      <w:r w:rsidRPr="00E82F86">
        <w:rPr>
          <w:lang w:val="nl-BE"/>
        </w:rPr>
        <w:t>newman</w:t>
      </w:r>
      <w:proofErr w:type="spellEnd"/>
      <w:r w:rsidRPr="00E82F86">
        <w:rPr>
          <w:lang w:val="nl-BE"/>
        </w:rPr>
        <w:t xml:space="preserve"> </w:t>
      </w:r>
    </w:p>
    <w:p w14:paraId="75D0FDA7" w14:textId="56E534D3" w:rsidR="00E82F86" w:rsidRPr="00E82F86" w:rsidRDefault="00E82F86" w:rsidP="00E82F86">
      <w:r>
        <w:t>Vervolgens</w:t>
      </w:r>
      <w:r w:rsidRPr="00E82F86">
        <w:t xml:space="preserve"> ben ik naar de directory van het geëxporteerde </w:t>
      </w:r>
      <w:proofErr w:type="spellStart"/>
      <w:r w:rsidRPr="00E82F86">
        <w:t>json</w:t>
      </w:r>
      <w:proofErr w:type="spellEnd"/>
      <w:r w:rsidRPr="00E82F86">
        <w:t xml:space="preserve"> bestand gegaan.</w:t>
      </w:r>
    </w:p>
    <w:p w14:paraId="4B83C66C" w14:textId="2321FF6D" w:rsidR="00E82F86" w:rsidRDefault="00E82F86" w:rsidP="00E82F86">
      <w:r w:rsidRPr="00E82F86">
        <w:drawing>
          <wp:inline distT="0" distB="0" distL="0" distR="0" wp14:anchorId="64EE9FA9" wp14:editId="3A138F35">
            <wp:extent cx="5760720" cy="1550035"/>
            <wp:effectExtent l="0" t="0" r="0" b="0"/>
            <wp:docPr id="111" name="Afbeelding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60720" cy="1550035"/>
                    </a:xfrm>
                    <a:prstGeom prst="rect">
                      <a:avLst/>
                    </a:prstGeom>
                  </pic:spPr>
                </pic:pic>
              </a:graphicData>
            </a:graphic>
          </wp:inline>
        </w:drawing>
      </w:r>
    </w:p>
    <w:p w14:paraId="6A50BD88" w14:textId="76D2AA81" w:rsidR="00E82F86" w:rsidRDefault="00E82F86" w:rsidP="00E82F86">
      <w:r>
        <w:t xml:space="preserve">Dan heb ik het </w:t>
      </w:r>
      <w:proofErr w:type="spellStart"/>
      <w:r>
        <w:t>comando</w:t>
      </w:r>
      <w:proofErr w:type="spellEnd"/>
      <w:r>
        <w:t xml:space="preserve"> ingegeven om het bestand te runnen via </w:t>
      </w:r>
      <w:proofErr w:type="spellStart"/>
      <w:r>
        <w:t>newman</w:t>
      </w:r>
      <w:proofErr w:type="spellEnd"/>
      <w:r>
        <w:t>.</w:t>
      </w:r>
    </w:p>
    <w:p w14:paraId="3FFC8F6E" w14:textId="0AE420E3" w:rsidR="00E82F86" w:rsidRDefault="00E82F86" w:rsidP="00E82F86">
      <w:r w:rsidRPr="00E82F86">
        <w:drawing>
          <wp:inline distT="0" distB="0" distL="0" distR="0" wp14:anchorId="764FD7FE" wp14:editId="4EAB77DC">
            <wp:extent cx="5760720" cy="435610"/>
            <wp:effectExtent l="0" t="0" r="0" b="2540"/>
            <wp:docPr id="112" name="Afbeelding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60720" cy="435610"/>
                    </a:xfrm>
                    <a:prstGeom prst="rect">
                      <a:avLst/>
                    </a:prstGeom>
                  </pic:spPr>
                </pic:pic>
              </a:graphicData>
            </a:graphic>
          </wp:inline>
        </w:drawing>
      </w:r>
    </w:p>
    <w:p w14:paraId="6CCE480E" w14:textId="130E15DA" w:rsidR="00E82F86" w:rsidRPr="00E82F86" w:rsidRDefault="00E82F86" w:rsidP="00E82F86">
      <w:r w:rsidRPr="00E82F86">
        <w:drawing>
          <wp:anchor distT="0" distB="0" distL="114300" distR="114300" simplePos="0" relativeHeight="251672576" behindDoc="0" locked="0" layoutInCell="1" allowOverlap="1" wp14:anchorId="1E691344" wp14:editId="77B44649">
            <wp:simplePos x="0" y="0"/>
            <wp:positionH relativeFrom="column">
              <wp:posOffset>-4445</wp:posOffset>
            </wp:positionH>
            <wp:positionV relativeFrom="paragraph">
              <wp:posOffset>-1270</wp:posOffset>
            </wp:positionV>
            <wp:extent cx="2933700" cy="2244918"/>
            <wp:effectExtent l="0" t="0" r="0" b="3175"/>
            <wp:wrapSquare wrapText="bothSides"/>
            <wp:docPr id="113" name="Afbeelding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2933700" cy="2244918"/>
                    </a:xfrm>
                    <a:prstGeom prst="rect">
                      <a:avLst/>
                    </a:prstGeom>
                  </pic:spPr>
                </pic:pic>
              </a:graphicData>
            </a:graphic>
          </wp:anchor>
        </w:drawing>
      </w:r>
    </w:p>
    <w:p w14:paraId="014C0E45" w14:textId="0BB7186A" w:rsidR="00CA78FA" w:rsidRDefault="00E82F86" w:rsidP="00D06FD5">
      <w:pPr>
        <w:tabs>
          <w:tab w:val="left" w:pos="1260"/>
        </w:tabs>
      </w:pPr>
      <w:r>
        <w:t xml:space="preserve">Jammer genoeg kent </w:t>
      </w:r>
      <w:proofErr w:type="spellStart"/>
      <w:r>
        <w:t>newman</w:t>
      </w:r>
      <w:proofErr w:type="spellEnd"/>
      <w:r>
        <w:t xml:space="preserve"> geen environment variabelen dus kunnen we enkel test runnen die we gehard code hebben.</w:t>
      </w:r>
      <w:r w:rsidR="00931BB0">
        <w:t xml:space="preserve"> Dit komt omdat deze enkel worden opgeslagen binnen postman.</w:t>
      </w:r>
    </w:p>
    <w:p w14:paraId="7A8275D8" w14:textId="79EFE5AA" w:rsidR="00E82F86" w:rsidRDefault="00E82F86" w:rsidP="00D06FD5">
      <w:pPr>
        <w:tabs>
          <w:tab w:val="left" w:pos="1260"/>
        </w:tabs>
      </w:pPr>
    </w:p>
    <w:p w14:paraId="034A90E4" w14:textId="5EA51E1E" w:rsidR="00E82F86" w:rsidRDefault="00E82F86" w:rsidP="00D06FD5">
      <w:pPr>
        <w:tabs>
          <w:tab w:val="left" w:pos="1260"/>
        </w:tabs>
      </w:pPr>
    </w:p>
    <w:p w14:paraId="7F8153F1" w14:textId="77777777" w:rsidR="00E82F86" w:rsidRDefault="00E82F86" w:rsidP="00D06FD5">
      <w:pPr>
        <w:tabs>
          <w:tab w:val="left" w:pos="1260"/>
        </w:tabs>
      </w:pPr>
    </w:p>
    <w:p w14:paraId="7A9F47B9" w14:textId="4B8F6F81" w:rsidR="00E82F86" w:rsidRDefault="00E82F86" w:rsidP="00D06FD5">
      <w:pPr>
        <w:tabs>
          <w:tab w:val="left" w:pos="1260"/>
        </w:tabs>
      </w:pPr>
    </w:p>
    <w:p w14:paraId="58B585E6" w14:textId="46DEA0D2" w:rsidR="00E82F86" w:rsidRDefault="00E82F86" w:rsidP="00D06FD5">
      <w:pPr>
        <w:tabs>
          <w:tab w:val="left" w:pos="1260"/>
        </w:tabs>
      </w:pPr>
    </w:p>
    <w:p w14:paraId="0DFFDB6C" w14:textId="2B917AB4" w:rsidR="00E82F86" w:rsidRDefault="00E82F86" w:rsidP="00D06FD5">
      <w:pPr>
        <w:tabs>
          <w:tab w:val="left" w:pos="1260"/>
        </w:tabs>
      </w:pPr>
    </w:p>
    <w:p w14:paraId="071D1546" w14:textId="0A3042AC" w:rsidR="00E82F86" w:rsidRDefault="00E82F86" w:rsidP="00D06FD5">
      <w:pPr>
        <w:tabs>
          <w:tab w:val="left" w:pos="1260"/>
        </w:tabs>
      </w:pPr>
    </w:p>
    <w:p w14:paraId="5F89EF5D" w14:textId="77777777" w:rsidR="00E82F86" w:rsidRPr="00E82F86" w:rsidRDefault="00E82F86" w:rsidP="00D06FD5">
      <w:pPr>
        <w:tabs>
          <w:tab w:val="left" w:pos="1260"/>
        </w:tabs>
      </w:pPr>
    </w:p>
    <w:sectPr w:rsidR="00E82F86" w:rsidRPr="00E82F86">
      <w:headerReference w:type="even" r:id="rId118"/>
      <w:headerReference w:type="default" r:id="rId119"/>
      <w:footerReference w:type="even" r:id="rId120"/>
      <w:footerReference w:type="default" r:id="rId121"/>
      <w:headerReference w:type="first" r:id="rId122"/>
      <w:footerReference w:type="first" r:id="rId1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A40156" w14:textId="77777777" w:rsidR="00DB2B2E" w:rsidRDefault="00DB2B2E" w:rsidP="007F7597">
      <w:pPr>
        <w:spacing w:after="0" w:line="240" w:lineRule="auto"/>
      </w:pPr>
      <w:r>
        <w:separator/>
      </w:r>
    </w:p>
  </w:endnote>
  <w:endnote w:type="continuationSeparator" w:id="0">
    <w:p w14:paraId="473CB6E5" w14:textId="77777777" w:rsidR="00DB2B2E" w:rsidRDefault="00DB2B2E" w:rsidP="007F7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A28FA" w14:textId="77777777" w:rsidR="00E82F86" w:rsidRDefault="00E82F86">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D7D05" w14:textId="77777777" w:rsidR="00E82F86" w:rsidRDefault="00E82F86" w:rsidP="00604782">
    <w:pPr>
      <w:pStyle w:val="Voettekst"/>
      <w:pBdr>
        <w:top w:val="single" w:sz="4" w:space="1" w:color="auto"/>
      </w:pBdr>
      <w:rPr>
        <w:sz w:val="24"/>
        <w:szCs w:val="24"/>
      </w:rPr>
    </w:pPr>
    <w:r w:rsidRPr="00DE289D">
      <w:rPr>
        <w:sz w:val="24"/>
        <w:szCs w:val="24"/>
      </w:rPr>
      <w:t>Schooljaar 20</w:t>
    </w:r>
    <w:r>
      <w:rPr>
        <w:sz w:val="24"/>
        <w:szCs w:val="24"/>
      </w:rPr>
      <w:t>21</w:t>
    </w:r>
    <w:r w:rsidRPr="00DE289D">
      <w:rPr>
        <w:sz w:val="24"/>
        <w:szCs w:val="24"/>
      </w:rPr>
      <w:t>-202</w:t>
    </w:r>
    <w:r>
      <w:rPr>
        <w:sz w:val="24"/>
        <w:szCs w:val="24"/>
      </w:rPr>
      <w:t>2</w:t>
    </w:r>
  </w:p>
  <w:p w14:paraId="71B1FDB5" w14:textId="77777777" w:rsidR="00E82F86" w:rsidRPr="00DE289D" w:rsidRDefault="00E82F86" w:rsidP="00235291">
    <w:pPr>
      <w:pStyle w:val="Koptekst"/>
      <w:rPr>
        <w:sz w:val="24"/>
        <w:szCs w:val="24"/>
      </w:rPr>
    </w:pPr>
    <w:r>
      <w:rPr>
        <w:color w:val="333333"/>
        <w:sz w:val="24"/>
        <w:szCs w:val="24"/>
        <w:shd w:val="clear" w:color="auto" w:fill="FFFFFF"/>
      </w:rPr>
      <w:t>3Ti1</w:t>
    </w:r>
  </w:p>
  <w:p w14:paraId="545F013D" w14:textId="77777777" w:rsidR="00E82F86" w:rsidRDefault="00E82F86">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55A63" w14:textId="77777777" w:rsidR="00E82F86" w:rsidRDefault="00E82F8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FA066E" w14:textId="77777777" w:rsidR="00DB2B2E" w:rsidRDefault="00DB2B2E" w:rsidP="007F7597">
      <w:pPr>
        <w:spacing w:after="0" w:line="240" w:lineRule="auto"/>
      </w:pPr>
      <w:r>
        <w:separator/>
      </w:r>
    </w:p>
  </w:footnote>
  <w:footnote w:type="continuationSeparator" w:id="0">
    <w:p w14:paraId="1859ED3F" w14:textId="77777777" w:rsidR="00DB2B2E" w:rsidRDefault="00DB2B2E" w:rsidP="007F75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75752" w14:textId="77777777" w:rsidR="00E82F86" w:rsidRDefault="00E82F86">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B9368" w14:textId="77777777" w:rsidR="00E82F86" w:rsidRDefault="00E82F86">
    <w:pPr>
      <w:pStyle w:val="Koptekst"/>
      <w:rPr>
        <w:sz w:val="24"/>
        <w:szCs w:val="24"/>
      </w:rPr>
    </w:pPr>
    <w:r w:rsidRPr="00DE289D">
      <w:rPr>
        <w:sz w:val="24"/>
        <w:szCs w:val="24"/>
      </w:rPr>
      <w:t>Bart Meeremans</w:t>
    </w:r>
    <w:r w:rsidRPr="00DE289D">
      <w:rPr>
        <w:sz w:val="24"/>
        <w:szCs w:val="24"/>
      </w:rPr>
      <w:tab/>
    </w:r>
    <w:r w:rsidRPr="00DE289D">
      <w:rPr>
        <w:sz w:val="24"/>
        <w:szCs w:val="24"/>
      </w:rPr>
      <w:tab/>
      <w:t>Toegepaste informatica</w:t>
    </w:r>
  </w:p>
  <w:p w14:paraId="0A92D9B2" w14:textId="28C15334" w:rsidR="00E82F86" w:rsidRPr="00DE289D" w:rsidRDefault="00E82F86" w:rsidP="00604782">
    <w:pPr>
      <w:pStyle w:val="Koptekst"/>
      <w:pBdr>
        <w:bottom w:val="single" w:sz="4" w:space="1" w:color="auto"/>
      </w:pBdr>
      <w:rPr>
        <w:sz w:val="24"/>
        <w:szCs w:val="24"/>
      </w:rPr>
    </w:pPr>
    <w:proofErr w:type="spellStart"/>
    <w:r>
      <w:rPr>
        <w:sz w:val="24"/>
        <w:szCs w:val="24"/>
      </w:rPr>
      <w:t>v</w:t>
    </w:r>
    <w:r w:rsidRPr="00DE289D">
      <w:rPr>
        <w:sz w:val="24"/>
        <w:szCs w:val="24"/>
      </w:rPr>
      <w:t>ak:</w:t>
    </w:r>
    <w:r>
      <w:rPr>
        <w:sz w:val="24"/>
        <w:szCs w:val="24"/>
      </w:rPr>
      <w:t>Software</w:t>
    </w:r>
    <w:proofErr w:type="spellEnd"/>
    <w:r>
      <w:rPr>
        <w:sz w:val="24"/>
        <w:szCs w:val="24"/>
      </w:rPr>
      <w:t xml:space="preserve"> </w:t>
    </w:r>
    <w:proofErr w:type="spellStart"/>
    <w:r>
      <w:rPr>
        <w:sz w:val="24"/>
        <w:szCs w:val="24"/>
      </w:rPr>
      <w:t>testing</w:t>
    </w:r>
    <w:proofErr w:type="spellEnd"/>
    <w:r>
      <w:rPr>
        <w:sz w:val="24"/>
        <w:szCs w:val="24"/>
      </w:rPr>
      <w:tab/>
    </w:r>
    <w:r>
      <w:rPr>
        <w:sz w:val="24"/>
        <w:szCs w:val="24"/>
      </w:rPr>
      <w:tab/>
      <w:t>r0794739</w:t>
    </w:r>
    <w:r>
      <w:rPr>
        <w:sz w:val="24"/>
        <w:szCs w:val="24"/>
      </w:rPr>
      <w:tab/>
    </w:r>
    <w:r>
      <w:rPr>
        <w:sz w:val="24"/>
        <w:szCs w:val="24"/>
      </w:rPr>
      <w:tab/>
    </w:r>
  </w:p>
  <w:p w14:paraId="3EB63E22" w14:textId="77777777" w:rsidR="00E82F86" w:rsidRPr="00DE289D" w:rsidRDefault="00E82F86">
    <w:pPr>
      <w:pStyle w:val="Koptekst"/>
      <w:rPr>
        <w:sz w:val="24"/>
        <w:szCs w:val="24"/>
      </w:rPr>
    </w:pPr>
    <w:r>
      <w:rPr>
        <w:sz w:val="24"/>
        <w:szCs w:val="24"/>
      </w:rPr>
      <w:tab/>
    </w:r>
    <w:r>
      <w:rPr>
        <w:sz w:val="24"/>
        <w:szCs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61E90" w14:textId="77777777" w:rsidR="00E82F86" w:rsidRDefault="00E82F86">
    <w:pPr>
      <w:pStyle w:val="Ko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B19"/>
    <w:rsid w:val="00002341"/>
    <w:rsid w:val="00044633"/>
    <w:rsid w:val="00055D43"/>
    <w:rsid w:val="00095692"/>
    <w:rsid w:val="00111CB1"/>
    <w:rsid w:val="001504A6"/>
    <w:rsid w:val="00155188"/>
    <w:rsid w:val="001634D8"/>
    <w:rsid w:val="001C1F12"/>
    <w:rsid w:val="001C3642"/>
    <w:rsid w:val="001F0F40"/>
    <w:rsid w:val="0020494B"/>
    <w:rsid w:val="00235291"/>
    <w:rsid w:val="00235557"/>
    <w:rsid w:val="00240E64"/>
    <w:rsid w:val="00283CB0"/>
    <w:rsid w:val="002A41FC"/>
    <w:rsid w:val="002D79DE"/>
    <w:rsid w:val="00307A43"/>
    <w:rsid w:val="003919B9"/>
    <w:rsid w:val="00393F08"/>
    <w:rsid w:val="003A6F39"/>
    <w:rsid w:val="003E5549"/>
    <w:rsid w:val="003E583B"/>
    <w:rsid w:val="003E58D7"/>
    <w:rsid w:val="003E6426"/>
    <w:rsid w:val="003F7A43"/>
    <w:rsid w:val="004018FD"/>
    <w:rsid w:val="00405928"/>
    <w:rsid w:val="00470E72"/>
    <w:rsid w:val="005624A8"/>
    <w:rsid w:val="00575824"/>
    <w:rsid w:val="00584140"/>
    <w:rsid w:val="00595073"/>
    <w:rsid w:val="00604782"/>
    <w:rsid w:val="006070D3"/>
    <w:rsid w:val="006114B5"/>
    <w:rsid w:val="0062447C"/>
    <w:rsid w:val="00651282"/>
    <w:rsid w:val="00653460"/>
    <w:rsid w:val="00660A7D"/>
    <w:rsid w:val="006C7005"/>
    <w:rsid w:val="006F38D5"/>
    <w:rsid w:val="006F4A8D"/>
    <w:rsid w:val="0074750C"/>
    <w:rsid w:val="00751736"/>
    <w:rsid w:val="00756E9C"/>
    <w:rsid w:val="00777EAA"/>
    <w:rsid w:val="00795948"/>
    <w:rsid w:val="007E040C"/>
    <w:rsid w:val="007F5083"/>
    <w:rsid w:val="007F7597"/>
    <w:rsid w:val="0080521F"/>
    <w:rsid w:val="008139DE"/>
    <w:rsid w:val="008357F6"/>
    <w:rsid w:val="00865B19"/>
    <w:rsid w:val="00873840"/>
    <w:rsid w:val="008C1A48"/>
    <w:rsid w:val="008E6C94"/>
    <w:rsid w:val="0093083A"/>
    <w:rsid w:val="009315A5"/>
    <w:rsid w:val="00931BB0"/>
    <w:rsid w:val="00964EDC"/>
    <w:rsid w:val="009716F3"/>
    <w:rsid w:val="00975DE3"/>
    <w:rsid w:val="009A34DA"/>
    <w:rsid w:val="009B0C58"/>
    <w:rsid w:val="009E0F73"/>
    <w:rsid w:val="009E15E8"/>
    <w:rsid w:val="009E4CA0"/>
    <w:rsid w:val="009F6537"/>
    <w:rsid w:val="00A162AC"/>
    <w:rsid w:val="00A36385"/>
    <w:rsid w:val="00AC4730"/>
    <w:rsid w:val="00B01D2F"/>
    <w:rsid w:val="00B0241F"/>
    <w:rsid w:val="00B0632D"/>
    <w:rsid w:val="00B56C2A"/>
    <w:rsid w:val="00B974CA"/>
    <w:rsid w:val="00C038F5"/>
    <w:rsid w:val="00C32F11"/>
    <w:rsid w:val="00C732A8"/>
    <w:rsid w:val="00CA78FA"/>
    <w:rsid w:val="00CC1663"/>
    <w:rsid w:val="00CE237C"/>
    <w:rsid w:val="00D06FD5"/>
    <w:rsid w:val="00D36984"/>
    <w:rsid w:val="00D54419"/>
    <w:rsid w:val="00D560A4"/>
    <w:rsid w:val="00DB2B2E"/>
    <w:rsid w:val="00DE289D"/>
    <w:rsid w:val="00E35B98"/>
    <w:rsid w:val="00E41961"/>
    <w:rsid w:val="00E44044"/>
    <w:rsid w:val="00E578A6"/>
    <w:rsid w:val="00E82F86"/>
    <w:rsid w:val="00F142A0"/>
    <w:rsid w:val="00F521E9"/>
    <w:rsid w:val="00FC3D76"/>
    <w:rsid w:val="00FD3A46"/>
    <w:rsid w:val="00FE773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E8AB6"/>
  <w15:chartTrackingRefBased/>
  <w15:docId w15:val="{2FCE13DC-F3AB-4725-AFDA-E19CF8311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634D8"/>
  </w:style>
  <w:style w:type="paragraph" w:styleId="Kop1">
    <w:name w:val="heading 1"/>
    <w:basedOn w:val="Standaard"/>
    <w:next w:val="Standaard"/>
    <w:link w:val="Kop1Char"/>
    <w:uiPriority w:val="9"/>
    <w:qFormat/>
    <w:rsid w:val="00D36984"/>
    <w:pPr>
      <w:keepNext/>
      <w:keepLines/>
      <w:spacing w:before="240" w:after="0"/>
      <w:outlineLvl w:val="0"/>
    </w:pPr>
    <w:rPr>
      <w:rFonts w:asciiTheme="majorHAnsi" w:eastAsiaTheme="majorEastAsia" w:hAnsiTheme="majorHAnsi" w:cstheme="majorBidi"/>
      <w:color w:val="2F5496" w:themeColor="accent1" w:themeShade="BF"/>
      <w:sz w:val="32"/>
      <w:szCs w:val="32"/>
      <w:lang w:val="en-GB"/>
    </w:rPr>
  </w:style>
  <w:style w:type="paragraph" w:styleId="Kop2">
    <w:name w:val="heading 2"/>
    <w:basedOn w:val="Standaard"/>
    <w:next w:val="Standaard"/>
    <w:link w:val="Kop2Char"/>
    <w:uiPriority w:val="9"/>
    <w:unhideWhenUsed/>
    <w:qFormat/>
    <w:rsid w:val="00D36984"/>
    <w:pPr>
      <w:keepNext/>
      <w:keepLines/>
      <w:spacing w:before="40" w:after="0"/>
      <w:outlineLvl w:val="1"/>
    </w:pPr>
    <w:rPr>
      <w:rFonts w:asciiTheme="majorHAnsi" w:eastAsiaTheme="majorEastAsia" w:hAnsiTheme="majorHAnsi" w:cstheme="majorBidi"/>
      <w:color w:val="2F5496" w:themeColor="accent1" w:themeShade="BF"/>
      <w:sz w:val="26"/>
      <w:szCs w:val="26"/>
      <w:lang w:val="en-GB"/>
    </w:rPr>
  </w:style>
  <w:style w:type="paragraph" w:styleId="Kop3">
    <w:name w:val="heading 3"/>
    <w:basedOn w:val="Standaard"/>
    <w:next w:val="Standaard"/>
    <w:link w:val="Kop3Char"/>
    <w:uiPriority w:val="9"/>
    <w:unhideWhenUsed/>
    <w:qFormat/>
    <w:rsid w:val="00D36984"/>
    <w:pPr>
      <w:keepNext/>
      <w:keepLines/>
      <w:spacing w:before="40" w:after="0"/>
      <w:outlineLvl w:val="2"/>
    </w:pPr>
    <w:rPr>
      <w:rFonts w:asciiTheme="majorHAnsi" w:eastAsiaTheme="majorEastAsia" w:hAnsiTheme="majorHAnsi" w:cstheme="majorBidi"/>
      <w:color w:val="1F3763" w:themeColor="accent1" w:themeShade="7F"/>
      <w:sz w:val="24"/>
      <w:szCs w:val="24"/>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7F759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F7597"/>
  </w:style>
  <w:style w:type="paragraph" w:styleId="Voettekst">
    <w:name w:val="footer"/>
    <w:basedOn w:val="Standaard"/>
    <w:link w:val="VoettekstChar"/>
    <w:uiPriority w:val="99"/>
    <w:unhideWhenUsed/>
    <w:rsid w:val="007F759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F7597"/>
  </w:style>
  <w:style w:type="paragraph" w:styleId="Ballontekst">
    <w:name w:val="Balloon Text"/>
    <w:basedOn w:val="Standaard"/>
    <w:link w:val="BallontekstChar"/>
    <w:uiPriority w:val="99"/>
    <w:semiHidden/>
    <w:unhideWhenUsed/>
    <w:rsid w:val="0060478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04782"/>
    <w:rPr>
      <w:rFonts w:ascii="Segoe UI" w:hAnsi="Segoe UI" w:cs="Segoe UI"/>
      <w:sz w:val="18"/>
      <w:szCs w:val="18"/>
    </w:rPr>
  </w:style>
  <w:style w:type="character" w:customStyle="1" w:styleId="Kop1Char">
    <w:name w:val="Kop 1 Char"/>
    <w:basedOn w:val="Standaardalinea-lettertype"/>
    <w:link w:val="Kop1"/>
    <w:uiPriority w:val="9"/>
    <w:rsid w:val="00D36984"/>
    <w:rPr>
      <w:rFonts w:asciiTheme="majorHAnsi" w:eastAsiaTheme="majorEastAsia" w:hAnsiTheme="majorHAnsi" w:cstheme="majorBidi"/>
      <w:color w:val="2F5496" w:themeColor="accent1" w:themeShade="BF"/>
      <w:sz w:val="32"/>
      <w:szCs w:val="32"/>
      <w:lang w:val="en-GB"/>
    </w:rPr>
  </w:style>
  <w:style w:type="character" w:customStyle="1" w:styleId="Kop2Char">
    <w:name w:val="Kop 2 Char"/>
    <w:basedOn w:val="Standaardalinea-lettertype"/>
    <w:link w:val="Kop2"/>
    <w:uiPriority w:val="9"/>
    <w:rsid w:val="00D36984"/>
    <w:rPr>
      <w:rFonts w:asciiTheme="majorHAnsi" w:eastAsiaTheme="majorEastAsia" w:hAnsiTheme="majorHAnsi" w:cstheme="majorBidi"/>
      <w:color w:val="2F5496" w:themeColor="accent1" w:themeShade="BF"/>
      <w:sz w:val="26"/>
      <w:szCs w:val="26"/>
      <w:lang w:val="en-GB"/>
    </w:rPr>
  </w:style>
  <w:style w:type="character" w:customStyle="1" w:styleId="Kop3Char">
    <w:name w:val="Kop 3 Char"/>
    <w:basedOn w:val="Standaardalinea-lettertype"/>
    <w:link w:val="Kop3"/>
    <w:uiPriority w:val="9"/>
    <w:rsid w:val="00D36984"/>
    <w:rPr>
      <w:rFonts w:asciiTheme="majorHAnsi" w:eastAsiaTheme="majorEastAsia" w:hAnsiTheme="majorHAnsi" w:cstheme="majorBidi"/>
      <w:color w:val="1F3763" w:themeColor="accent1" w:themeShade="7F"/>
      <w:sz w:val="24"/>
      <w:szCs w:val="24"/>
      <w:lang w:val="en-GB"/>
    </w:rPr>
  </w:style>
  <w:style w:type="paragraph" w:styleId="Kopvaninhoudsopgave">
    <w:name w:val="TOC Heading"/>
    <w:basedOn w:val="Kop1"/>
    <w:next w:val="Standaard"/>
    <w:uiPriority w:val="39"/>
    <w:unhideWhenUsed/>
    <w:qFormat/>
    <w:rsid w:val="00D36984"/>
    <w:pPr>
      <w:outlineLvl w:val="9"/>
    </w:pPr>
    <w:rPr>
      <w:lang w:eastAsia="en-GB"/>
    </w:rPr>
  </w:style>
  <w:style w:type="paragraph" w:styleId="Inhopg1">
    <w:name w:val="toc 1"/>
    <w:basedOn w:val="Standaard"/>
    <w:next w:val="Standaard"/>
    <w:autoRedefine/>
    <w:uiPriority w:val="39"/>
    <w:unhideWhenUsed/>
    <w:rsid w:val="00D36984"/>
    <w:pPr>
      <w:spacing w:after="100"/>
    </w:pPr>
    <w:rPr>
      <w:lang w:val="en-GB"/>
    </w:rPr>
  </w:style>
  <w:style w:type="paragraph" w:styleId="Inhopg2">
    <w:name w:val="toc 2"/>
    <w:basedOn w:val="Standaard"/>
    <w:next w:val="Standaard"/>
    <w:autoRedefine/>
    <w:uiPriority w:val="39"/>
    <w:unhideWhenUsed/>
    <w:rsid w:val="00D36984"/>
    <w:pPr>
      <w:spacing w:after="100"/>
      <w:ind w:left="220"/>
    </w:pPr>
    <w:rPr>
      <w:lang w:val="en-GB"/>
    </w:rPr>
  </w:style>
  <w:style w:type="paragraph" w:styleId="Inhopg3">
    <w:name w:val="toc 3"/>
    <w:basedOn w:val="Standaard"/>
    <w:next w:val="Standaard"/>
    <w:autoRedefine/>
    <w:uiPriority w:val="39"/>
    <w:unhideWhenUsed/>
    <w:rsid w:val="00D36984"/>
    <w:pPr>
      <w:spacing w:after="100"/>
      <w:ind w:left="440"/>
    </w:pPr>
    <w:rPr>
      <w:lang w:val="en-GB"/>
    </w:rPr>
  </w:style>
  <w:style w:type="character" w:styleId="Hyperlink">
    <w:name w:val="Hyperlink"/>
    <w:basedOn w:val="Standaardalinea-lettertype"/>
    <w:uiPriority w:val="99"/>
    <w:unhideWhenUsed/>
    <w:rsid w:val="00D36984"/>
    <w:rPr>
      <w:color w:val="0563C1" w:themeColor="hyperlink"/>
      <w:u w:val="single"/>
    </w:rPr>
  </w:style>
  <w:style w:type="character" w:styleId="Onopgelostemelding">
    <w:name w:val="Unresolved Mention"/>
    <w:basedOn w:val="Standaardalinea-lettertype"/>
    <w:uiPriority w:val="99"/>
    <w:semiHidden/>
    <w:unhideWhenUsed/>
    <w:rsid w:val="008E6C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footer" Target="footer3.xml"/><Relationship Id="rId5" Type="http://schemas.openxmlformats.org/officeDocument/2006/relationships/endnotes" Target="end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header" Target="header1.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fontTable" Target="fontTable.xm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header" Target="header2.xml"/><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footer" Target="footer1.xml"/><Relationship Id="rId125" Type="http://schemas.openxmlformats.org/officeDocument/2006/relationships/theme" Target="theme/theme1.xml"/><Relationship Id="rId7" Type="http://schemas.openxmlformats.org/officeDocument/2006/relationships/hyperlink" Target="https://www.postman.com/webinars/continuous-testing/" TargetMode="Externa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ettings" Target="setting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footer" Target="footer2.xml"/><Relationship Id="rId3" Type="http://schemas.openxmlformats.org/officeDocument/2006/relationships/webSettings" Target="web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tm\OneDrive\school\3tl\voorblad%20sjabloon.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voorblad sjabloon.dotx</Template>
  <TotalTime>386</TotalTime>
  <Pages>69</Pages>
  <Words>4868</Words>
  <Characters>27753</Characters>
  <Application>Microsoft Office Word</Application>
  <DocSecurity>0</DocSecurity>
  <Lines>231</Lines>
  <Paragraphs>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meeremans</dc:creator>
  <cp:keywords/>
  <dc:description/>
  <cp:lastModifiedBy>bart meeremans</cp:lastModifiedBy>
  <cp:revision>77</cp:revision>
  <dcterms:created xsi:type="dcterms:W3CDTF">2021-10-03T09:47:00Z</dcterms:created>
  <dcterms:modified xsi:type="dcterms:W3CDTF">2021-12-09T12:05:00Z</dcterms:modified>
</cp:coreProperties>
</file>